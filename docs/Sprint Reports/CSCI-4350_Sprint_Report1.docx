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339A" w14:textId="5D6D21C4" w:rsidR="004A514E" w:rsidRDefault="004A514E" w:rsidP="004A514E">
      <w:r>
        <w:t xml:space="preserve">Current </w:t>
      </w:r>
      <w:r w:rsidRPr="004A514E">
        <w:t>Sprint Period:</w:t>
      </w:r>
      <w:r>
        <w:t xml:space="preserve"> </w:t>
      </w:r>
      <w:r w:rsidRPr="004A514E">
        <w:t>[</w:t>
      </w:r>
      <w:r w:rsidR="000F45C9">
        <w:t>02</w:t>
      </w:r>
      <w:r w:rsidRPr="004A514E">
        <w:t>.</w:t>
      </w:r>
      <w:r w:rsidR="000F45C9">
        <w:t>09</w:t>
      </w:r>
      <w:r w:rsidRPr="004A514E">
        <w:t>.</w:t>
      </w:r>
      <w:r w:rsidR="000F45C9">
        <w:t>26</w:t>
      </w:r>
      <w:r w:rsidRPr="004A514E">
        <w:t xml:space="preserve"> – </w:t>
      </w:r>
      <w:r w:rsidR="000F45C9">
        <w:t>02</w:t>
      </w:r>
      <w:r w:rsidR="00CA711D" w:rsidRPr="004A514E">
        <w:t>.</w:t>
      </w:r>
      <w:r w:rsidR="00397D6F">
        <w:t>13</w:t>
      </w:r>
      <w:r w:rsidR="00CA711D" w:rsidRPr="004A514E">
        <w:t>.</w:t>
      </w:r>
      <w:r w:rsidR="00397D6F">
        <w:t>26</w:t>
      </w:r>
      <w:r w:rsidRPr="004A514E">
        <w:t>]</w:t>
      </w:r>
    </w:p>
    <w:p w14:paraId="55115504" w14:textId="77777777" w:rsidR="00857573" w:rsidRDefault="00335AEF" w:rsidP="00BF5CE2">
      <w:pPr>
        <w:pStyle w:val="Heading2"/>
      </w:pPr>
      <w:r>
        <w:t xml:space="preserve">2. </w:t>
      </w:r>
      <w:r w:rsidR="00857573">
        <w:t>Group Members:</w:t>
      </w:r>
    </w:p>
    <w:p w14:paraId="14F74B87" w14:textId="77777777" w:rsidR="00857573" w:rsidRDefault="00857573" w:rsidP="00857573">
      <w:pPr>
        <w:pStyle w:val="ListParagraph"/>
        <w:numPr>
          <w:ilvl w:val="0"/>
          <w:numId w:val="1"/>
        </w:numPr>
      </w:pPr>
      <w:r>
        <w:t>Quinn Daniels</w:t>
      </w:r>
    </w:p>
    <w:p w14:paraId="6E19420C" w14:textId="77777777" w:rsidR="00857573" w:rsidRDefault="00857573" w:rsidP="00857573">
      <w:pPr>
        <w:pStyle w:val="ListParagraph"/>
        <w:numPr>
          <w:ilvl w:val="0"/>
          <w:numId w:val="1"/>
        </w:numPr>
      </w:pPr>
      <w:r>
        <w:t>Ronan Eanes</w:t>
      </w:r>
    </w:p>
    <w:p w14:paraId="5A07B58D" w14:textId="77777777" w:rsidR="00857573" w:rsidRDefault="00857573" w:rsidP="00857573">
      <w:pPr>
        <w:pStyle w:val="ListParagraph"/>
        <w:numPr>
          <w:ilvl w:val="0"/>
          <w:numId w:val="1"/>
        </w:numPr>
      </w:pPr>
      <w:r>
        <w:t>Kaleb McKinney</w:t>
      </w:r>
    </w:p>
    <w:p w14:paraId="74CCD157" w14:textId="77777777" w:rsidR="00857573" w:rsidRDefault="00857573" w:rsidP="00857573">
      <w:pPr>
        <w:pStyle w:val="ListParagraph"/>
        <w:numPr>
          <w:ilvl w:val="0"/>
          <w:numId w:val="1"/>
        </w:numPr>
      </w:pPr>
      <w:r>
        <w:t>Jacob Robidas</w:t>
      </w:r>
    </w:p>
    <w:p w14:paraId="7585FBAD" w14:textId="436D9F54" w:rsidR="007529F3" w:rsidRDefault="007529F3" w:rsidP="00857573">
      <w:pPr>
        <w:pStyle w:val="ListParagraph"/>
        <w:numPr>
          <w:ilvl w:val="0"/>
          <w:numId w:val="1"/>
        </w:numPr>
      </w:pPr>
      <w:r>
        <w:t>Eloghosa</w:t>
      </w:r>
      <w:r w:rsidR="0047174B">
        <w:t xml:space="preserve"> (Dominic)</w:t>
      </w:r>
      <w:r>
        <w:t xml:space="preserve"> </w:t>
      </w:r>
      <w:proofErr w:type="spellStart"/>
      <w:r>
        <w:t>Erhabor</w:t>
      </w:r>
      <w:proofErr w:type="spellEnd"/>
    </w:p>
    <w:p w14:paraId="7087DEC1" w14:textId="77777777" w:rsidR="00964E29" w:rsidRDefault="00335AEF" w:rsidP="00964E29">
      <w:pPr>
        <w:pStyle w:val="Heading2"/>
      </w:pPr>
      <w:r>
        <w:t xml:space="preserve">3. </w:t>
      </w:r>
      <w:r w:rsidR="00964E29">
        <w:t>Sprint Goal</w:t>
      </w:r>
    </w:p>
    <w:p w14:paraId="27797E89" w14:textId="77777777" w:rsidR="00964E29" w:rsidRDefault="00964E29" w:rsidP="00494E76">
      <w:pPr>
        <w:pStyle w:val="ListParagraph"/>
        <w:numPr>
          <w:ilvl w:val="1"/>
          <w:numId w:val="15"/>
        </w:numPr>
        <w:outlineLvl w:val="2"/>
      </w:pPr>
      <w:r w:rsidRPr="00494E76">
        <w:rPr>
          <w:rStyle w:val="IntenseEmphasis"/>
        </w:rPr>
        <w:t>(User stories chosen for the sprint, and other activities)</w:t>
      </w:r>
    </w:p>
    <w:p w14:paraId="7AF82150" w14:textId="22363AF2" w:rsidR="00964E29" w:rsidRDefault="00696857" w:rsidP="00964E29">
      <w:pPr>
        <w:pStyle w:val="ListParagraph"/>
        <w:numPr>
          <w:ilvl w:val="0"/>
          <w:numId w:val="11"/>
        </w:numPr>
      </w:pPr>
      <w:r>
        <w:t>Environment Setup</w:t>
      </w:r>
    </w:p>
    <w:p w14:paraId="6ED21205" w14:textId="5E2FC893" w:rsidR="00696857" w:rsidRDefault="00696857" w:rsidP="00964E29">
      <w:pPr>
        <w:pStyle w:val="ListParagraph"/>
        <w:numPr>
          <w:ilvl w:val="0"/>
          <w:numId w:val="11"/>
        </w:numPr>
      </w:pPr>
      <w:r>
        <w:t>Trello Board Setup</w:t>
      </w:r>
    </w:p>
    <w:p w14:paraId="4DE86DE2" w14:textId="5F09B543" w:rsidR="00696857" w:rsidRDefault="00696857" w:rsidP="00DC1C17">
      <w:pPr>
        <w:pStyle w:val="ListParagraph"/>
        <w:numPr>
          <w:ilvl w:val="0"/>
          <w:numId w:val="11"/>
        </w:numPr>
      </w:pPr>
      <w:r>
        <w:t>GitHub Setup</w:t>
      </w:r>
    </w:p>
    <w:p w14:paraId="1C22E836" w14:textId="77777777" w:rsidR="00124346" w:rsidRPr="001F4394" w:rsidRDefault="00335AEF" w:rsidP="00124346">
      <w:pPr>
        <w:pStyle w:val="Heading2"/>
      </w:pPr>
      <w:r>
        <w:t xml:space="preserve">4. </w:t>
      </w:r>
      <w:r w:rsidR="00124346" w:rsidRPr="001F4394">
        <w:t>Total Sprint duration in hours (used in sprint planning)</w:t>
      </w:r>
      <w:r w:rsidR="00E91346">
        <w:t>:</w:t>
      </w:r>
    </w:p>
    <w:p w14:paraId="023313B2" w14:textId="77777777" w:rsidR="00124346" w:rsidRPr="00E91346" w:rsidRDefault="00124346" w:rsidP="00E91346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E91346">
        <w:rPr>
          <w:sz w:val="16"/>
          <w:szCs w:val="16"/>
        </w:rPr>
        <w:t>E.g. 4 members in team * (2 Hours/Class</w:t>
      </w:r>
      <w:r w:rsidRPr="00E91346">
        <w:rPr>
          <w:i/>
          <w:iCs/>
          <w:sz w:val="16"/>
          <w:szCs w:val="16"/>
        </w:rPr>
        <w:t xml:space="preserve"> * </w:t>
      </w:r>
      <w:r w:rsidRPr="00E91346">
        <w:rPr>
          <w:sz w:val="16"/>
          <w:szCs w:val="16"/>
        </w:rPr>
        <w:t>2 Classes/Week</w:t>
      </w:r>
      <w:r w:rsidRPr="00E91346">
        <w:rPr>
          <w:i/>
          <w:iCs/>
          <w:sz w:val="16"/>
          <w:szCs w:val="16"/>
        </w:rPr>
        <w:t> </w:t>
      </w:r>
      <w:r w:rsidRPr="00E91346">
        <w:rPr>
          <w:sz w:val="16"/>
          <w:szCs w:val="16"/>
        </w:rPr>
        <w:t xml:space="preserve">+ </w:t>
      </w:r>
      <w:r w:rsidR="00991396">
        <w:rPr>
          <w:i/>
          <w:iCs/>
          <w:sz w:val="16"/>
          <w:szCs w:val="16"/>
        </w:rPr>
        <w:t xml:space="preserve">[ </w:t>
      </w:r>
      <w:r w:rsidR="00991396" w:rsidRPr="00991396">
        <w:rPr>
          <w:b/>
          <w:bCs/>
          <w:i/>
          <w:iCs/>
          <w:sz w:val="16"/>
          <w:szCs w:val="16"/>
        </w:rPr>
        <w:t>X</w:t>
      </w:r>
      <w:r w:rsidR="00991396">
        <w:rPr>
          <w:i/>
          <w:iCs/>
          <w:sz w:val="16"/>
          <w:szCs w:val="16"/>
        </w:rPr>
        <w:t xml:space="preserve"> ]</w:t>
      </w:r>
      <w:r w:rsidRPr="00E91346">
        <w:rPr>
          <w:i/>
          <w:iCs/>
          <w:sz w:val="16"/>
          <w:szCs w:val="16"/>
        </w:rPr>
        <w:t xml:space="preserve"> </w:t>
      </w:r>
      <w:proofErr w:type="spellStart"/>
      <w:r w:rsidRPr="00E91346">
        <w:rPr>
          <w:i/>
          <w:iCs/>
          <w:sz w:val="16"/>
          <w:szCs w:val="16"/>
        </w:rPr>
        <w:t>external_Hours</w:t>
      </w:r>
      <w:proofErr w:type="spellEnd"/>
      <w:r w:rsidRPr="00E91346">
        <w:rPr>
          <w:i/>
          <w:iCs/>
          <w:sz w:val="16"/>
          <w:szCs w:val="16"/>
        </w:rPr>
        <w:t>/Week</w:t>
      </w:r>
      <w:r w:rsidRPr="00E91346">
        <w:rPr>
          <w:sz w:val="16"/>
          <w:szCs w:val="16"/>
        </w:rPr>
        <w:t>) * 1 Week/Sprint = 24 man-hours available for the sprint.</w:t>
      </w:r>
    </w:p>
    <w:p w14:paraId="7C87505A" w14:textId="38FBE4E0" w:rsidR="00124346" w:rsidRPr="00964E29" w:rsidRDefault="00124346" w:rsidP="00991396">
      <w:pPr>
        <w:pStyle w:val="ListParagraph"/>
        <w:numPr>
          <w:ilvl w:val="1"/>
          <w:numId w:val="12"/>
        </w:numPr>
      </w:pPr>
      <w:r>
        <w:t>4 * ((2 * 1)) * (</w:t>
      </w:r>
      <w:r w:rsidR="00991396">
        <w:t>1</w:t>
      </w:r>
      <w:r>
        <w:t xml:space="preserve">) </w:t>
      </w:r>
      <w:r w:rsidR="00972F9E">
        <w:t>+ 3</w:t>
      </w:r>
      <w:r>
        <w:t xml:space="preserve">=  </w:t>
      </w:r>
      <w:r w:rsidR="00400AD7" w:rsidRPr="00483B74">
        <w:rPr>
          <w:b/>
          <w:bCs/>
          <w:color w:val="0070C0"/>
        </w:rPr>
        <w:t>11</w:t>
      </w:r>
      <w:r>
        <w:t xml:space="preserve"> man-hours available for the sprint</w:t>
      </w:r>
    </w:p>
    <w:p w14:paraId="6E2291D8" w14:textId="77777777" w:rsidR="00337776" w:rsidRPr="00337776" w:rsidRDefault="00335AEF" w:rsidP="00337776">
      <w:pPr>
        <w:pStyle w:val="Heading2"/>
      </w:pPr>
      <w:r>
        <w:t xml:space="preserve">5. </w:t>
      </w:r>
      <w:r w:rsidR="008157B5">
        <w:t>List of Tasks P</w:t>
      </w:r>
      <w:r w:rsidR="00337776">
        <w:t>er</w:t>
      </w:r>
      <w:r w:rsidR="008157B5">
        <w:t>formed</w:t>
      </w:r>
      <w:r w:rsidR="00857573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8157B5" w14:paraId="7CA035C7" w14:textId="77777777" w:rsidTr="006B4A15">
        <w:trPr>
          <w:cantSplit/>
          <w:trHeight w:val="557"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3F41F3B2" w14:textId="41111C1C" w:rsidR="008157B5" w:rsidRPr="00AD5ACA" w:rsidRDefault="00400AD7" w:rsidP="00337776">
            <w:pPr>
              <w:outlineLvl w:val="2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Environment Setup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602EC09D" w14:textId="213B21BA" w:rsidR="008157B5" w:rsidRPr="00AD5ACA" w:rsidRDefault="00400AD7" w:rsidP="006B4A15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Highest</w:t>
            </w:r>
          </w:p>
        </w:tc>
      </w:tr>
      <w:tr w:rsidR="008157B5" w14:paraId="78BE1F7A" w14:textId="77777777" w:rsidTr="008157B5">
        <w:trPr>
          <w:cantSplit/>
          <w:jc w:val="center"/>
        </w:trPr>
        <w:tc>
          <w:tcPr>
            <w:tcW w:w="940" w:type="dxa"/>
            <w:shd w:val="clear" w:color="auto" w:fill="000000" w:themeFill="text1"/>
          </w:tcPr>
          <w:p w14:paraId="293BFEF7" w14:textId="77777777" w:rsidR="008157B5" w:rsidRDefault="008157B5" w:rsidP="006B4A15"/>
        </w:tc>
        <w:tc>
          <w:tcPr>
            <w:tcW w:w="3285" w:type="dxa"/>
            <w:gridSpan w:val="2"/>
          </w:tcPr>
          <w:p w14:paraId="7DB12451" w14:textId="77777777" w:rsidR="008157B5" w:rsidRPr="00AD5ACA" w:rsidRDefault="008157B5" w:rsidP="006B4A15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0FCB286C" w14:textId="77777777" w:rsidR="008157B5" w:rsidRDefault="008157B5" w:rsidP="008157B5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7FDA6769" w14:textId="77777777" w:rsidR="008157B5" w:rsidRPr="00C07312" w:rsidRDefault="008157B5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8157B5" w14:paraId="00664C2B" w14:textId="77777777" w:rsidTr="006B4A15">
        <w:trPr>
          <w:cantSplit/>
          <w:trHeight w:val="404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30CA80BC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63B9780C" w14:textId="456995F5" w:rsidR="008157B5" w:rsidRDefault="00400AD7" w:rsidP="006B4A15">
            <w:r>
              <w:t>The Team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D3F56B3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61EDF1E8" w14:textId="7D0D78CC" w:rsidR="008157B5" w:rsidRDefault="002F2314" w:rsidP="006B4A15">
            <w:r>
              <w:t>1</w:t>
            </w:r>
            <w:r w:rsidR="008157B5">
              <w:t xml:space="preserve"> Hours</w:t>
            </w:r>
          </w:p>
        </w:tc>
      </w:tr>
      <w:tr w:rsidR="008157B5" w14:paraId="5EA75173" w14:textId="77777777" w:rsidTr="006B4A15">
        <w:trPr>
          <w:cantSplit/>
          <w:trHeight w:val="458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6F84BCE6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524FB4FF" w14:textId="3A81CBDD" w:rsidR="008157B5" w:rsidRDefault="008157B5" w:rsidP="006B4A15">
            <w:r w:rsidRPr="001F4394">
              <w:t>In-progress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6DF8303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57B1E4E7" w14:textId="78866416" w:rsidR="008157B5" w:rsidRDefault="002F2314" w:rsidP="006B4A15">
            <w:r>
              <w:t>3</w:t>
            </w:r>
            <w:r w:rsidR="008157B5">
              <w:t xml:space="preserve"> Hours</w:t>
            </w:r>
          </w:p>
        </w:tc>
      </w:tr>
      <w:tr w:rsidR="008157B5" w14:paraId="662F15CC" w14:textId="77777777" w:rsidTr="006B4A15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53EC9952" w14:textId="77777777" w:rsidR="008157B5" w:rsidRPr="00AD5ACA" w:rsidRDefault="008157B5" w:rsidP="006B4A15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36C2B1E3" w14:textId="0192F643" w:rsidR="008157B5" w:rsidRPr="004734C0" w:rsidRDefault="002F2314" w:rsidP="006B4A15">
            <w:r>
              <w:t xml:space="preserve">The team needs to get to Visual Studio </w:t>
            </w:r>
            <w:r w:rsidR="000C12C9">
              <w:t xml:space="preserve">Community </w:t>
            </w:r>
            <w:r>
              <w:t xml:space="preserve">2026 and utilize </w:t>
            </w:r>
            <w:r w:rsidR="000C12C9">
              <w:t>.NET v10</w:t>
            </w:r>
          </w:p>
        </w:tc>
      </w:tr>
      <w:tr w:rsidR="008157B5" w14:paraId="18176C80" w14:textId="77777777" w:rsidTr="006B4A15">
        <w:trPr>
          <w:cantSplit/>
          <w:trHeight w:val="458"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37642620" w14:textId="77777777" w:rsidR="008157B5" w:rsidRPr="00C07312" w:rsidRDefault="008157B5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8157B5" w14:paraId="24E0369C" w14:textId="77777777" w:rsidTr="006B4A15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55AA19EE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79B19879" w14:textId="77777777" w:rsidR="008157B5" w:rsidRPr="00C07312" w:rsidRDefault="008157B5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2D335212" w14:textId="595C6A6A" w:rsidR="008157B5" w:rsidRDefault="000C12C9" w:rsidP="006B4A15">
            <w:r>
              <w:t>Updating took longer than expected</w:t>
            </w:r>
          </w:p>
        </w:tc>
      </w:tr>
      <w:tr w:rsidR="008157B5" w14:paraId="1998DD86" w14:textId="77777777" w:rsidTr="006B4A15">
        <w:trPr>
          <w:cantSplit/>
          <w:trHeight w:val="575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89BCFBE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1C7D9A65" w14:textId="0EEEA0EE" w:rsidR="008157B5" w:rsidRPr="00EE2021" w:rsidRDefault="00696857" w:rsidP="006B4A15">
            <w:r>
              <w:t>Be patient</w:t>
            </w:r>
          </w:p>
        </w:tc>
      </w:tr>
      <w:tr w:rsidR="008157B5" w14:paraId="5DF1063A" w14:textId="77777777" w:rsidTr="006B4A15">
        <w:trPr>
          <w:cantSplit/>
          <w:trHeight w:val="530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8772670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2E0A587A" w14:textId="4DB96D29" w:rsidR="008157B5" w:rsidRPr="00EE2021" w:rsidRDefault="00696857" w:rsidP="006B4A15">
            <w:r>
              <w:t>Get everyone on the same page sooner, so updates can be done outside of class.</w:t>
            </w:r>
          </w:p>
        </w:tc>
      </w:tr>
      <w:tr w:rsidR="008157B5" w14:paraId="16D27078" w14:textId="77777777" w:rsidTr="006B4A15">
        <w:trPr>
          <w:cantSplit/>
          <w:trHeight w:val="43"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0288CAF9" w14:textId="77777777" w:rsidR="008157B5" w:rsidRPr="00C07312" w:rsidRDefault="008157B5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54DF5526" w14:textId="77777777" w:rsidR="008157B5" w:rsidRDefault="008157B5" w:rsidP="006B4A15"/>
        </w:tc>
      </w:tr>
    </w:tbl>
    <w:p w14:paraId="22317806" w14:textId="77777777" w:rsidR="00964E29" w:rsidRDefault="00964E29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991396" w14:paraId="11847A7A" w14:textId="77777777" w:rsidTr="00991396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5ED63C25" w14:textId="34F6EA43" w:rsidR="00991396" w:rsidRPr="00AD5ACA" w:rsidRDefault="00DC1C17" w:rsidP="006B4A15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Trello Board Setup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5BCE3999" w14:textId="3A452746" w:rsidR="00991396" w:rsidRPr="00AD5ACA" w:rsidRDefault="00DC1C17" w:rsidP="006B4A15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Highest</w:t>
            </w:r>
          </w:p>
        </w:tc>
      </w:tr>
      <w:tr w:rsidR="00991396" w14:paraId="0367A980" w14:textId="77777777" w:rsidTr="00991396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225B5045" w14:textId="77777777" w:rsidR="00991396" w:rsidRDefault="00991396" w:rsidP="006B4A15"/>
        </w:tc>
        <w:tc>
          <w:tcPr>
            <w:tcW w:w="3285" w:type="dxa"/>
            <w:gridSpan w:val="2"/>
          </w:tcPr>
          <w:p w14:paraId="24233884" w14:textId="77777777" w:rsidR="00991396" w:rsidRPr="00AD5ACA" w:rsidRDefault="00991396" w:rsidP="006B4A15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763BE46F" w14:textId="77777777" w:rsidR="00991396" w:rsidRDefault="00991396" w:rsidP="008157B5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72B77746" w14:textId="77777777" w:rsidR="00991396" w:rsidRPr="00C07312" w:rsidRDefault="00991396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991396" w14:paraId="3607C71F" w14:textId="77777777" w:rsidTr="00991396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3ADE4AB9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7CE57006" w14:textId="01E972A7" w:rsidR="00991396" w:rsidRDefault="00DC1C17" w:rsidP="006B4A15">
            <w:r>
              <w:t>Jacob Robidas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090787B3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00ED98B3" w14:textId="4139E769" w:rsidR="00991396" w:rsidRDefault="00DC1C17" w:rsidP="006B4A15">
            <w:r>
              <w:t>1</w:t>
            </w:r>
            <w:r w:rsidR="00991396">
              <w:t xml:space="preserve"> Hours</w:t>
            </w:r>
          </w:p>
        </w:tc>
      </w:tr>
      <w:tr w:rsidR="00991396" w14:paraId="4DA80BC5" w14:textId="77777777" w:rsidTr="00991396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636EBDA9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2A6EFA0D" w14:textId="4D506EB3" w:rsidR="00991396" w:rsidRDefault="00991396" w:rsidP="006B4A15">
            <w:r w:rsidRPr="001F4394"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7E7B8FA6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6542C5B8" w14:textId="68327F65" w:rsidR="00991396" w:rsidRDefault="00DC1C17" w:rsidP="006B4A15">
            <w:r>
              <w:t>1</w:t>
            </w:r>
            <w:r w:rsidR="00991396">
              <w:t xml:space="preserve"> Hours</w:t>
            </w:r>
          </w:p>
        </w:tc>
      </w:tr>
      <w:tr w:rsidR="00991396" w14:paraId="4FEDCE23" w14:textId="77777777" w:rsidTr="00991396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2D85BEF" w14:textId="77777777" w:rsidR="00991396" w:rsidRPr="00AD5ACA" w:rsidRDefault="00991396" w:rsidP="006B4A15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014BB1BA" w14:textId="77777777" w:rsidR="00991396" w:rsidRPr="004734C0" w:rsidRDefault="00991396" w:rsidP="006B4A15">
            <w:r w:rsidRPr="004734C0">
              <w:t>(</w:t>
            </w:r>
            <w:r>
              <w:t>Optional</w:t>
            </w:r>
            <w:r w:rsidRPr="004734C0">
              <w:t>)</w:t>
            </w:r>
          </w:p>
        </w:tc>
      </w:tr>
      <w:tr w:rsidR="00991396" w14:paraId="273981E5" w14:textId="77777777" w:rsidTr="00991396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7109FCF0" w14:textId="77777777" w:rsidR="00991396" w:rsidRPr="00C07312" w:rsidRDefault="00991396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991396" w14:paraId="47614C3C" w14:textId="77777777" w:rsidTr="00991396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438E7A9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761C2472" w14:textId="77777777" w:rsidR="00991396" w:rsidRPr="00C07312" w:rsidRDefault="00991396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30AF1264" w14:textId="42BAF927" w:rsidR="00991396" w:rsidRDefault="00F228D0" w:rsidP="006B4A15">
            <w:r>
              <w:t>Unexpected increase in items due to misunderstanding of what defines a backlog item.</w:t>
            </w:r>
          </w:p>
        </w:tc>
      </w:tr>
      <w:tr w:rsidR="00991396" w14:paraId="285B5E95" w14:textId="77777777" w:rsidTr="00991396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7AB685B1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4733C6B8" w14:textId="6D41C134" w:rsidR="00991396" w:rsidRPr="00EE2021" w:rsidRDefault="00F228D0" w:rsidP="006B4A15">
            <w:r>
              <w:t>Professor explained what defines a backlog item.</w:t>
            </w:r>
          </w:p>
        </w:tc>
      </w:tr>
      <w:tr w:rsidR="00991396" w14:paraId="1C8C0390" w14:textId="77777777" w:rsidTr="00991396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54483685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71607597" w14:textId="5B89611C" w:rsidR="00991396" w:rsidRPr="00EE2021" w:rsidRDefault="00F228D0" w:rsidP="006B4A15">
            <w:r>
              <w:t>Just because the item won’t show in the final product, it is still a part of the development process and therefore should be included in the backlog.</w:t>
            </w:r>
          </w:p>
        </w:tc>
      </w:tr>
      <w:tr w:rsidR="00991396" w14:paraId="678F1B5D" w14:textId="77777777" w:rsidTr="00991396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42717FC2" w14:textId="77777777" w:rsidR="00991396" w:rsidRPr="00C07312" w:rsidRDefault="00991396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173F0427" w14:textId="77777777" w:rsidR="00991396" w:rsidRDefault="00991396" w:rsidP="006B4A15"/>
        </w:tc>
      </w:tr>
    </w:tbl>
    <w:p w14:paraId="7819BEC2" w14:textId="77777777" w:rsidR="00991396" w:rsidRDefault="00991396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DC1C17" w14:paraId="3CD5572B" w14:textId="77777777" w:rsidTr="00B44928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76433D96" w14:textId="6CB1EE0D" w:rsidR="00DC1C17" w:rsidRPr="00AD5ACA" w:rsidRDefault="00F228D0" w:rsidP="00B44928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GitHub Setup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0C9EA2B9" w14:textId="67C2FF50" w:rsidR="00DC1C17" w:rsidRPr="00AD5ACA" w:rsidRDefault="00F228D0" w:rsidP="00B44928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Highest</w:t>
            </w:r>
          </w:p>
        </w:tc>
      </w:tr>
      <w:tr w:rsidR="00DC1C17" w14:paraId="008A6883" w14:textId="77777777" w:rsidTr="00B44928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5F7DDCCB" w14:textId="77777777" w:rsidR="00DC1C17" w:rsidRDefault="00DC1C17" w:rsidP="00B44928"/>
        </w:tc>
        <w:tc>
          <w:tcPr>
            <w:tcW w:w="3285" w:type="dxa"/>
            <w:gridSpan w:val="2"/>
          </w:tcPr>
          <w:p w14:paraId="7A8C3F38" w14:textId="77777777" w:rsidR="00DC1C17" w:rsidRPr="00AD5ACA" w:rsidRDefault="00DC1C17" w:rsidP="00B44928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716241A0" w14:textId="77777777" w:rsidR="00DC1C17" w:rsidRDefault="00DC1C17" w:rsidP="00B44928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617C81BF" w14:textId="77777777" w:rsidR="00DC1C17" w:rsidRPr="00C07312" w:rsidRDefault="00DC1C17" w:rsidP="00B44928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DC1C17" w14:paraId="33BC4F04" w14:textId="77777777" w:rsidTr="00B44928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58D8212F" w14:textId="77777777" w:rsidR="00DC1C17" w:rsidRPr="00C07312" w:rsidRDefault="00DC1C17" w:rsidP="00B44928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767DFFBC" w14:textId="51DB74ED" w:rsidR="00DC1C17" w:rsidRDefault="00F228D0" w:rsidP="00B44928">
            <w:r>
              <w:t>Kaleb McKinney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AC8B7AC" w14:textId="77777777" w:rsidR="00DC1C17" w:rsidRPr="00C07312" w:rsidRDefault="00DC1C17" w:rsidP="00B44928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613B1C5F" w14:textId="06806B78" w:rsidR="00DC1C17" w:rsidRDefault="00B168BA" w:rsidP="00B44928">
            <w:r>
              <w:t>0.5</w:t>
            </w:r>
            <w:r w:rsidR="00DC1C17">
              <w:t xml:space="preserve"> Hours</w:t>
            </w:r>
          </w:p>
        </w:tc>
      </w:tr>
      <w:tr w:rsidR="00DC1C17" w14:paraId="420DB103" w14:textId="77777777" w:rsidTr="00B44928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5A301283" w14:textId="77777777" w:rsidR="00DC1C17" w:rsidRPr="00C07312" w:rsidRDefault="00DC1C17" w:rsidP="00B44928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0142FF10" w14:textId="60A56A52" w:rsidR="00DC1C17" w:rsidRDefault="00DC1C17" w:rsidP="00B44928">
            <w:r w:rsidRPr="001F4394"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023FC9A1" w14:textId="77777777" w:rsidR="00DC1C17" w:rsidRPr="00C07312" w:rsidRDefault="00DC1C17" w:rsidP="00B44928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6426DD89" w14:textId="7D80DF22" w:rsidR="00DC1C17" w:rsidRDefault="00B168BA" w:rsidP="00B44928">
            <w:r>
              <w:t>0.2</w:t>
            </w:r>
            <w:r w:rsidR="00DC1C17">
              <w:t xml:space="preserve"> Hours</w:t>
            </w:r>
          </w:p>
        </w:tc>
      </w:tr>
      <w:tr w:rsidR="00DC1C17" w14:paraId="0EFE7280" w14:textId="77777777" w:rsidTr="00B44928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224CA253" w14:textId="77777777" w:rsidR="00DC1C17" w:rsidRPr="00AD5ACA" w:rsidRDefault="00DC1C17" w:rsidP="00B44928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70FC02A5" w14:textId="77777777" w:rsidR="00DC1C17" w:rsidRPr="004734C0" w:rsidRDefault="00DC1C17" w:rsidP="00B44928">
            <w:r w:rsidRPr="004734C0">
              <w:t>(</w:t>
            </w:r>
            <w:r>
              <w:t>Optional</w:t>
            </w:r>
            <w:r w:rsidRPr="004734C0">
              <w:t>)</w:t>
            </w:r>
          </w:p>
        </w:tc>
      </w:tr>
      <w:tr w:rsidR="00DC1C17" w14:paraId="5DEDD533" w14:textId="77777777" w:rsidTr="00B44928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527B4408" w14:textId="77777777" w:rsidR="00DC1C17" w:rsidRPr="00C07312" w:rsidRDefault="00DC1C17" w:rsidP="00B44928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DC1C17" w14:paraId="68E12F5D" w14:textId="77777777" w:rsidTr="00B44928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0818EDC2" w14:textId="77777777" w:rsidR="00DC1C17" w:rsidRPr="00C07312" w:rsidRDefault="00DC1C17" w:rsidP="00B44928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3F65D1FD" w14:textId="77777777" w:rsidR="00DC1C17" w:rsidRPr="00C07312" w:rsidRDefault="00DC1C17" w:rsidP="00B44928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4035BEB0" w14:textId="338613D2" w:rsidR="00DC1C17" w:rsidRDefault="00B168BA" w:rsidP="00B44928">
            <w:r>
              <w:t>N/A</w:t>
            </w:r>
          </w:p>
        </w:tc>
      </w:tr>
      <w:tr w:rsidR="00DC1C17" w14:paraId="6F235614" w14:textId="77777777" w:rsidTr="00B44928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21E3034A" w14:textId="77777777" w:rsidR="00DC1C17" w:rsidRPr="00C07312" w:rsidRDefault="00DC1C17" w:rsidP="00B44928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1D01F511" w14:textId="48DF8CA6" w:rsidR="00DC1C17" w:rsidRPr="00EE2021" w:rsidRDefault="00B168BA" w:rsidP="00B44928">
            <w:r>
              <w:t>N/A</w:t>
            </w:r>
          </w:p>
        </w:tc>
      </w:tr>
      <w:tr w:rsidR="00DC1C17" w14:paraId="594690DA" w14:textId="77777777" w:rsidTr="00B44928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39AA335A" w14:textId="77777777" w:rsidR="00DC1C17" w:rsidRPr="00C07312" w:rsidRDefault="00DC1C17" w:rsidP="00B44928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5180E7B9" w14:textId="27318449" w:rsidR="00DC1C17" w:rsidRPr="00EE2021" w:rsidRDefault="00B168BA" w:rsidP="00B44928">
            <w:r>
              <w:t>N/A</w:t>
            </w:r>
          </w:p>
        </w:tc>
      </w:tr>
      <w:tr w:rsidR="00DC1C17" w14:paraId="56BDB4BB" w14:textId="77777777" w:rsidTr="00B44928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032FE393" w14:textId="77777777" w:rsidR="00DC1C17" w:rsidRPr="00C07312" w:rsidRDefault="00DC1C17" w:rsidP="00B44928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5F3A32DA" w14:textId="77777777" w:rsidR="00DC1C17" w:rsidRDefault="00DC1C17" w:rsidP="00B44928"/>
        </w:tc>
      </w:tr>
    </w:tbl>
    <w:p w14:paraId="47DFEC26" w14:textId="77777777" w:rsidR="00DC1C17" w:rsidRDefault="00DC1C17" w:rsidP="00964E29"/>
    <w:p w14:paraId="0EB821F9" w14:textId="77777777" w:rsidR="00E91346" w:rsidRPr="001F4394" w:rsidRDefault="00335AEF" w:rsidP="00E91346">
      <w:pPr>
        <w:pStyle w:val="Heading2"/>
      </w:pPr>
      <w:r>
        <w:t xml:space="preserve">6. </w:t>
      </w:r>
      <w:r w:rsidR="00E91346" w:rsidRPr="001F4394">
        <w:t>Sprint review:</w:t>
      </w:r>
    </w:p>
    <w:p w14:paraId="48FC0CEC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 xml:space="preserve">Was the sprint goal achieved? </w:t>
      </w:r>
      <w:r w:rsidRPr="00483B74">
        <w:rPr>
          <w:rStyle w:val="IntenseEmphasis"/>
          <w:b/>
          <w:bCs/>
        </w:rPr>
        <w:t>Yes</w:t>
      </w:r>
      <w:r w:rsidRPr="001F4394">
        <w:rPr>
          <w:rStyle w:val="IntenseEmphasis"/>
        </w:rPr>
        <w:t>/No: Provide details. </w:t>
      </w:r>
    </w:p>
    <w:p w14:paraId="08888DCF" w14:textId="2BE34A2D" w:rsidR="00E91346" w:rsidRPr="001F4394" w:rsidRDefault="00483B74" w:rsidP="00E91346">
      <w:pPr>
        <w:pStyle w:val="ListParagraph"/>
        <w:numPr>
          <w:ilvl w:val="2"/>
          <w:numId w:val="4"/>
        </w:numPr>
      </w:pPr>
      <w:r>
        <w:t xml:space="preserve">Most, if not all, of the initial setup is complete. </w:t>
      </w:r>
      <w:r w:rsidR="0008383F">
        <w:t>No functionality has been added to the project, but the starting point is ready for next Sprint.</w:t>
      </w:r>
    </w:p>
    <w:p w14:paraId="79B4EA07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Feedback from Customers/Stake holders/Product owner, etc. </w:t>
      </w:r>
    </w:p>
    <w:p w14:paraId="2C8318B6" w14:textId="1E19DAE5" w:rsidR="00E91346" w:rsidRPr="001F4394" w:rsidRDefault="00DF3FB1" w:rsidP="00E91346">
      <w:pPr>
        <w:pStyle w:val="ListParagraph"/>
        <w:numPr>
          <w:ilvl w:val="2"/>
          <w:numId w:val="4"/>
        </w:numPr>
      </w:pPr>
      <w:r>
        <w:lastRenderedPageBreak/>
        <w:t xml:space="preserve">Getting the </w:t>
      </w:r>
      <w:r w:rsidR="00CF6D9A">
        <w:t xml:space="preserve">setup ready is important, so spending this first Sprint to get the baseline ready </w:t>
      </w:r>
      <w:r w:rsidR="008D0B56">
        <w:t>is good.</w:t>
      </w:r>
    </w:p>
    <w:p w14:paraId="3C57D5DC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Focus for next sprint</w:t>
      </w:r>
    </w:p>
    <w:p w14:paraId="10B4274D" w14:textId="57C3EE6E" w:rsidR="00E91346" w:rsidRPr="001F4394" w:rsidRDefault="008D0B56" w:rsidP="00E91346">
      <w:pPr>
        <w:pStyle w:val="ListParagraph"/>
        <w:numPr>
          <w:ilvl w:val="2"/>
          <w:numId w:val="4"/>
        </w:numPr>
      </w:pPr>
      <w:r>
        <w:t>Get basic functionality (CRRUD) implemented and working.</w:t>
      </w:r>
    </w:p>
    <w:p w14:paraId="6A54684C" w14:textId="77777777" w:rsidR="00E91346" w:rsidRPr="001F4394" w:rsidRDefault="00335AEF" w:rsidP="00E91346">
      <w:pPr>
        <w:pStyle w:val="Heading2"/>
      </w:pPr>
      <w:r>
        <w:t xml:space="preserve">7. </w:t>
      </w:r>
      <w:r w:rsidR="00E91346" w:rsidRPr="001F4394">
        <w:t>Sprint retrospective:</w:t>
      </w:r>
    </w:p>
    <w:p w14:paraId="433215B5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Changes to the Scrum process, if any, that the team likes to make to the following sprints.</w:t>
      </w:r>
    </w:p>
    <w:p w14:paraId="7377A262" w14:textId="4AF3F528" w:rsidR="00E91346" w:rsidRPr="001F4394" w:rsidRDefault="00264DC6" w:rsidP="00335AEF">
      <w:pPr>
        <w:pStyle w:val="ListParagraph"/>
        <w:numPr>
          <w:ilvl w:val="2"/>
          <w:numId w:val="4"/>
        </w:numPr>
      </w:pPr>
      <w:r>
        <w:t>Adding an extra Scrum meeting, so that we have a better record of where the team is at in the development process.</w:t>
      </w:r>
    </w:p>
    <w:p w14:paraId="4F9D7D71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Other planned adjustments. </w:t>
      </w:r>
    </w:p>
    <w:p w14:paraId="67E22AFF" w14:textId="77777777" w:rsidR="00E91346" w:rsidRPr="001F4394" w:rsidRDefault="00335AEF" w:rsidP="00E91346">
      <w:pPr>
        <w:pStyle w:val="ListParagraph"/>
        <w:numPr>
          <w:ilvl w:val="2"/>
          <w:numId w:val="4"/>
        </w:numPr>
      </w:pPr>
      <w:r>
        <w:t>[text]</w:t>
      </w:r>
    </w:p>
    <w:p w14:paraId="6A985565" w14:textId="77777777" w:rsidR="00E91346" w:rsidRPr="001F4394" w:rsidRDefault="00335AEF" w:rsidP="00E91346">
      <w:pPr>
        <w:pStyle w:val="Heading2"/>
      </w:pPr>
      <w:r>
        <w:t xml:space="preserve">8. </w:t>
      </w:r>
      <w:r w:rsidR="00E91346" w:rsidRPr="001F4394">
        <w:t>Additional information, as appropriate.</w:t>
      </w:r>
    </w:p>
    <w:p w14:paraId="7110FEF2" w14:textId="77777777" w:rsidR="00E91346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Daily Scrum meetings summary</w:t>
      </w:r>
    </w:p>
    <w:p w14:paraId="34118266" w14:textId="58840BCF" w:rsidR="00E91346" w:rsidRDefault="00080EF2" w:rsidP="00E91346">
      <w:pPr>
        <w:pStyle w:val="ListParagraph"/>
        <w:numPr>
          <w:ilvl w:val="2"/>
          <w:numId w:val="4"/>
        </w:numPr>
      </w:pPr>
      <w:r>
        <w:t>[</w:t>
      </w:r>
      <w:r w:rsidR="0047174B">
        <w:t>02</w:t>
      </w:r>
      <w:r>
        <w:t>.</w:t>
      </w:r>
      <w:r w:rsidR="0047174B">
        <w:t>12</w:t>
      </w:r>
      <w:r>
        <w:t>.</w:t>
      </w:r>
      <w:r w:rsidR="0047174B">
        <w:t>26</w:t>
      </w:r>
      <w:r>
        <w:t>]</w:t>
      </w:r>
      <w:r w:rsidR="00E91346">
        <w:t>:</w:t>
      </w:r>
    </w:p>
    <w:p w14:paraId="1EC45FE5" w14:textId="62160552" w:rsidR="00E91346" w:rsidRDefault="00514066" w:rsidP="00E91346">
      <w:pPr>
        <w:pStyle w:val="ListParagraph"/>
        <w:numPr>
          <w:ilvl w:val="0"/>
          <w:numId w:val="3"/>
        </w:numPr>
      </w:pPr>
      <w:r>
        <w:t>Quinn</w:t>
      </w:r>
    </w:p>
    <w:p w14:paraId="6E9F89B0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7972194C" w14:textId="5139E630" w:rsidR="00E91346" w:rsidRDefault="00DA3F74" w:rsidP="00E91346">
      <w:pPr>
        <w:pStyle w:val="ListParagraph"/>
        <w:numPr>
          <w:ilvl w:val="2"/>
          <w:numId w:val="3"/>
        </w:numPr>
      </w:pPr>
      <w:r>
        <w:t>Setup a (mostly reliable) development environment</w:t>
      </w:r>
      <w:r w:rsidR="00EB3334">
        <w:t xml:space="preserve"> using a home computer.</w:t>
      </w:r>
    </w:p>
    <w:p w14:paraId="0A170C8A" w14:textId="7C56A22A" w:rsidR="00EB3334" w:rsidRDefault="00EB3334" w:rsidP="00E91346">
      <w:pPr>
        <w:pStyle w:val="ListParagraph"/>
        <w:numPr>
          <w:ilvl w:val="2"/>
          <w:numId w:val="3"/>
        </w:numPr>
      </w:pPr>
      <w:r>
        <w:t>Confirmed compatibility between hardware and emulator.</w:t>
      </w:r>
    </w:p>
    <w:p w14:paraId="4174B687" w14:textId="5B80BE7C" w:rsidR="00EB3334" w:rsidRDefault="00EB3334" w:rsidP="00E91346">
      <w:pPr>
        <w:pStyle w:val="ListParagraph"/>
        <w:numPr>
          <w:ilvl w:val="2"/>
          <w:numId w:val="3"/>
        </w:numPr>
      </w:pPr>
      <w:r>
        <w:t>Researched integration between SQLite and Maui</w:t>
      </w:r>
    </w:p>
    <w:p w14:paraId="29417C43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Any Challenges/Problems</w:t>
      </w:r>
      <w:r>
        <w:t>?</w:t>
      </w:r>
    </w:p>
    <w:p w14:paraId="5048CF5C" w14:textId="66518A88" w:rsidR="00080EF2" w:rsidRDefault="009F72F8" w:rsidP="00080EF2">
      <w:pPr>
        <w:pStyle w:val="ListParagraph"/>
        <w:numPr>
          <w:ilvl w:val="2"/>
          <w:numId w:val="3"/>
        </w:numPr>
      </w:pPr>
      <w:r>
        <w:t>Laptop issues. Primarily storage based.</w:t>
      </w:r>
    </w:p>
    <w:p w14:paraId="1447DF08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2443EAE2" w14:textId="55A2F1A3" w:rsidR="00080EF2" w:rsidRDefault="009F72F8" w:rsidP="00080EF2">
      <w:pPr>
        <w:pStyle w:val="ListParagraph"/>
        <w:numPr>
          <w:ilvl w:val="2"/>
          <w:numId w:val="3"/>
        </w:numPr>
      </w:pPr>
      <w:r>
        <w:t xml:space="preserve">Setup a SQLite database </w:t>
      </w:r>
      <w:r w:rsidR="00BB158C">
        <w:t xml:space="preserve">with .NET Maui. </w:t>
      </w:r>
    </w:p>
    <w:p w14:paraId="1CCE415F" w14:textId="2CEEA72B" w:rsidR="00BB158C" w:rsidRDefault="00BB158C" w:rsidP="00080EF2">
      <w:pPr>
        <w:pStyle w:val="ListParagraph"/>
        <w:numPr>
          <w:ilvl w:val="2"/>
          <w:numId w:val="3"/>
        </w:numPr>
      </w:pPr>
      <w:r>
        <w:t>Implement ERD.</w:t>
      </w:r>
    </w:p>
    <w:p w14:paraId="5C96A3AF" w14:textId="77777777" w:rsidR="00E91346" w:rsidRDefault="00E91346" w:rsidP="00E91346">
      <w:pPr>
        <w:pStyle w:val="ListParagraph"/>
        <w:numPr>
          <w:ilvl w:val="0"/>
          <w:numId w:val="3"/>
        </w:numPr>
      </w:pPr>
      <w:r>
        <w:t>Ronan</w:t>
      </w:r>
    </w:p>
    <w:p w14:paraId="1A126AA3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4F919E92" w14:textId="4DB97713" w:rsidR="00080EF2" w:rsidRDefault="00990AF5" w:rsidP="00080EF2">
      <w:pPr>
        <w:pStyle w:val="ListParagraph"/>
        <w:numPr>
          <w:ilvl w:val="2"/>
          <w:numId w:val="3"/>
        </w:numPr>
      </w:pPr>
      <w:r>
        <w:t>Worked on Trello board.</w:t>
      </w:r>
    </w:p>
    <w:p w14:paraId="207D1916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Any Challenges/Problems</w:t>
      </w:r>
      <w:r>
        <w:t>?</w:t>
      </w:r>
    </w:p>
    <w:p w14:paraId="7A3836DB" w14:textId="57C6B164" w:rsidR="00080EF2" w:rsidRDefault="00DB2A7B" w:rsidP="00080EF2">
      <w:pPr>
        <w:pStyle w:val="ListParagraph"/>
        <w:numPr>
          <w:ilvl w:val="2"/>
          <w:numId w:val="3"/>
        </w:numPr>
      </w:pPr>
      <w:r>
        <w:t>GitHub linked to wrong Visual Studio.</w:t>
      </w:r>
    </w:p>
    <w:p w14:paraId="599D75E7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08C112FC" w14:textId="2E7CD40B" w:rsidR="00080EF2" w:rsidRDefault="002013BF" w:rsidP="00080EF2">
      <w:pPr>
        <w:pStyle w:val="ListParagraph"/>
        <w:numPr>
          <w:ilvl w:val="2"/>
          <w:numId w:val="3"/>
        </w:numPr>
      </w:pPr>
      <w:r>
        <w:t>Once database is setup, work with team to get CRRUD functionality.</w:t>
      </w:r>
    </w:p>
    <w:p w14:paraId="72020EE2" w14:textId="77777777" w:rsidR="00E91346" w:rsidRDefault="00E91346" w:rsidP="00E91346">
      <w:pPr>
        <w:pStyle w:val="ListParagraph"/>
        <w:numPr>
          <w:ilvl w:val="0"/>
          <w:numId w:val="3"/>
        </w:numPr>
      </w:pPr>
      <w:r>
        <w:lastRenderedPageBreak/>
        <w:t>Kaleb</w:t>
      </w:r>
    </w:p>
    <w:p w14:paraId="5401DCED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7974841B" w14:textId="6C719336" w:rsidR="003F3094" w:rsidRDefault="003F3094" w:rsidP="003F3094">
      <w:pPr>
        <w:pStyle w:val="ListParagraph"/>
        <w:numPr>
          <w:ilvl w:val="2"/>
          <w:numId w:val="3"/>
        </w:numPr>
      </w:pPr>
      <w:r>
        <w:t>Created a GitHub repo.</w:t>
      </w:r>
    </w:p>
    <w:p w14:paraId="231EC61A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6EA29BC0" w14:textId="0ED355D0" w:rsidR="00080EF2" w:rsidRDefault="0031451D" w:rsidP="00080EF2">
      <w:pPr>
        <w:pStyle w:val="ListParagraph"/>
        <w:numPr>
          <w:ilvl w:val="2"/>
          <w:numId w:val="3"/>
        </w:numPr>
      </w:pPr>
      <w:r>
        <w:t>Android emulator not working yet.</w:t>
      </w:r>
    </w:p>
    <w:p w14:paraId="6F3DF973" w14:textId="77777777" w:rsidR="00E91346" w:rsidRDefault="00E91346" w:rsidP="00E91346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3797B5C7" w14:textId="5065FDEE" w:rsidR="00080EF2" w:rsidRDefault="00E91346" w:rsidP="00080EF2">
      <w:pPr>
        <w:pStyle w:val="ListParagraph"/>
        <w:numPr>
          <w:ilvl w:val="2"/>
          <w:numId w:val="3"/>
        </w:numPr>
      </w:pPr>
      <w:r>
        <w:t xml:space="preserve"> </w:t>
      </w:r>
      <w:r w:rsidR="00C43F23">
        <w:t>Start altering base app to represent the actual project.</w:t>
      </w:r>
    </w:p>
    <w:p w14:paraId="17ECAF9D" w14:textId="3AAE73C3" w:rsidR="00397D6F" w:rsidRDefault="00397D6F" w:rsidP="00397D6F">
      <w:pPr>
        <w:pStyle w:val="ListParagraph"/>
        <w:numPr>
          <w:ilvl w:val="0"/>
          <w:numId w:val="3"/>
        </w:numPr>
      </w:pPr>
      <w:r>
        <w:t>Eloghosa</w:t>
      </w:r>
    </w:p>
    <w:p w14:paraId="6E19DDC5" w14:textId="77777777" w:rsidR="00397D6F" w:rsidRDefault="00397D6F" w:rsidP="00397D6F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has been done over the last sprint period</w:t>
      </w:r>
      <w:r w:rsidRPr="00857573">
        <w:t>?</w:t>
      </w:r>
    </w:p>
    <w:p w14:paraId="715DB032" w14:textId="587D265E" w:rsidR="00397D6F" w:rsidRDefault="00BD25C7" w:rsidP="00397D6F">
      <w:pPr>
        <w:pStyle w:val="ListParagraph"/>
        <w:numPr>
          <w:ilvl w:val="2"/>
          <w:numId w:val="3"/>
        </w:numPr>
      </w:pPr>
      <w:r>
        <w:t>Setup Visual Studio to integrate with GitHub.</w:t>
      </w:r>
    </w:p>
    <w:p w14:paraId="323D6214" w14:textId="77777777" w:rsidR="00397D6F" w:rsidRDefault="00397D6F" w:rsidP="00397D6F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 xml:space="preserve"> Any Challenges/Problems</w:t>
      </w:r>
      <w:r>
        <w:t>?</w:t>
      </w:r>
    </w:p>
    <w:p w14:paraId="77E8731A" w14:textId="48B229BD" w:rsidR="00397D6F" w:rsidRDefault="00BD25C7" w:rsidP="00397D6F">
      <w:pPr>
        <w:pStyle w:val="ListParagraph"/>
        <w:numPr>
          <w:ilvl w:val="2"/>
          <w:numId w:val="3"/>
        </w:numPr>
      </w:pPr>
      <w:r>
        <w:t>New laptop needs to be set up properly.</w:t>
      </w:r>
    </w:p>
    <w:p w14:paraId="2B94A47B" w14:textId="77777777" w:rsidR="00397D6F" w:rsidRDefault="00397D6F" w:rsidP="00397D6F">
      <w:pPr>
        <w:pStyle w:val="ListParagraph"/>
        <w:numPr>
          <w:ilvl w:val="1"/>
          <w:numId w:val="3"/>
        </w:numPr>
      </w:pPr>
      <w:r w:rsidRPr="00AD3723">
        <w:rPr>
          <w:i/>
          <w:iCs/>
        </w:rPr>
        <w:t>What do you intend to do during this period</w:t>
      </w:r>
      <w:r>
        <w:t>?</w:t>
      </w:r>
    </w:p>
    <w:p w14:paraId="0B9796C6" w14:textId="458607D1" w:rsidR="00397D6F" w:rsidRDefault="00397D6F" w:rsidP="00BD25C7">
      <w:pPr>
        <w:pStyle w:val="ListParagraph"/>
        <w:numPr>
          <w:ilvl w:val="2"/>
          <w:numId w:val="3"/>
        </w:numPr>
      </w:pPr>
      <w:r>
        <w:t xml:space="preserve"> </w:t>
      </w:r>
      <w:r w:rsidR="0005118E">
        <w:t>Create the initial project in VS.</w:t>
      </w:r>
    </w:p>
    <w:p w14:paraId="522556A7" w14:textId="77777777" w:rsidR="00E91346" w:rsidRPr="00E91346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E91346">
        <w:rPr>
          <w:rStyle w:val="IntenseEmphasis"/>
        </w:rPr>
        <w:t>Progress made and contributions of each member</w:t>
      </w:r>
    </w:p>
    <w:p w14:paraId="7D7A29D1" w14:textId="44DC237A" w:rsidR="00E91346" w:rsidRDefault="00951518" w:rsidP="00E91346">
      <w:pPr>
        <w:pStyle w:val="ListParagraph"/>
        <w:numPr>
          <w:ilvl w:val="2"/>
          <w:numId w:val="4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Eloghosa, Kaleb, Ronan, and Quinn all setup their environments for </w:t>
      </w:r>
      <w:r w:rsidR="00B8215F">
        <w:rPr>
          <w:rStyle w:val="IntenseEmphasis"/>
          <w:i w:val="0"/>
          <w:iCs w:val="0"/>
          <w:color w:val="auto"/>
        </w:rPr>
        <w:t>the project.</w:t>
      </w:r>
    </w:p>
    <w:p w14:paraId="4A3EF2FF" w14:textId="690AEEA5" w:rsidR="00B8215F" w:rsidRDefault="00404294" w:rsidP="00E91346">
      <w:pPr>
        <w:pStyle w:val="ListParagraph"/>
        <w:numPr>
          <w:ilvl w:val="2"/>
          <w:numId w:val="4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Kaleb </w:t>
      </w:r>
      <w:r w:rsidR="003F64C2">
        <w:rPr>
          <w:rStyle w:val="IntenseEmphasis"/>
          <w:i w:val="0"/>
          <w:iCs w:val="0"/>
          <w:color w:val="auto"/>
        </w:rPr>
        <w:t>set up the GitHub repo.</w:t>
      </w:r>
    </w:p>
    <w:p w14:paraId="4274C0A4" w14:textId="5414F0E6" w:rsidR="003F64C2" w:rsidRPr="00E91346" w:rsidRDefault="003F64C2" w:rsidP="00E91346">
      <w:pPr>
        <w:pStyle w:val="ListParagraph"/>
        <w:numPr>
          <w:ilvl w:val="2"/>
          <w:numId w:val="4"/>
        </w:num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Jacob </w:t>
      </w:r>
      <w:r w:rsidR="001654F7">
        <w:rPr>
          <w:rStyle w:val="IntenseEmphasis"/>
          <w:i w:val="0"/>
          <w:iCs w:val="0"/>
          <w:color w:val="auto"/>
        </w:rPr>
        <w:t>set up</w:t>
      </w:r>
      <w:r>
        <w:rPr>
          <w:rStyle w:val="IntenseEmphasis"/>
          <w:i w:val="0"/>
          <w:iCs w:val="0"/>
          <w:color w:val="auto"/>
        </w:rPr>
        <w:t xml:space="preserve"> the Trello board.</w:t>
      </w:r>
    </w:p>
    <w:p w14:paraId="52A33F5F" w14:textId="77777777" w:rsidR="00E91346" w:rsidRDefault="00335AEF" w:rsidP="00E91346">
      <w:pPr>
        <w:pStyle w:val="Heading2"/>
      </w:pPr>
      <w:r>
        <w:rPr>
          <w:rFonts w:ascii="Segoe UI Emoji" w:hAnsi="Segoe UI Emoji" w:cs="Segoe UI Emoji"/>
        </w:rPr>
        <w:t>⭐</w:t>
      </w:r>
      <w:r w:rsidR="00E91346">
        <w:t>Deliverables</w:t>
      </w:r>
    </w:p>
    <w:p w14:paraId="5BC2F082" w14:textId="77777777" w:rsidR="00E91346" w:rsidRPr="001F4394" w:rsidRDefault="00E91346" w:rsidP="00335AEF">
      <w:pPr>
        <w:pStyle w:val="ListParagraph"/>
        <w:numPr>
          <w:ilvl w:val="0"/>
          <w:numId w:val="13"/>
        </w:numPr>
        <w:spacing w:line="240" w:lineRule="auto"/>
      </w:pPr>
      <w:r w:rsidRPr="001F4394">
        <w:t xml:space="preserve">Exported copy of your Scrum board (Trello / Planner / </w:t>
      </w:r>
      <w:proofErr w:type="spellStart"/>
      <w:r w:rsidRPr="001F4394">
        <w:t>Github</w:t>
      </w:r>
      <w:proofErr w:type="spellEnd"/>
      <w:r w:rsidRPr="001F4394">
        <w:t xml:space="preserve"> / ...) in excel format. </w:t>
      </w:r>
    </w:p>
    <w:p w14:paraId="609192A0" w14:textId="77777777" w:rsidR="001F4394" w:rsidRDefault="00E91346" w:rsidP="00335AEF">
      <w:pPr>
        <w:pStyle w:val="ListParagraph"/>
        <w:numPr>
          <w:ilvl w:val="0"/>
          <w:numId w:val="13"/>
        </w:numPr>
        <w:spacing w:line="240" w:lineRule="auto"/>
      </w:pPr>
      <w:r w:rsidRPr="001F4394">
        <w:t>Report length: 2-3 pages single spaced 10-12 point font. </w:t>
      </w:r>
    </w:p>
    <w:p w14:paraId="4BB2F770" w14:textId="77777777" w:rsidR="001F4394" w:rsidRDefault="001F4394" w:rsidP="001F4394">
      <w:pPr>
        <w:pStyle w:val="ListParagraph"/>
      </w:pPr>
    </w:p>
    <w:p w14:paraId="2BCB726F" w14:textId="77777777" w:rsidR="00E13C81" w:rsidRDefault="00E13C81" w:rsidP="00AD3723">
      <w:pPr>
        <w:pStyle w:val="ListParagraph"/>
        <w:ind w:left="1440"/>
      </w:pPr>
    </w:p>
    <w:sectPr w:rsidR="00E13C8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FF1D9" w14:textId="77777777" w:rsidR="00B465AE" w:rsidRDefault="00B465AE" w:rsidP="00015ABF">
      <w:pPr>
        <w:spacing w:after="0" w:line="240" w:lineRule="auto"/>
      </w:pPr>
      <w:r>
        <w:separator/>
      </w:r>
    </w:p>
  </w:endnote>
  <w:endnote w:type="continuationSeparator" w:id="0">
    <w:p w14:paraId="1C4762FC" w14:textId="77777777" w:rsidR="00B465AE" w:rsidRDefault="00B465AE" w:rsidP="00015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664155"/>
      <w:docPartObj>
        <w:docPartGallery w:val="Page Numbers (Bottom of Page)"/>
        <w:docPartUnique/>
      </w:docPartObj>
    </w:sdtPr>
    <w:sdtEndPr/>
    <w:sdtContent>
      <w:p w14:paraId="5FC122BA" w14:textId="77777777" w:rsidR="00867C48" w:rsidRDefault="00867C4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996DD91" wp14:editId="37798BC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84493724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8D3C14A" w14:textId="77777777" w:rsidR="00867C48" w:rsidRDefault="00867C4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996DD9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8D3C14A" w14:textId="77777777" w:rsidR="00867C48" w:rsidRDefault="00867C4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BBECBD5" wp14:editId="312462B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19162976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CC648B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7F5DA" w14:textId="77777777" w:rsidR="00B465AE" w:rsidRDefault="00B465AE" w:rsidP="00015ABF">
      <w:pPr>
        <w:spacing w:after="0" w:line="240" w:lineRule="auto"/>
      </w:pPr>
      <w:r>
        <w:separator/>
      </w:r>
    </w:p>
  </w:footnote>
  <w:footnote w:type="continuationSeparator" w:id="0">
    <w:p w14:paraId="13E32055" w14:textId="77777777" w:rsidR="00B465AE" w:rsidRDefault="00B465AE" w:rsidP="00015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725" w:type="dxa"/>
      <w:tblLook w:val="04A0" w:firstRow="1" w:lastRow="0" w:firstColumn="1" w:lastColumn="0" w:noHBand="0" w:noVBand="1"/>
    </w:tblPr>
    <w:tblGrid>
      <w:gridCol w:w="3875"/>
      <w:gridCol w:w="3060"/>
      <w:gridCol w:w="3865"/>
    </w:tblGrid>
    <w:tr w:rsidR="004A514E" w14:paraId="028E3200" w14:textId="77777777" w:rsidTr="001F4394">
      <w:tc>
        <w:tcPr>
          <w:tcW w:w="387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62403C" w14:textId="77777777" w:rsidR="004A514E" w:rsidRDefault="004A514E" w:rsidP="004A514E">
          <w:pPr>
            <w:pStyle w:val="Header"/>
          </w:pPr>
          <w:r>
            <w:t>Current Scrum Master:</w:t>
          </w: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44743FF" w14:textId="318D2AAA" w:rsidR="004A514E" w:rsidRDefault="004A514E" w:rsidP="004A514E">
          <w:pPr>
            <w:pStyle w:val="Header"/>
            <w:jc w:val="center"/>
          </w:pPr>
          <w:r w:rsidRPr="004A514E">
            <w:rPr>
              <w:b/>
              <w:bCs/>
              <w:u w:val="single"/>
            </w:rPr>
            <w:t xml:space="preserve">Sprint </w:t>
          </w:r>
          <w:r w:rsidR="00CB4A7E">
            <w:rPr>
              <w:b/>
              <w:bCs/>
              <w:u w:val="single"/>
            </w:rPr>
            <w:t>1</w:t>
          </w:r>
          <w:r w:rsidRPr="004A514E">
            <w:rPr>
              <w:b/>
              <w:bCs/>
              <w:u w:val="single"/>
            </w:rPr>
            <w:t xml:space="preserve"> | </w:t>
          </w:r>
          <w:r w:rsidRPr="00867C48">
            <w:rPr>
              <w:b/>
              <w:bCs/>
              <w:u w:val="single"/>
            </w:rPr>
            <w:t>Scrum Report</w:t>
          </w:r>
        </w:p>
      </w:tc>
      <w:tc>
        <w:tcPr>
          <w:tcW w:w="386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D084D67" w14:textId="77777777" w:rsidR="004A514E" w:rsidRDefault="004A514E" w:rsidP="004A514E">
          <w:pPr>
            <w:pStyle w:val="Header"/>
            <w:jc w:val="right"/>
          </w:pPr>
          <w:r>
            <w:t>Current Product Owner:</w:t>
          </w:r>
        </w:p>
      </w:tc>
    </w:tr>
    <w:tr w:rsidR="004A514E" w14:paraId="717CDDCE" w14:textId="77777777" w:rsidTr="001F4394">
      <w:trPr>
        <w:trHeight w:val="310"/>
      </w:trPr>
      <w:tc>
        <w:tcPr>
          <w:tcW w:w="3875" w:type="dxa"/>
          <w:tcBorders>
            <w:top w:val="nil"/>
            <w:left w:val="nil"/>
            <w:right w:val="nil"/>
          </w:tcBorders>
          <w:vAlign w:val="center"/>
        </w:tcPr>
        <w:p w14:paraId="2420EBB7" w14:textId="07833FFE" w:rsidR="004A514E" w:rsidRDefault="005074A4" w:rsidP="004A514E">
          <w:pPr>
            <w:pStyle w:val="Header"/>
          </w:pPr>
          <w:r>
            <w:t>Jacob Robidas</w:t>
          </w:r>
        </w:p>
      </w:tc>
      <w:tc>
        <w:tcPr>
          <w:tcW w:w="3060" w:type="dxa"/>
          <w:tcBorders>
            <w:top w:val="nil"/>
            <w:left w:val="nil"/>
            <w:right w:val="nil"/>
          </w:tcBorders>
          <w:vAlign w:val="center"/>
        </w:tcPr>
        <w:p w14:paraId="1DFF8A6D" w14:textId="313798F9" w:rsidR="004A514E" w:rsidRDefault="00CB4A7E" w:rsidP="004A514E">
          <w:pPr>
            <w:pStyle w:val="Header"/>
            <w:jc w:val="center"/>
          </w:pPr>
          <w:r>
            <w:t>Thu</w:t>
          </w:r>
          <w:r w:rsidR="004A514E">
            <w:t>,</w:t>
          </w:r>
          <w:r w:rsidR="00CA711D">
            <w:t xml:space="preserve"> </w:t>
          </w:r>
          <w:r>
            <w:t>Feb</w:t>
          </w:r>
          <w:r w:rsidR="004A514E">
            <w:t xml:space="preserve"> </w:t>
          </w:r>
          <w:r>
            <w:t>12</w:t>
          </w:r>
          <w:r w:rsidR="004A514E">
            <w:t>, 20</w:t>
          </w:r>
          <w:r>
            <w:t>26</w:t>
          </w:r>
        </w:p>
      </w:tc>
      <w:tc>
        <w:tcPr>
          <w:tcW w:w="3865" w:type="dxa"/>
          <w:tcBorders>
            <w:top w:val="nil"/>
            <w:left w:val="nil"/>
            <w:right w:val="nil"/>
          </w:tcBorders>
          <w:vAlign w:val="center"/>
        </w:tcPr>
        <w:p w14:paraId="6F6E31E4" w14:textId="755F7BB0" w:rsidR="004A514E" w:rsidRDefault="00F26A8E" w:rsidP="004A514E">
          <w:pPr>
            <w:pStyle w:val="Header"/>
            <w:jc w:val="right"/>
          </w:pPr>
          <w:r>
            <w:t xml:space="preserve">Eloghosa </w:t>
          </w:r>
          <w:proofErr w:type="spellStart"/>
          <w:r>
            <w:t>Erhabor</w:t>
          </w:r>
          <w:proofErr w:type="spellEnd"/>
        </w:p>
      </w:tc>
    </w:tr>
    <w:tr w:rsidR="004A514E" w14:paraId="25C74D5F" w14:textId="77777777" w:rsidTr="004A514E">
      <w:trPr>
        <w:trHeight w:val="373"/>
      </w:trPr>
      <w:tc>
        <w:tcPr>
          <w:tcW w:w="10800" w:type="dxa"/>
          <w:gridSpan w:val="3"/>
          <w:vAlign w:val="center"/>
        </w:tcPr>
        <w:p w14:paraId="5E5609EA" w14:textId="35837452" w:rsidR="004A514E" w:rsidRDefault="004A514E" w:rsidP="004A514E">
          <w:pPr>
            <w:pStyle w:val="Header"/>
            <w:jc w:val="center"/>
          </w:pPr>
          <w:r w:rsidRPr="004A514E">
            <w:t>Current Sprint Period:</w:t>
          </w:r>
          <w:r w:rsidR="001F4394">
            <w:t xml:space="preserve"> </w:t>
          </w:r>
          <w:r w:rsidRPr="004A514E">
            <w:t>[</w:t>
          </w:r>
          <w:r w:rsidR="00F26A8E">
            <w:t>02</w:t>
          </w:r>
          <w:r w:rsidR="00CA711D" w:rsidRPr="004A514E">
            <w:t>.</w:t>
          </w:r>
          <w:r w:rsidR="00F26A8E">
            <w:t>09</w:t>
          </w:r>
          <w:r w:rsidR="00CA711D" w:rsidRPr="004A514E">
            <w:t>.</w:t>
          </w:r>
          <w:r w:rsidR="00F26A8E">
            <w:t>26</w:t>
          </w:r>
          <w:r w:rsidR="00CA711D" w:rsidRPr="004A514E">
            <w:t xml:space="preserve"> </w:t>
          </w:r>
          <w:r w:rsidRPr="004A514E">
            <w:t xml:space="preserve">– </w:t>
          </w:r>
          <w:r w:rsidR="00F26A8E">
            <w:t>02</w:t>
          </w:r>
          <w:r w:rsidR="00CA711D" w:rsidRPr="004A514E">
            <w:t>.</w:t>
          </w:r>
          <w:r w:rsidR="00F26A8E">
            <w:t>13</w:t>
          </w:r>
          <w:r w:rsidR="00CA711D" w:rsidRPr="004A514E">
            <w:t>.</w:t>
          </w:r>
          <w:r w:rsidR="00F26A8E">
            <w:t>26</w:t>
          </w:r>
          <w:r w:rsidRPr="004A514E">
            <w:t>]</w:t>
          </w:r>
        </w:p>
      </w:tc>
    </w:tr>
  </w:tbl>
  <w:p w14:paraId="69EFF68C" w14:textId="77777777" w:rsidR="00867C48" w:rsidRDefault="00867C48" w:rsidP="001F439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64E7"/>
    <w:multiLevelType w:val="multilevel"/>
    <w:tmpl w:val="69B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00ACB"/>
    <w:multiLevelType w:val="hybridMultilevel"/>
    <w:tmpl w:val="5D0C0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854B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E8C5AD5"/>
    <w:multiLevelType w:val="multilevel"/>
    <w:tmpl w:val="8A8EFE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F0559FC"/>
    <w:multiLevelType w:val="multilevel"/>
    <w:tmpl w:val="D89A38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430D1DA3"/>
    <w:multiLevelType w:val="multilevel"/>
    <w:tmpl w:val="E30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64A9D"/>
    <w:multiLevelType w:val="multilevel"/>
    <w:tmpl w:val="E334066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7" w15:restartNumberingAfterBreak="0">
    <w:nsid w:val="49EA5611"/>
    <w:multiLevelType w:val="hybridMultilevel"/>
    <w:tmpl w:val="4EF68B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7B6997"/>
    <w:multiLevelType w:val="hybridMultilevel"/>
    <w:tmpl w:val="1B1C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B0F47"/>
    <w:multiLevelType w:val="multilevel"/>
    <w:tmpl w:val="8A8EFE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7D94ADE"/>
    <w:multiLevelType w:val="multilevel"/>
    <w:tmpl w:val="69B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7C7A98"/>
    <w:multiLevelType w:val="multilevel"/>
    <w:tmpl w:val="479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444EF"/>
    <w:multiLevelType w:val="multilevel"/>
    <w:tmpl w:val="E30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F4776"/>
    <w:multiLevelType w:val="multilevel"/>
    <w:tmpl w:val="3EE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F35EF4"/>
    <w:multiLevelType w:val="hybridMultilevel"/>
    <w:tmpl w:val="7608AC2C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950867469">
    <w:abstractNumId w:val="1"/>
  </w:num>
  <w:num w:numId="2" w16cid:durableId="715736323">
    <w:abstractNumId w:val="8"/>
  </w:num>
  <w:num w:numId="3" w16cid:durableId="920993518">
    <w:abstractNumId w:val="14"/>
  </w:num>
  <w:num w:numId="4" w16cid:durableId="255141236">
    <w:abstractNumId w:val="12"/>
  </w:num>
  <w:num w:numId="5" w16cid:durableId="1072124879">
    <w:abstractNumId w:val="10"/>
  </w:num>
  <w:num w:numId="6" w16cid:durableId="1800146680">
    <w:abstractNumId w:val="11"/>
  </w:num>
  <w:num w:numId="7" w16cid:durableId="952594329">
    <w:abstractNumId w:val="13"/>
  </w:num>
  <w:num w:numId="8" w16cid:durableId="1415202714">
    <w:abstractNumId w:val="2"/>
  </w:num>
  <w:num w:numId="9" w16cid:durableId="1006245509">
    <w:abstractNumId w:val="9"/>
  </w:num>
  <w:num w:numId="10" w16cid:durableId="1543593707">
    <w:abstractNumId w:val="3"/>
  </w:num>
  <w:num w:numId="11" w16cid:durableId="1434014394">
    <w:abstractNumId w:val="4"/>
  </w:num>
  <w:num w:numId="12" w16cid:durableId="873612725">
    <w:abstractNumId w:val="6"/>
  </w:num>
  <w:num w:numId="13" w16cid:durableId="1073625439">
    <w:abstractNumId w:val="0"/>
  </w:num>
  <w:num w:numId="14" w16cid:durableId="1361972182">
    <w:abstractNumId w:val="7"/>
  </w:num>
  <w:num w:numId="15" w16cid:durableId="1458111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F3"/>
    <w:rsid w:val="00015ABF"/>
    <w:rsid w:val="0005118E"/>
    <w:rsid w:val="00080EF2"/>
    <w:rsid w:val="0008383F"/>
    <w:rsid w:val="00091E30"/>
    <w:rsid w:val="000C12C9"/>
    <w:rsid w:val="000F45C9"/>
    <w:rsid w:val="00124346"/>
    <w:rsid w:val="00147C2D"/>
    <w:rsid w:val="001654F7"/>
    <w:rsid w:val="001808AA"/>
    <w:rsid w:val="00193F31"/>
    <w:rsid w:val="001F4394"/>
    <w:rsid w:val="001F70C4"/>
    <w:rsid w:val="002013BF"/>
    <w:rsid w:val="00241511"/>
    <w:rsid w:val="00264DC6"/>
    <w:rsid w:val="002F1E0E"/>
    <w:rsid w:val="002F2314"/>
    <w:rsid w:val="0031451D"/>
    <w:rsid w:val="00335AEF"/>
    <w:rsid w:val="00337776"/>
    <w:rsid w:val="00397D6F"/>
    <w:rsid w:val="003F3094"/>
    <w:rsid w:val="003F64C2"/>
    <w:rsid w:val="00400AD7"/>
    <w:rsid w:val="00404294"/>
    <w:rsid w:val="0047174B"/>
    <w:rsid w:val="004734C0"/>
    <w:rsid w:val="00483B74"/>
    <w:rsid w:val="00494E76"/>
    <w:rsid w:val="004A514E"/>
    <w:rsid w:val="005074A4"/>
    <w:rsid w:val="00514066"/>
    <w:rsid w:val="005E74E4"/>
    <w:rsid w:val="00696857"/>
    <w:rsid w:val="006C1E2E"/>
    <w:rsid w:val="006C2231"/>
    <w:rsid w:val="007529F3"/>
    <w:rsid w:val="00782CB3"/>
    <w:rsid w:val="008157B5"/>
    <w:rsid w:val="00857573"/>
    <w:rsid w:val="00867C48"/>
    <w:rsid w:val="00873845"/>
    <w:rsid w:val="008A515E"/>
    <w:rsid w:val="008D0B56"/>
    <w:rsid w:val="00951518"/>
    <w:rsid w:val="00964E29"/>
    <w:rsid w:val="00972F9E"/>
    <w:rsid w:val="009872C5"/>
    <w:rsid w:val="00990AF5"/>
    <w:rsid w:val="00991396"/>
    <w:rsid w:val="009C341F"/>
    <w:rsid w:val="009F72F8"/>
    <w:rsid w:val="00A603A0"/>
    <w:rsid w:val="00AD3723"/>
    <w:rsid w:val="00AD5ACA"/>
    <w:rsid w:val="00AD7E0D"/>
    <w:rsid w:val="00B168BA"/>
    <w:rsid w:val="00B465AE"/>
    <w:rsid w:val="00B8215F"/>
    <w:rsid w:val="00B90CAF"/>
    <w:rsid w:val="00BA0698"/>
    <w:rsid w:val="00BB158C"/>
    <w:rsid w:val="00BB3062"/>
    <w:rsid w:val="00BD25C7"/>
    <w:rsid w:val="00BF5CE2"/>
    <w:rsid w:val="00C07312"/>
    <w:rsid w:val="00C43F23"/>
    <w:rsid w:val="00CA711D"/>
    <w:rsid w:val="00CB4A7E"/>
    <w:rsid w:val="00CF6D9A"/>
    <w:rsid w:val="00D81903"/>
    <w:rsid w:val="00DA3F74"/>
    <w:rsid w:val="00DB2A7B"/>
    <w:rsid w:val="00DC1C17"/>
    <w:rsid w:val="00DF3FB1"/>
    <w:rsid w:val="00E13C81"/>
    <w:rsid w:val="00E63D55"/>
    <w:rsid w:val="00E64630"/>
    <w:rsid w:val="00E91346"/>
    <w:rsid w:val="00EB3334"/>
    <w:rsid w:val="00F228D0"/>
    <w:rsid w:val="00F26A8E"/>
    <w:rsid w:val="00FD0902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FE243"/>
  <w15:chartTrackingRefBased/>
  <w15:docId w15:val="{E8254BA3-BB16-47D2-9B90-E8AF0A66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C17"/>
  </w:style>
  <w:style w:type="paragraph" w:styleId="Heading1">
    <w:name w:val="heading 1"/>
    <w:basedOn w:val="Normal"/>
    <w:next w:val="Normal"/>
    <w:link w:val="Heading1Char"/>
    <w:uiPriority w:val="9"/>
    <w:qFormat/>
    <w:rsid w:val="0001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ABF"/>
  </w:style>
  <w:style w:type="paragraph" w:styleId="Footer">
    <w:name w:val="footer"/>
    <w:basedOn w:val="Normal"/>
    <w:link w:val="FooterChar"/>
    <w:uiPriority w:val="99"/>
    <w:unhideWhenUsed/>
    <w:rsid w:val="00015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ABF"/>
  </w:style>
  <w:style w:type="table" w:styleId="TableGrid">
    <w:name w:val="Table Grid"/>
    <w:basedOn w:val="TableNormal"/>
    <w:uiPriority w:val="39"/>
    <w:rsid w:val="004A5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82C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mrob_dhun93a\Downloads\CSCI3110%20-%20Sprint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83b83a-d17e-43e2-be71-917b8aa7e4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52E994AAA4B46AF795A1E162E7C36" ma:contentTypeVersion="17" ma:contentTypeDescription="Create a new document." ma:contentTypeScope="" ma:versionID="63776ffe70fc426acda803bfa9254149">
  <xsd:schema xmlns:xsd="http://www.w3.org/2001/XMLSchema" xmlns:xs="http://www.w3.org/2001/XMLSchema" xmlns:p="http://schemas.microsoft.com/office/2006/metadata/properties" xmlns:ns3="3083b83a-d17e-43e2-be71-917b8aa7e440" xmlns:ns4="9f0456b8-013c-426f-9d56-d753d4be547c" targetNamespace="http://schemas.microsoft.com/office/2006/metadata/properties" ma:root="true" ma:fieldsID="ec5b8d19405dbba21592149787204669" ns3:_="" ns4:_="">
    <xsd:import namespace="3083b83a-d17e-43e2-be71-917b8aa7e440"/>
    <xsd:import namespace="9f0456b8-013c-426f-9d56-d753d4be54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3b83a-d17e-43e2-be71-917b8aa7e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456b8-013c-426f-9d56-d753d4be547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C7AD6-415C-410E-B185-624DF26DAAF9}">
  <ds:schemaRefs>
    <ds:schemaRef ds:uri="http://schemas.microsoft.com/office/2006/metadata/properties"/>
    <ds:schemaRef ds:uri="http://schemas.microsoft.com/office/infopath/2007/PartnerControls"/>
    <ds:schemaRef ds:uri="3083b83a-d17e-43e2-be71-917b8aa7e440"/>
  </ds:schemaRefs>
</ds:datastoreItem>
</file>

<file path=customXml/itemProps2.xml><?xml version="1.0" encoding="utf-8"?>
<ds:datastoreItem xmlns:ds="http://schemas.openxmlformats.org/officeDocument/2006/customXml" ds:itemID="{C2DE5462-23E6-4195-8473-66C8ADC2DA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DB51C4-51D6-4864-BA24-71983882A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3b83a-d17e-43e2-be71-917b8aa7e440"/>
    <ds:schemaRef ds:uri="9f0456b8-013c-426f-9d56-d753d4be54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07ACA7-575D-47D9-8731-B3EE6EBD5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CSCI3110 - Sprint Report Template.dotx</Template>
  <TotalTime>118</TotalTime>
  <Pages>4</Pages>
  <Words>668</Words>
  <Characters>3421</Characters>
  <Application>Microsoft Office Word</Application>
  <DocSecurity>0</DocSecurity>
  <Lines>213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jmrob_dhun93a</dc:creator>
  <cp:keywords/>
  <dc:description/>
  <cp:lastModifiedBy>Robidas, Jacob Matthew</cp:lastModifiedBy>
  <cp:revision>46</cp:revision>
  <dcterms:created xsi:type="dcterms:W3CDTF">2026-02-12T15:17:00Z</dcterms:created>
  <dcterms:modified xsi:type="dcterms:W3CDTF">2026-02-12T17:15:00Z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0x01010019052E994AAA4B46AF795A1E162E7C36</vt:lpwstr>
  </property>
</Properties>
</file>