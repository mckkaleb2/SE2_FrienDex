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30F9" w14:textId="5CB9688A" w:rsidR="004A514E" w:rsidRDefault="004A514E" w:rsidP="004A514E">
      <w:r>
        <w:t xml:space="preserve">Current </w:t>
      </w:r>
      <w:r w:rsidRPr="004A514E">
        <w:t>Sprint Period:</w:t>
      </w:r>
      <w:r>
        <w:t xml:space="preserve"> </w:t>
      </w:r>
      <w:r w:rsidRPr="004A514E">
        <w:t>[</w:t>
      </w:r>
      <w:r w:rsidR="002D5768">
        <w:t>02</w:t>
      </w:r>
      <w:r w:rsidR="002D5768" w:rsidRPr="004A514E">
        <w:t>.</w:t>
      </w:r>
      <w:r w:rsidR="002D5768">
        <w:t>24</w:t>
      </w:r>
      <w:r w:rsidR="002D5768" w:rsidRPr="004A514E">
        <w:t>.</w:t>
      </w:r>
      <w:r w:rsidR="002D5768">
        <w:t>MO</w:t>
      </w:r>
      <w:r w:rsidR="002D5768" w:rsidRPr="004A514E">
        <w:t xml:space="preserve"> – </w:t>
      </w:r>
      <w:r w:rsidR="002D5768">
        <w:t>02</w:t>
      </w:r>
      <w:r w:rsidR="002D5768" w:rsidRPr="004A514E">
        <w:t>.</w:t>
      </w:r>
      <w:r w:rsidR="002D5768">
        <w:t>27</w:t>
      </w:r>
      <w:r w:rsidR="002D5768" w:rsidRPr="004A514E">
        <w:t>.</w:t>
      </w:r>
      <w:r w:rsidR="002D5768">
        <w:t>FR</w:t>
      </w:r>
      <w:r w:rsidRPr="004A514E">
        <w:t>]</w:t>
      </w:r>
      <w:sdt>
        <w:sdtPr>
          <w:id w:val="1662503635"/>
          <w:placeholder>
            <w:docPart w:val="DefaultPlaceholder_-1854013437"/>
          </w:placeholder>
          <w:date>
            <w:dateFormat w:val="MM.dd.dddd"/>
            <w:lid w:val="en-US"/>
            <w:storeMappedDataAs w:val="dateTime"/>
            <w:calendar w:val="gregorian"/>
          </w:date>
        </w:sdtPr>
        <w:sdtEndPr/>
        <w:sdtContent>
          <w:r w:rsidR="00534484">
            <w:t>02.21.Saturday</w:t>
          </w:r>
        </w:sdtContent>
      </w:sdt>
    </w:p>
    <w:p w14:paraId="3F74ABFB" w14:textId="58014EF8" w:rsidR="00857573" w:rsidRDefault="00335AEF" w:rsidP="00BF5CE2">
      <w:pPr>
        <w:pStyle w:val="Heading2"/>
      </w:pPr>
      <w:r>
        <w:t xml:space="preserve">2. </w:t>
      </w:r>
      <w:r w:rsidR="00857573">
        <w:t>Group Members</w:t>
      </w:r>
      <w:r w:rsidR="002E791E">
        <w:t xml:space="preserve"> (with Attendance)</w:t>
      </w:r>
      <w:r w:rsidR="00857573">
        <w:t>:</w:t>
      </w:r>
    </w:p>
    <w:tbl>
      <w:tblPr>
        <w:tblStyle w:val="ListTable7Colorful-Accent1"/>
        <w:tblW w:w="10782" w:type="dxa"/>
        <w:tblInd w:w="-702" w:type="dxa"/>
        <w:tblLook w:val="04A0" w:firstRow="1" w:lastRow="0" w:firstColumn="1" w:lastColumn="0" w:noHBand="0" w:noVBand="1"/>
      </w:tblPr>
      <w:tblGrid>
        <w:gridCol w:w="2340"/>
        <w:gridCol w:w="1239"/>
        <w:gridCol w:w="1551"/>
        <w:gridCol w:w="5652"/>
      </w:tblGrid>
      <w:tr w:rsidR="00534484" w14:paraId="0C2E9BD0" w14:textId="77777777" w:rsidTr="006361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Pr>
          <w:p w14:paraId="765360CB" w14:textId="77777777" w:rsidR="00534484" w:rsidRPr="000E6940" w:rsidRDefault="00534484" w:rsidP="00636193">
            <w:pPr>
              <w:pStyle w:val="ListParagraph"/>
              <w:ind w:left="0"/>
              <w:rPr>
                <w:color w:val="000000" w:themeColor="text1"/>
              </w:rPr>
            </w:pPr>
            <w:r w:rsidRPr="000E6940">
              <w:rPr>
                <w:color w:val="000000" w:themeColor="text1"/>
              </w:rPr>
              <w:t>Group Member</w:t>
            </w:r>
          </w:p>
        </w:tc>
        <w:tc>
          <w:tcPr>
            <w:tcW w:w="1239" w:type="dxa"/>
          </w:tcPr>
          <w:p w14:paraId="77B53ED5" w14:textId="77777777" w:rsidR="00534484" w:rsidRPr="000E6940" w:rsidRDefault="00534484" w:rsidP="00636193">
            <w:pPr>
              <w:pStyle w:val="ListParagraph"/>
              <w:ind w:left="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E6940">
              <w:rPr>
                <w:color w:val="000000" w:themeColor="text1"/>
              </w:rPr>
              <w:t>Tuesday</w:t>
            </w:r>
          </w:p>
        </w:tc>
        <w:tc>
          <w:tcPr>
            <w:tcW w:w="1551" w:type="dxa"/>
          </w:tcPr>
          <w:p w14:paraId="7F387194" w14:textId="77777777" w:rsidR="00534484" w:rsidRPr="000E6940" w:rsidRDefault="00534484" w:rsidP="00636193">
            <w:pPr>
              <w:pStyle w:val="ListParagraph"/>
              <w:ind w:left="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E6940">
              <w:rPr>
                <w:color w:val="000000" w:themeColor="text1"/>
              </w:rPr>
              <w:t>Thursday</w:t>
            </w:r>
          </w:p>
        </w:tc>
        <w:tc>
          <w:tcPr>
            <w:tcW w:w="5652" w:type="dxa"/>
          </w:tcPr>
          <w:p w14:paraId="336A32E0" w14:textId="77777777" w:rsidR="00534484" w:rsidRPr="000E6940" w:rsidRDefault="00534484" w:rsidP="00636193">
            <w:pPr>
              <w:pStyle w:val="ListParagraph"/>
              <w:ind w:left="0"/>
              <w:cnfStyle w:val="100000000000" w:firstRow="1" w:lastRow="0" w:firstColumn="0" w:lastColumn="0" w:oddVBand="0" w:evenVBand="0" w:oddHBand="0" w:evenHBand="0" w:firstRowFirstColumn="0" w:firstRowLastColumn="0" w:lastRowFirstColumn="0" w:lastRowLastColumn="0"/>
              <w:rPr>
                <w:color w:val="000000" w:themeColor="text1"/>
              </w:rPr>
            </w:pPr>
            <w:r w:rsidRPr="000E6940">
              <w:rPr>
                <w:color w:val="000000" w:themeColor="text1"/>
              </w:rPr>
              <w:t>Notes</w:t>
            </w:r>
            <w:r>
              <w:rPr>
                <w:color w:val="000000" w:themeColor="text1"/>
              </w:rPr>
              <w:t xml:space="preserve"> </w:t>
            </w:r>
            <w:r w:rsidRPr="000E6940">
              <w:rPr>
                <w:i w:val="0"/>
                <w:iCs w:val="0"/>
                <w:color w:val="000000" w:themeColor="text1"/>
                <w:sz w:val="20"/>
                <w:szCs w:val="18"/>
              </w:rPr>
              <w:t>(Optional)</w:t>
            </w:r>
          </w:p>
        </w:tc>
      </w:tr>
      <w:tr w:rsidR="00534484" w14:paraId="0DDFE695" w14:textId="77777777" w:rsidTr="00636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1C2545" w14:textId="77777777" w:rsidR="00534484" w:rsidRDefault="00534484" w:rsidP="00636193">
            <w:pPr>
              <w:pStyle w:val="ListParagraph"/>
              <w:ind w:left="0"/>
            </w:pPr>
            <w:r>
              <w:t>Quinn Daniels</w:t>
            </w:r>
          </w:p>
        </w:tc>
        <w:sdt>
          <w:sdtPr>
            <w:id w:val="-1956936602"/>
            <w14:checkbox>
              <w14:checked w14:val="1"/>
              <w14:checkedState w14:val="2612" w14:font="MS Gothic"/>
              <w14:uncheckedState w14:val="2610" w14:font="MS Gothic"/>
            </w14:checkbox>
          </w:sdtPr>
          <w:sdtEndPr/>
          <w:sdtContent>
            <w:tc>
              <w:tcPr>
                <w:tcW w:w="1239" w:type="dxa"/>
              </w:tcPr>
              <w:p w14:paraId="19CEB670" w14:textId="18ED2636" w:rsidR="00534484" w:rsidRDefault="00534484" w:rsidP="00636193">
                <w:pPr>
                  <w:pStyle w:val="ListParagraph"/>
                  <w:ind w:left="0"/>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84869359"/>
            <w14:checkbox>
              <w14:checked w14:val="1"/>
              <w14:checkedState w14:val="2612" w14:font="MS Gothic"/>
              <w14:uncheckedState w14:val="2610" w14:font="MS Gothic"/>
            </w14:checkbox>
          </w:sdtPr>
          <w:sdtEndPr/>
          <w:sdtContent>
            <w:tc>
              <w:tcPr>
                <w:tcW w:w="1551" w:type="dxa"/>
                <w:tcBorders>
                  <w:right w:val="single" w:sz="4" w:space="0" w:color="00B0F0"/>
                </w:tcBorders>
              </w:tcPr>
              <w:p w14:paraId="2A39AF98" w14:textId="2E07791B" w:rsidR="00534484" w:rsidRDefault="00534484" w:rsidP="00636193">
                <w:pPr>
                  <w:pStyle w:val="ListParagraph"/>
                  <w:ind w:left="0"/>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5652" w:type="dxa"/>
            <w:tcBorders>
              <w:left w:val="single" w:sz="4" w:space="0" w:color="00B0F0"/>
            </w:tcBorders>
          </w:tcPr>
          <w:p w14:paraId="021229F2" w14:textId="77777777" w:rsidR="00534484" w:rsidRDefault="00534484" w:rsidP="00636193">
            <w:pPr>
              <w:pStyle w:val="ListParagraph"/>
              <w:ind w:left="0"/>
              <w:cnfStyle w:val="000000100000" w:firstRow="0" w:lastRow="0" w:firstColumn="0" w:lastColumn="0" w:oddVBand="0" w:evenVBand="0" w:oddHBand="1" w:evenHBand="0" w:firstRowFirstColumn="0" w:firstRowLastColumn="0" w:lastRowFirstColumn="0" w:lastRowLastColumn="0"/>
            </w:pPr>
          </w:p>
        </w:tc>
      </w:tr>
      <w:tr w:rsidR="00534484" w14:paraId="364706FB" w14:textId="77777777" w:rsidTr="00636193">
        <w:tc>
          <w:tcPr>
            <w:cnfStyle w:val="001000000000" w:firstRow="0" w:lastRow="0" w:firstColumn="1" w:lastColumn="0" w:oddVBand="0" w:evenVBand="0" w:oddHBand="0" w:evenHBand="0" w:firstRowFirstColumn="0" w:firstRowLastColumn="0" w:lastRowFirstColumn="0" w:lastRowLastColumn="0"/>
            <w:tcW w:w="2340" w:type="dxa"/>
          </w:tcPr>
          <w:p w14:paraId="619DA86A" w14:textId="77777777" w:rsidR="00534484" w:rsidRDefault="00534484" w:rsidP="00636193">
            <w:pPr>
              <w:pStyle w:val="ListParagraph"/>
              <w:ind w:left="0"/>
            </w:pPr>
            <w:r w:rsidRPr="000E6940">
              <w:t>Ronan Eanes</w:t>
            </w:r>
          </w:p>
        </w:tc>
        <w:sdt>
          <w:sdtPr>
            <w:id w:val="419842816"/>
            <w14:checkbox>
              <w14:checked w14:val="0"/>
              <w14:checkedState w14:val="2612" w14:font="MS Gothic"/>
              <w14:uncheckedState w14:val="2610" w14:font="MS Gothic"/>
            </w14:checkbox>
          </w:sdtPr>
          <w:sdtEndPr/>
          <w:sdtContent>
            <w:tc>
              <w:tcPr>
                <w:tcW w:w="1239" w:type="dxa"/>
              </w:tcPr>
              <w:p w14:paraId="7852C385" w14:textId="77777777" w:rsidR="00534484" w:rsidRDefault="00534484" w:rsidP="00636193">
                <w:pPr>
                  <w:pStyle w:val="ListParagraph"/>
                  <w:ind w:left="0"/>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580746455"/>
            <w14:checkbox>
              <w14:checked w14:val="1"/>
              <w14:checkedState w14:val="2612" w14:font="MS Gothic"/>
              <w14:uncheckedState w14:val="2610" w14:font="MS Gothic"/>
            </w14:checkbox>
          </w:sdtPr>
          <w:sdtEndPr/>
          <w:sdtContent>
            <w:tc>
              <w:tcPr>
                <w:tcW w:w="1551" w:type="dxa"/>
                <w:tcBorders>
                  <w:right w:val="single" w:sz="4" w:space="0" w:color="00B0F0"/>
                </w:tcBorders>
              </w:tcPr>
              <w:p w14:paraId="1A23BD6E" w14:textId="3032DE3A" w:rsidR="00534484" w:rsidRDefault="00534484" w:rsidP="00636193">
                <w:pPr>
                  <w:pStyle w:val="ListParagraph"/>
                  <w:ind w:left="0"/>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5652" w:type="dxa"/>
            <w:tcBorders>
              <w:left w:val="single" w:sz="4" w:space="0" w:color="00B0F0"/>
            </w:tcBorders>
          </w:tcPr>
          <w:p w14:paraId="6826DF07" w14:textId="71EA530F" w:rsidR="00534484" w:rsidRDefault="00534484" w:rsidP="00636193">
            <w:pPr>
              <w:pStyle w:val="ListParagraph"/>
              <w:ind w:left="0"/>
              <w:cnfStyle w:val="000000000000" w:firstRow="0" w:lastRow="0" w:firstColumn="0" w:lastColumn="0" w:oddVBand="0" w:evenVBand="0" w:oddHBand="0" w:evenHBand="0" w:firstRowFirstColumn="0" w:firstRowLastColumn="0" w:lastRowFirstColumn="0" w:lastRowLastColumn="0"/>
            </w:pPr>
            <w:r>
              <w:t>(Out sick with flu on Tuesday)</w:t>
            </w:r>
          </w:p>
        </w:tc>
      </w:tr>
      <w:tr w:rsidR="00534484" w14:paraId="68CE18A5" w14:textId="77777777" w:rsidTr="00636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E39330" w14:textId="77777777" w:rsidR="00534484" w:rsidRDefault="00534484" w:rsidP="00636193">
            <w:r w:rsidRPr="000E6940">
              <w:t>Dominic Erhabor</w:t>
            </w:r>
          </w:p>
        </w:tc>
        <w:sdt>
          <w:sdtPr>
            <w:id w:val="-747036666"/>
            <w14:checkbox>
              <w14:checked w14:val="0"/>
              <w14:checkedState w14:val="2612" w14:font="MS Gothic"/>
              <w14:uncheckedState w14:val="2610" w14:font="MS Gothic"/>
            </w14:checkbox>
          </w:sdtPr>
          <w:sdtEndPr/>
          <w:sdtContent>
            <w:tc>
              <w:tcPr>
                <w:tcW w:w="1239" w:type="dxa"/>
              </w:tcPr>
              <w:p w14:paraId="7E9287A1" w14:textId="77777777" w:rsidR="00534484" w:rsidRDefault="00534484" w:rsidP="00636193">
                <w:pPr>
                  <w:pStyle w:val="ListParagraph"/>
                  <w:ind w:left="0"/>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677324244"/>
            <w14:checkbox>
              <w14:checked w14:val="0"/>
              <w14:checkedState w14:val="2612" w14:font="MS Gothic"/>
              <w14:uncheckedState w14:val="2610" w14:font="MS Gothic"/>
            </w14:checkbox>
          </w:sdtPr>
          <w:sdtEndPr/>
          <w:sdtContent>
            <w:tc>
              <w:tcPr>
                <w:tcW w:w="1551" w:type="dxa"/>
                <w:tcBorders>
                  <w:right w:val="single" w:sz="4" w:space="0" w:color="00B0F0"/>
                </w:tcBorders>
              </w:tcPr>
              <w:p w14:paraId="566A1A9B" w14:textId="77777777" w:rsidR="00534484" w:rsidRDefault="00534484" w:rsidP="00636193">
                <w:pPr>
                  <w:pStyle w:val="ListParagraph"/>
                  <w:ind w:left="0"/>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5652" w:type="dxa"/>
            <w:tcBorders>
              <w:left w:val="single" w:sz="4" w:space="0" w:color="00B0F0"/>
            </w:tcBorders>
          </w:tcPr>
          <w:p w14:paraId="3F8B9489" w14:textId="4B4CC6B7" w:rsidR="00534484" w:rsidRDefault="00534484" w:rsidP="00636193">
            <w:pPr>
              <w:pStyle w:val="ListParagraph"/>
              <w:ind w:left="0"/>
              <w:cnfStyle w:val="000000100000" w:firstRow="0" w:lastRow="0" w:firstColumn="0" w:lastColumn="0" w:oddVBand="0" w:evenVBand="0" w:oddHBand="1" w:evenHBand="0" w:firstRowFirstColumn="0" w:firstRowLastColumn="0" w:lastRowFirstColumn="0" w:lastRowLastColumn="0"/>
            </w:pPr>
            <w:r>
              <w:t>Out sick</w:t>
            </w:r>
          </w:p>
        </w:tc>
      </w:tr>
      <w:tr w:rsidR="00534484" w14:paraId="06C01F9E" w14:textId="77777777" w:rsidTr="00636193">
        <w:tc>
          <w:tcPr>
            <w:cnfStyle w:val="001000000000" w:firstRow="0" w:lastRow="0" w:firstColumn="1" w:lastColumn="0" w:oddVBand="0" w:evenVBand="0" w:oddHBand="0" w:evenHBand="0" w:firstRowFirstColumn="0" w:firstRowLastColumn="0" w:lastRowFirstColumn="0" w:lastRowLastColumn="0"/>
            <w:tcW w:w="2340" w:type="dxa"/>
          </w:tcPr>
          <w:p w14:paraId="459459B8" w14:textId="77777777" w:rsidR="00534484" w:rsidRDefault="00534484" w:rsidP="00636193">
            <w:pPr>
              <w:pStyle w:val="ListParagraph"/>
              <w:ind w:left="0"/>
            </w:pPr>
            <w:r w:rsidRPr="000E6940">
              <w:t>Kaleb McKinney</w:t>
            </w:r>
          </w:p>
        </w:tc>
        <w:sdt>
          <w:sdtPr>
            <w:id w:val="2091574420"/>
            <w14:checkbox>
              <w14:checked w14:val="1"/>
              <w14:checkedState w14:val="2612" w14:font="MS Gothic"/>
              <w14:uncheckedState w14:val="2610" w14:font="MS Gothic"/>
            </w14:checkbox>
          </w:sdtPr>
          <w:sdtEndPr/>
          <w:sdtContent>
            <w:tc>
              <w:tcPr>
                <w:tcW w:w="1239" w:type="dxa"/>
              </w:tcPr>
              <w:p w14:paraId="6742B145" w14:textId="062C1CC4" w:rsidR="00534484" w:rsidRDefault="00534484" w:rsidP="00636193">
                <w:pPr>
                  <w:pStyle w:val="ListParagraph"/>
                  <w:ind w:left="0"/>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852723325"/>
            <w14:checkbox>
              <w14:checked w14:val="1"/>
              <w14:checkedState w14:val="2612" w14:font="MS Gothic"/>
              <w14:uncheckedState w14:val="2610" w14:font="MS Gothic"/>
            </w14:checkbox>
          </w:sdtPr>
          <w:sdtEndPr/>
          <w:sdtContent>
            <w:tc>
              <w:tcPr>
                <w:tcW w:w="1551" w:type="dxa"/>
                <w:tcBorders>
                  <w:right w:val="single" w:sz="4" w:space="0" w:color="00B0F0"/>
                </w:tcBorders>
              </w:tcPr>
              <w:p w14:paraId="0497A493" w14:textId="5588DC1D" w:rsidR="00534484" w:rsidRDefault="00534484" w:rsidP="00636193">
                <w:pPr>
                  <w:pStyle w:val="ListParagraph"/>
                  <w:ind w:left="0"/>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5652" w:type="dxa"/>
            <w:tcBorders>
              <w:left w:val="single" w:sz="4" w:space="0" w:color="00B0F0"/>
            </w:tcBorders>
          </w:tcPr>
          <w:p w14:paraId="48913C39" w14:textId="77777777" w:rsidR="00534484" w:rsidRDefault="00534484" w:rsidP="00636193">
            <w:pPr>
              <w:pStyle w:val="ListParagraph"/>
              <w:ind w:left="0"/>
              <w:cnfStyle w:val="000000000000" w:firstRow="0" w:lastRow="0" w:firstColumn="0" w:lastColumn="0" w:oddVBand="0" w:evenVBand="0" w:oddHBand="0" w:evenHBand="0" w:firstRowFirstColumn="0" w:firstRowLastColumn="0" w:lastRowFirstColumn="0" w:lastRowLastColumn="0"/>
            </w:pPr>
          </w:p>
        </w:tc>
      </w:tr>
      <w:tr w:rsidR="00534484" w14:paraId="61D0A5C2" w14:textId="77777777" w:rsidTr="00636193">
        <w:trPr>
          <w:cnfStyle w:val="000000100000" w:firstRow="0" w:lastRow="0" w:firstColumn="0" w:lastColumn="0" w:oddVBand="0" w:evenVBand="0" w:oddHBand="1"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2340" w:type="dxa"/>
          </w:tcPr>
          <w:p w14:paraId="138999C3" w14:textId="77777777" w:rsidR="00534484" w:rsidRDefault="00534484" w:rsidP="00636193">
            <w:pPr>
              <w:pStyle w:val="ListParagraph"/>
              <w:ind w:left="0"/>
            </w:pPr>
            <w:r w:rsidRPr="000E6940">
              <w:t>Jacob Robidas</w:t>
            </w:r>
          </w:p>
        </w:tc>
        <w:sdt>
          <w:sdtPr>
            <w:id w:val="1331646080"/>
            <w14:checkbox>
              <w14:checked w14:val="1"/>
              <w14:checkedState w14:val="2612" w14:font="MS Gothic"/>
              <w14:uncheckedState w14:val="2610" w14:font="MS Gothic"/>
            </w14:checkbox>
          </w:sdtPr>
          <w:sdtEndPr/>
          <w:sdtContent>
            <w:tc>
              <w:tcPr>
                <w:tcW w:w="1239" w:type="dxa"/>
              </w:tcPr>
              <w:p w14:paraId="20DC8B82" w14:textId="3B7C5F57" w:rsidR="00534484" w:rsidRDefault="00534484" w:rsidP="00636193">
                <w:pPr>
                  <w:pStyle w:val="ListParagraph"/>
                  <w:ind w:left="0"/>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885950569"/>
            <w14:checkbox>
              <w14:checked w14:val="1"/>
              <w14:checkedState w14:val="2612" w14:font="MS Gothic"/>
              <w14:uncheckedState w14:val="2610" w14:font="MS Gothic"/>
            </w14:checkbox>
          </w:sdtPr>
          <w:sdtEndPr/>
          <w:sdtContent>
            <w:tc>
              <w:tcPr>
                <w:tcW w:w="1551" w:type="dxa"/>
                <w:tcBorders>
                  <w:right w:val="single" w:sz="4" w:space="0" w:color="00B0F0"/>
                </w:tcBorders>
              </w:tcPr>
              <w:p w14:paraId="47E0C082" w14:textId="0EA476C3" w:rsidR="00534484" w:rsidRDefault="00534484" w:rsidP="00636193">
                <w:pPr>
                  <w:pStyle w:val="ListParagraph"/>
                  <w:ind w:left="0"/>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5652" w:type="dxa"/>
            <w:tcBorders>
              <w:left w:val="single" w:sz="4" w:space="0" w:color="00B0F0"/>
            </w:tcBorders>
          </w:tcPr>
          <w:p w14:paraId="1446239B" w14:textId="77777777" w:rsidR="00534484" w:rsidRDefault="00534484" w:rsidP="00636193">
            <w:pPr>
              <w:pStyle w:val="ListParagraph"/>
              <w:ind w:left="0"/>
              <w:cnfStyle w:val="000000100000" w:firstRow="0" w:lastRow="0" w:firstColumn="0" w:lastColumn="0" w:oddVBand="0" w:evenVBand="0" w:oddHBand="1" w:evenHBand="0" w:firstRowFirstColumn="0" w:firstRowLastColumn="0" w:lastRowFirstColumn="0" w:lastRowLastColumn="0"/>
            </w:pPr>
          </w:p>
        </w:tc>
      </w:tr>
    </w:tbl>
    <w:p w14:paraId="1EA259BB" w14:textId="77777777" w:rsidR="00964E29" w:rsidRDefault="00335AEF" w:rsidP="00964E29">
      <w:pPr>
        <w:pStyle w:val="Heading2"/>
      </w:pPr>
      <w:r>
        <w:t xml:space="preserve">3. </w:t>
      </w:r>
      <w:r w:rsidR="00964E29">
        <w:t>Sprint Goal</w:t>
      </w:r>
    </w:p>
    <w:p w14:paraId="55591ED1" w14:textId="77777777" w:rsidR="00964E29" w:rsidRDefault="00964E29" w:rsidP="00494E76">
      <w:pPr>
        <w:pStyle w:val="ListParagraph"/>
        <w:numPr>
          <w:ilvl w:val="1"/>
          <w:numId w:val="15"/>
        </w:numPr>
        <w:outlineLvl w:val="2"/>
      </w:pPr>
      <w:r w:rsidRPr="00494E76">
        <w:rPr>
          <w:rStyle w:val="IntenseEmphasis"/>
        </w:rPr>
        <w:t>(User stories chosen for the sprint, and other activities)</w:t>
      </w:r>
    </w:p>
    <w:p w14:paraId="6723BC8E" w14:textId="1C11E9F6" w:rsidR="00757E83" w:rsidRDefault="00757E83" w:rsidP="00964E29">
      <w:pPr>
        <w:pStyle w:val="ListParagraph"/>
        <w:numPr>
          <w:ilvl w:val="0"/>
          <w:numId w:val="11"/>
        </w:numPr>
      </w:pPr>
      <w:r>
        <w:t>Converting Database ORM from sqlite-net-pcl to ef-core with SQLite</w:t>
      </w:r>
    </w:p>
    <w:p w14:paraId="5700277E" w14:textId="75C379C7" w:rsidR="00964E29" w:rsidRDefault="00757E83" w:rsidP="00964E29">
      <w:pPr>
        <w:pStyle w:val="ListParagraph"/>
        <w:numPr>
          <w:ilvl w:val="0"/>
          <w:numId w:val="11"/>
        </w:numPr>
      </w:pPr>
      <w:r>
        <w:t>Multiple Database Entities</w:t>
      </w:r>
    </w:p>
    <w:p w14:paraId="3BF7F85F" w14:textId="77777777" w:rsidR="00124346" w:rsidRPr="001F4394" w:rsidRDefault="00335AEF" w:rsidP="00124346">
      <w:pPr>
        <w:pStyle w:val="Heading2"/>
      </w:pPr>
      <w:r>
        <w:t xml:space="preserve">4. </w:t>
      </w:r>
      <w:r w:rsidR="00124346" w:rsidRPr="001F4394">
        <w:t>Total Sprint duration in hours (used in sprint planning)</w:t>
      </w:r>
      <w:r w:rsidR="00E91346">
        <w:t>:</w:t>
      </w:r>
    </w:p>
    <w:p w14:paraId="3300280F" w14:textId="351FE447" w:rsidR="00124346" w:rsidRPr="00E91346" w:rsidRDefault="00124346" w:rsidP="00E91346">
      <w:pPr>
        <w:pStyle w:val="ListParagraph"/>
        <w:numPr>
          <w:ilvl w:val="0"/>
          <w:numId w:val="12"/>
        </w:numPr>
        <w:rPr>
          <w:sz w:val="16"/>
          <w:szCs w:val="16"/>
        </w:rPr>
      </w:pPr>
      <w:r w:rsidRPr="00E91346">
        <w:rPr>
          <w:sz w:val="16"/>
          <w:szCs w:val="16"/>
        </w:rPr>
        <w:t xml:space="preserve">E.g. </w:t>
      </w:r>
      <w:r w:rsidR="001648A8">
        <w:rPr>
          <w:sz w:val="16"/>
          <w:szCs w:val="16"/>
        </w:rPr>
        <w:t>5</w:t>
      </w:r>
      <w:r w:rsidRPr="00E91346">
        <w:rPr>
          <w:sz w:val="16"/>
          <w:szCs w:val="16"/>
        </w:rPr>
        <w:t xml:space="preserve"> members in team * (2 Hours/Class</w:t>
      </w:r>
      <w:r w:rsidRPr="00E91346">
        <w:rPr>
          <w:i/>
          <w:iCs/>
          <w:sz w:val="16"/>
          <w:szCs w:val="16"/>
        </w:rPr>
        <w:t xml:space="preserve"> * </w:t>
      </w:r>
      <w:r w:rsidRPr="00E91346">
        <w:rPr>
          <w:sz w:val="16"/>
          <w:szCs w:val="16"/>
        </w:rPr>
        <w:t>2 Classes/Week</w:t>
      </w:r>
      <w:r w:rsidRPr="00E91346">
        <w:rPr>
          <w:i/>
          <w:iCs/>
          <w:sz w:val="16"/>
          <w:szCs w:val="16"/>
        </w:rPr>
        <w:t> </w:t>
      </w:r>
      <w:r w:rsidRPr="00E91346">
        <w:rPr>
          <w:sz w:val="16"/>
          <w:szCs w:val="16"/>
        </w:rPr>
        <w:t xml:space="preserve">+ </w:t>
      </w:r>
      <w:r w:rsidR="00991396">
        <w:rPr>
          <w:i/>
          <w:iCs/>
          <w:sz w:val="16"/>
          <w:szCs w:val="16"/>
        </w:rPr>
        <w:t xml:space="preserve">[ </w:t>
      </w:r>
      <w:r w:rsidR="00991396" w:rsidRPr="00991396">
        <w:rPr>
          <w:b/>
          <w:bCs/>
          <w:i/>
          <w:iCs/>
          <w:sz w:val="16"/>
          <w:szCs w:val="16"/>
        </w:rPr>
        <w:t>X</w:t>
      </w:r>
      <w:r w:rsidR="00991396">
        <w:rPr>
          <w:i/>
          <w:iCs/>
          <w:sz w:val="16"/>
          <w:szCs w:val="16"/>
        </w:rPr>
        <w:t xml:space="preserve"> ]</w:t>
      </w:r>
      <w:r w:rsidRPr="00E91346">
        <w:rPr>
          <w:i/>
          <w:iCs/>
          <w:sz w:val="16"/>
          <w:szCs w:val="16"/>
        </w:rPr>
        <w:t xml:space="preserve"> external_Hours/Week</w:t>
      </w:r>
      <w:r w:rsidRPr="00E91346">
        <w:rPr>
          <w:sz w:val="16"/>
          <w:szCs w:val="16"/>
        </w:rPr>
        <w:t>) * 1 Week/Sprint = 24 man-hours available for the sprint.</w:t>
      </w:r>
    </w:p>
    <w:p w14:paraId="280D8F3B" w14:textId="1E0477A1" w:rsidR="00124346" w:rsidRPr="00964E29" w:rsidRDefault="001648A8" w:rsidP="00991396">
      <w:pPr>
        <w:pStyle w:val="ListParagraph"/>
        <w:numPr>
          <w:ilvl w:val="1"/>
          <w:numId w:val="12"/>
        </w:numPr>
      </w:pPr>
      <w:r>
        <w:t>5</w:t>
      </w:r>
      <w:r w:rsidR="00124346">
        <w:t xml:space="preserve"> * ((2 * 1) + </w:t>
      </w:r>
      <w:r w:rsidR="00991396">
        <w:t xml:space="preserve">[ </w:t>
      </w:r>
      <w:r>
        <w:rPr>
          <w:b/>
          <w:bCs/>
        </w:rPr>
        <w:t>2</w:t>
      </w:r>
      <w:r w:rsidR="00991396">
        <w:t xml:space="preserve"> ] </w:t>
      </w:r>
      <w:r w:rsidR="00124346">
        <w:t>) * (</w:t>
      </w:r>
      <w:r w:rsidR="00991396">
        <w:t>1</w:t>
      </w:r>
      <w:r w:rsidR="00124346">
        <w:t xml:space="preserve">) =  </w:t>
      </w:r>
      <w:r w:rsidR="00991396">
        <w:t xml:space="preserve">[ </w:t>
      </w:r>
      <w:r>
        <w:rPr>
          <w:b/>
          <w:bCs/>
        </w:rPr>
        <w:t xml:space="preserve">20 </w:t>
      </w:r>
      <w:r w:rsidR="00991396">
        <w:t>]</w:t>
      </w:r>
      <w:r w:rsidR="00124346">
        <w:t xml:space="preserve"> man-hours available for the sprint</w:t>
      </w:r>
    </w:p>
    <w:p w14:paraId="2B3CA4B9" w14:textId="77777777" w:rsidR="00337776" w:rsidRPr="00337776" w:rsidRDefault="00335AEF" w:rsidP="00337776">
      <w:pPr>
        <w:pStyle w:val="Heading2"/>
      </w:pPr>
      <w:r>
        <w:t xml:space="preserve">5. </w:t>
      </w:r>
      <w:r w:rsidR="008157B5">
        <w:t>List of Tasks P</w:t>
      </w:r>
      <w:r w:rsidR="00337776">
        <w:t>er</w:t>
      </w:r>
      <w:r w:rsidR="008157B5">
        <w:t>formed</w:t>
      </w:r>
      <w:r w:rsidR="00857573">
        <w:t>:</w:t>
      </w:r>
    </w:p>
    <w:tbl>
      <w:tblPr>
        <w:tblStyle w:val="TableGrid"/>
        <w:tblW w:w="0" w:type="auto"/>
        <w:jc w:val="center"/>
        <w:tblLook w:val="04A0" w:firstRow="1" w:lastRow="0" w:firstColumn="1" w:lastColumn="0" w:noHBand="0" w:noVBand="1"/>
      </w:tblPr>
      <w:tblGrid>
        <w:gridCol w:w="940"/>
        <w:gridCol w:w="1125"/>
        <w:gridCol w:w="2160"/>
        <w:gridCol w:w="1080"/>
        <w:gridCol w:w="3325"/>
      </w:tblGrid>
      <w:tr w:rsidR="008157B5" w14:paraId="502F022F" w14:textId="77777777" w:rsidTr="006B4A15">
        <w:trPr>
          <w:cantSplit/>
          <w:trHeight w:val="557"/>
          <w:jc w:val="center"/>
        </w:trPr>
        <w:tc>
          <w:tcPr>
            <w:tcW w:w="5305" w:type="dxa"/>
            <w:gridSpan w:val="4"/>
            <w:shd w:val="clear" w:color="auto" w:fill="767171" w:themeFill="background2" w:themeFillShade="80"/>
            <w:vAlign w:val="center"/>
          </w:tcPr>
          <w:p w14:paraId="50882253" w14:textId="14C1ED2C" w:rsidR="008157B5" w:rsidRPr="00AD5ACA" w:rsidRDefault="00616CFC" w:rsidP="00337776">
            <w:pPr>
              <w:outlineLvl w:val="2"/>
              <w:rPr>
                <w:b/>
                <w:bCs/>
                <w:color w:val="FFFFFF" w:themeColor="background1"/>
              </w:rPr>
            </w:pPr>
            <w:r>
              <w:rPr>
                <w:b/>
                <w:bCs/>
                <w:color w:val="FFFFFF" w:themeColor="background1"/>
              </w:rPr>
              <w:t>Person CRRUD</w:t>
            </w:r>
          </w:p>
        </w:tc>
        <w:tc>
          <w:tcPr>
            <w:tcW w:w="3325" w:type="dxa"/>
            <w:shd w:val="clear" w:color="auto" w:fill="767171" w:themeFill="background2" w:themeFillShade="80"/>
            <w:vAlign w:val="center"/>
          </w:tcPr>
          <w:p w14:paraId="1199B12F" w14:textId="703F699A" w:rsidR="008157B5" w:rsidRPr="00AD5ACA" w:rsidRDefault="008726A1" w:rsidP="006B4A15">
            <w:pPr>
              <w:jc w:val="right"/>
              <w:rPr>
                <w:b/>
                <w:bCs/>
                <w:color w:val="FFFFFF" w:themeColor="background1"/>
              </w:rPr>
            </w:pPr>
            <w:r>
              <w:rPr>
                <w:b/>
                <w:bCs/>
                <w:color w:val="FFFFFF" w:themeColor="background1"/>
              </w:rPr>
              <w:t>MUST</w:t>
            </w:r>
          </w:p>
        </w:tc>
      </w:tr>
      <w:tr w:rsidR="008157B5" w14:paraId="724C873B" w14:textId="77777777" w:rsidTr="008157B5">
        <w:trPr>
          <w:cantSplit/>
          <w:jc w:val="center"/>
        </w:trPr>
        <w:tc>
          <w:tcPr>
            <w:tcW w:w="940" w:type="dxa"/>
            <w:shd w:val="clear" w:color="auto" w:fill="000000" w:themeFill="text1"/>
          </w:tcPr>
          <w:p w14:paraId="3673A210" w14:textId="77777777" w:rsidR="008157B5" w:rsidRDefault="008157B5" w:rsidP="006B4A15"/>
        </w:tc>
        <w:tc>
          <w:tcPr>
            <w:tcW w:w="3285" w:type="dxa"/>
            <w:gridSpan w:val="2"/>
          </w:tcPr>
          <w:p w14:paraId="0D1D0340" w14:textId="77777777" w:rsidR="008157B5" w:rsidRPr="00AD5ACA" w:rsidRDefault="008157B5" w:rsidP="006B4A15">
            <w:pPr>
              <w:jc w:val="center"/>
              <w:rPr>
                <w:b/>
                <w:bCs/>
              </w:rPr>
            </w:pPr>
            <w:r w:rsidRPr="00AD5ACA">
              <w:rPr>
                <w:b/>
                <w:bCs/>
              </w:rPr>
              <w:t>Task Info</w:t>
            </w:r>
          </w:p>
        </w:tc>
        <w:tc>
          <w:tcPr>
            <w:tcW w:w="1080" w:type="dxa"/>
            <w:shd w:val="clear" w:color="auto" w:fill="000000" w:themeFill="text1"/>
            <w:vAlign w:val="center"/>
          </w:tcPr>
          <w:p w14:paraId="2D127402" w14:textId="77777777" w:rsidR="008157B5" w:rsidRDefault="008157B5" w:rsidP="008157B5">
            <w:pPr>
              <w:jc w:val="center"/>
            </w:pPr>
            <w:r w:rsidRPr="008157B5">
              <w:rPr>
                <w:sz w:val="14"/>
                <w:szCs w:val="14"/>
              </w:rPr>
              <w:t>Sprint Planning</w:t>
            </w:r>
          </w:p>
        </w:tc>
        <w:tc>
          <w:tcPr>
            <w:tcW w:w="3325" w:type="dxa"/>
          </w:tcPr>
          <w:p w14:paraId="37F94EB0" w14:textId="77777777" w:rsidR="008157B5" w:rsidRPr="00C07312" w:rsidRDefault="008157B5" w:rsidP="006B4A15">
            <w:pPr>
              <w:jc w:val="center"/>
              <w:rPr>
                <w:b/>
                <w:bCs/>
              </w:rPr>
            </w:pPr>
            <w:r w:rsidRPr="00C07312">
              <w:rPr>
                <w:b/>
                <w:bCs/>
              </w:rPr>
              <w:t>Task Duration (Hours)</w:t>
            </w:r>
          </w:p>
        </w:tc>
      </w:tr>
      <w:tr w:rsidR="008157B5" w14:paraId="58D1D2CA" w14:textId="77777777" w:rsidTr="006B4A15">
        <w:trPr>
          <w:cantSplit/>
          <w:trHeight w:val="404"/>
          <w:jc w:val="center"/>
        </w:trPr>
        <w:tc>
          <w:tcPr>
            <w:tcW w:w="940" w:type="dxa"/>
            <w:shd w:val="clear" w:color="auto" w:fill="F2F2F2" w:themeFill="background1" w:themeFillShade="F2"/>
          </w:tcPr>
          <w:p w14:paraId="7CECE5B4" w14:textId="77777777" w:rsidR="008157B5" w:rsidRPr="00C07312" w:rsidRDefault="008157B5" w:rsidP="006B4A15">
            <w:pPr>
              <w:rPr>
                <w:i/>
                <w:iCs/>
              </w:rPr>
            </w:pPr>
            <w:r w:rsidRPr="00C07312">
              <w:rPr>
                <w:i/>
                <w:iCs/>
              </w:rPr>
              <w:t>Owner:</w:t>
            </w:r>
          </w:p>
        </w:tc>
        <w:tc>
          <w:tcPr>
            <w:tcW w:w="3285" w:type="dxa"/>
            <w:gridSpan w:val="2"/>
          </w:tcPr>
          <w:p w14:paraId="27353396" w14:textId="085E665A" w:rsidR="008157B5" w:rsidRDefault="00616CFC" w:rsidP="001648A8">
            <w:pPr>
              <w:tabs>
                <w:tab w:val="right" w:pos="3069"/>
              </w:tabs>
            </w:pPr>
            <w:r>
              <w:t>Jacob</w:t>
            </w:r>
            <w:r w:rsidR="001648A8">
              <w:tab/>
            </w:r>
          </w:p>
        </w:tc>
        <w:tc>
          <w:tcPr>
            <w:tcW w:w="1080" w:type="dxa"/>
            <w:shd w:val="clear" w:color="auto" w:fill="F2F2F2" w:themeFill="background1" w:themeFillShade="F2"/>
          </w:tcPr>
          <w:p w14:paraId="3F08CB72" w14:textId="77777777" w:rsidR="008157B5" w:rsidRPr="00C07312" w:rsidRDefault="008157B5" w:rsidP="006B4A15">
            <w:pPr>
              <w:rPr>
                <w:i/>
                <w:iCs/>
              </w:rPr>
            </w:pPr>
            <w:r w:rsidRPr="00C07312">
              <w:rPr>
                <w:i/>
                <w:iCs/>
              </w:rPr>
              <w:t>Planned:</w:t>
            </w:r>
          </w:p>
        </w:tc>
        <w:tc>
          <w:tcPr>
            <w:tcW w:w="3325" w:type="dxa"/>
          </w:tcPr>
          <w:p w14:paraId="4F71B8F8" w14:textId="1A2E2CA7" w:rsidR="008157B5" w:rsidRDefault="00616CFC" w:rsidP="006B4A15">
            <w:r>
              <w:t>3</w:t>
            </w:r>
            <w:r w:rsidR="008157B5">
              <w:t>x Hours</w:t>
            </w:r>
          </w:p>
        </w:tc>
      </w:tr>
      <w:tr w:rsidR="008157B5" w14:paraId="5FDE32C1" w14:textId="77777777" w:rsidTr="006B4A15">
        <w:trPr>
          <w:cantSplit/>
          <w:trHeight w:val="458"/>
          <w:jc w:val="center"/>
        </w:trPr>
        <w:tc>
          <w:tcPr>
            <w:tcW w:w="940" w:type="dxa"/>
            <w:shd w:val="clear" w:color="auto" w:fill="F2F2F2" w:themeFill="background1" w:themeFillShade="F2"/>
          </w:tcPr>
          <w:p w14:paraId="04908147" w14:textId="77777777" w:rsidR="008157B5" w:rsidRPr="00C07312" w:rsidRDefault="008157B5" w:rsidP="006B4A15">
            <w:pPr>
              <w:rPr>
                <w:i/>
                <w:iCs/>
              </w:rPr>
            </w:pPr>
            <w:r w:rsidRPr="00C07312">
              <w:rPr>
                <w:i/>
                <w:iCs/>
              </w:rPr>
              <w:t>Status:</w:t>
            </w:r>
          </w:p>
        </w:tc>
        <w:tc>
          <w:tcPr>
            <w:tcW w:w="3285" w:type="dxa"/>
            <w:gridSpan w:val="2"/>
          </w:tcPr>
          <w:p w14:paraId="36BC37DE" w14:textId="5E340CBE" w:rsidR="008157B5" w:rsidRDefault="00616CFC" w:rsidP="006B4A15">
            <w:r>
              <w:t>In-Progress</w:t>
            </w:r>
          </w:p>
        </w:tc>
        <w:tc>
          <w:tcPr>
            <w:tcW w:w="1080" w:type="dxa"/>
            <w:shd w:val="clear" w:color="auto" w:fill="F2F2F2" w:themeFill="background1" w:themeFillShade="F2"/>
          </w:tcPr>
          <w:p w14:paraId="6DB80687" w14:textId="77777777" w:rsidR="008157B5" w:rsidRPr="00C07312" w:rsidRDefault="008157B5" w:rsidP="006B4A15">
            <w:pPr>
              <w:rPr>
                <w:i/>
                <w:iCs/>
              </w:rPr>
            </w:pPr>
            <w:r w:rsidRPr="00C07312">
              <w:rPr>
                <w:i/>
                <w:iCs/>
              </w:rPr>
              <w:t>Actual:</w:t>
            </w:r>
          </w:p>
        </w:tc>
        <w:tc>
          <w:tcPr>
            <w:tcW w:w="3325" w:type="dxa"/>
          </w:tcPr>
          <w:p w14:paraId="47DF62CD" w14:textId="77777777" w:rsidR="008157B5" w:rsidRDefault="008157B5" w:rsidP="006B4A15">
            <w:r>
              <w:t>Xx Hours</w:t>
            </w:r>
          </w:p>
        </w:tc>
      </w:tr>
      <w:tr w:rsidR="008157B5" w14:paraId="29B58A9A" w14:textId="77777777" w:rsidTr="006B4A15">
        <w:trPr>
          <w:cantSplit/>
          <w:trHeight w:val="323"/>
          <w:jc w:val="center"/>
        </w:trPr>
        <w:tc>
          <w:tcPr>
            <w:tcW w:w="2065" w:type="dxa"/>
            <w:gridSpan w:val="2"/>
            <w:shd w:val="clear" w:color="auto" w:fill="F2F2F2" w:themeFill="background1" w:themeFillShade="F2"/>
          </w:tcPr>
          <w:p w14:paraId="6A4DFF9C" w14:textId="77777777" w:rsidR="008157B5" w:rsidRPr="00AD5ACA" w:rsidRDefault="008157B5" w:rsidP="006B4A15">
            <w:pPr>
              <w:jc w:val="right"/>
            </w:pPr>
            <w:r w:rsidRPr="00AD5ACA">
              <w:rPr>
                <w:i/>
                <w:iCs/>
              </w:rPr>
              <w:t>Details</w:t>
            </w:r>
            <w:r>
              <w:t>:</w:t>
            </w:r>
          </w:p>
        </w:tc>
        <w:tc>
          <w:tcPr>
            <w:tcW w:w="6565" w:type="dxa"/>
            <w:gridSpan w:val="3"/>
          </w:tcPr>
          <w:p w14:paraId="4D53FA48" w14:textId="5BAF0044" w:rsidR="008157B5" w:rsidRPr="004734C0" w:rsidRDefault="00616CFC" w:rsidP="006B4A15">
            <w:r>
              <w:t>Creating a Person entity with CRRUD function</w:t>
            </w:r>
          </w:p>
        </w:tc>
      </w:tr>
      <w:tr w:rsidR="008157B5" w14:paraId="07503506" w14:textId="77777777" w:rsidTr="006B4A15">
        <w:trPr>
          <w:cantSplit/>
          <w:trHeight w:val="458"/>
          <w:jc w:val="center"/>
        </w:trPr>
        <w:tc>
          <w:tcPr>
            <w:tcW w:w="8630" w:type="dxa"/>
            <w:gridSpan w:val="5"/>
            <w:shd w:val="clear" w:color="auto" w:fill="D9D9D9" w:themeFill="background1" w:themeFillShade="D9"/>
            <w:vAlign w:val="bottom"/>
          </w:tcPr>
          <w:p w14:paraId="349305BF" w14:textId="77777777" w:rsidR="008157B5" w:rsidRPr="00C07312" w:rsidRDefault="008157B5" w:rsidP="006B4A15">
            <w:pPr>
              <w:jc w:val="center"/>
              <w:rPr>
                <w:b/>
                <w:bCs/>
              </w:rPr>
            </w:pPr>
            <w:r w:rsidRPr="00C07312">
              <w:rPr>
                <w:b/>
                <w:bCs/>
              </w:rPr>
              <w:t>Post</w:t>
            </w:r>
            <w:r>
              <w:rPr>
                <w:b/>
                <w:bCs/>
              </w:rPr>
              <w:t>-</w:t>
            </w:r>
            <w:r w:rsidRPr="00C07312">
              <w:rPr>
                <w:b/>
                <w:bCs/>
              </w:rPr>
              <w:t>Mortem</w:t>
            </w:r>
          </w:p>
        </w:tc>
      </w:tr>
      <w:tr w:rsidR="008157B5" w14:paraId="673028B2" w14:textId="77777777" w:rsidTr="006B4A15">
        <w:trPr>
          <w:cantSplit/>
          <w:trHeight w:val="323"/>
          <w:jc w:val="center"/>
        </w:trPr>
        <w:tc>
          <w:tcPr>
            <w:tcW w:w="2065" w:type="dxa"/>
            <w:gridSpan w:val="2"/>
            <w:shd w:val="clear" w:color="auto" w:fill="F2F2F2" w:themeFill="background1" w:themeFillShade="F2"/>
          </w:tcPr>
          <w:p w14:paraId="2B0EE958" w14:textId="77777777" w:rsidR="008157B5" w:rsidRPr="00C07312" w:rsidRDefault="008157B5" w:rsidP="006B4A15">
            <w:pPr>
              <w:rPr>
                <w:i/>
                <w:iCs/>
              </w:rPr>
            </w:pPr>
            <w:r w:rsidRPr="00C07312">
              <w:rPr>
                <w:i/>
                <w:iCs/>
              </w:rPr>
              <w:t>Challenges Faced:</w:t>
            </w:r>
          </w:p>
          <w:p w14:paraId="761A975A" w14:textId="77777777" w:rsidR="008157B5" w:rsidRPr="00C07312" w:rsidRDefault="008157B5" w:rsidP="006B4A15">
            <w:pPr>
              <w:rPr>
                <w:i/>
                <w:iCs/>
              </w:rPr>
            </w:pPr>
          </w:p>
        </w:tc>
        <w:tc>
          <w:tcPr>
            <w:tcW w:w="6565" w:type="dxa"/>
            <w:gridSpan w:val="3"/>
          </w:tcPr>
          <w:p w14:paraId="752D5559" w14:textId="74341975" w:rsidR="008157B5" w:rsidRDefault="00616CFC" w:rsidP="006B4A15">
            <w:r>
              <w:t>Switching to EF-Core</w:t>
            </w:r>
          </w:p>
        </w:tc>
      </w:tr>
      <w:tr w:rsidR="008157B5" w14:paraId="18ACBB06" w14:textId="77777777" w:rsidTr="006B4A15">
        <w:trPr>
          <w:cantSplit/>
          <w:trHeight w:val="575"/>
          <w:jc w:val="center"/>
        </w:trPr>
        <w:tc>
          <w:tcPr>
            <w:tcW w:w="2065" w:type="dxa"/>
            <w:gridSpan w:val="2"/>
            <w:shd w:val="clear" w:color="auto" w:fill="F2F2F2" w:themeFill="background1" w:themeFillShade="F2"/>
          </w:tcPr>
          <w:p w14:paraId="3D962E20" w14:textId="77777777" w:rsidR="008157B5" w:rsidRPr="00C07312" w:rsidRDefault="008157B5" w:rsidP="006B4A15">
            <w:pPr>
              <w:rPr>
                <w:i/>
                <w:iCs/>
              </w:rPr>
            </w:pPr>
            <w:r w:rsidRPr="00C07312">
              <w:rPr>
                <w:i/>
                <w:iCs/>
              </w:rPr>
              <w:t>Solutions Applied:</w:t>
            </w:r>
          </w:p>
        </w:tc>
        <w:tc>
          <w:tcPr>
            <w:tcW w:w="6565" w:type="dxa"/>
            <w:gridSpan w:val="3"/>
          </w:tcPr>
          <w:p w14:paraId="457445F6" w14:textId="72094B9A" w:rsidR="008157B5" w:rsidRPr="00EE2021" w:rsidRDefault="00616CFC" w:rsidP="006B4A15">
            <w:r>
              <w:t>Looking back at old projects for reference</w:t>
            </w:r>
          </w:p>
        </w:tc>
      </w:tr>
      <w:tr w:rsidR="008157B5" w14:paraId="092E68F4" w14:textId="77777777" w:rsidTr="006B4A15">
        <w:trPr>
          <w:cantSplit/>
          <w:trHeight w:val="530"/>
          <w:jc w:val="center"/>
        </w:trPr>
        <w:tc>
          <w:tcPr>
            <w:tcW w:w="2065" w:type="dxa"/>
            <w:gridSpan w:val="2"/>
            <w:shd w:val="clear" w:color="auto" w:fill="F2F2F2" w:themeFill="background1" w:themeFillShade="F2"/>
          </w:tcPr>
          <w:p w14:paraId="358F81B0" w14:textId="77777777" w:rsidR="008157B5" w:rsidRPr="00C07312" w:rsidRDefault="008157B5" w:rsidP="006B4A15">
            <w:pPr>
              <w:rPr>
                <w:i/>
                <w:iCs/>
              </w:rPr>
            </w:pPr>
            <w:r w:rsidRPr="00C07312">
              <w:rPr>
                <w:i/>
                <w:iCs/>
              </w:rPr>
              <w:t>Lessons Learned:</w:t>
            </w:r>
          </w:p>
        </w:tc>
        <w:tc>
          <w:tcPr>
            <w:tcW w:w="6565" w:type="dxa"/>
            <w:gridSpan w:val="3"/>
          </w:tcPr>
          <w:p w14:paraId="5D6F12BB" w14:textId="7B4008A7" w:rsidR="008157B5" w:rsidRPr="00EE2021" w:rsidRDefault="008157B5" w:rsidP="006B4A15"/>
        </w:tc>
      </w:tr>
      <w:tr w:rsidR="008157B5" w14:paraId="18A28A3D" w14:textId="77777777" w:rsidTr="006B4A15">
        <w:trPr>
          <w:cantSplit/>
          <w:trHeight w:val="43"/>
          <w:jc w:val="center"/>
        </w:trPr>
        <w:tc>
          <w:tcPr>
            <w:tcW w:w="2065" w:type="dxa"/>
            <w:gridSpan w:val="2"/>
            <w:shd w:val="clear" w:color="auto" w:fill="000000" w:themeFill="text1"/>
          </w:tcPr>
          <w:p w14:paraId="547D0406" w14:textId="77777777" w:rsidR="008157B5" w:rsidRPr="00C07312" w:rsidRDefault="008157B5" w:rsidP="006B4A15">
            <w:pPr>
              <w:rPr>
                <w:i/>
                <w:iCs/>
              </w:rPr>
            </w:pPr>
          </w:p>
        </w:tc>
        <w:tc>
          <w:tcPr>
            <w:tcW w:w="6565" w:type="dxa"/>
            <w:gridSpan w:val="3"/>
            <w:shd w:val="clear" w:color="auto" w:fill="000000" w:themeFill="text1"/>
          </w:tcPr>
          <w:p w14:paraId="5B103A89" w14:textId="77777777" w:rsidR="008157B5" w:rsidRDefault="008157B5" w:rsidP="006B4A15"/>
        </w:tc>
      </w:tr>
    </w:tbl>
    <w:p w14:paraId="2E9E124A" w14:textId="77777777" w:rsidR="00964E29" w:rsidRDefault="00964E29" w:rsidP="00964E29"/>
    <w:tbl>
      <w:tblPr>
        <w:tblStyle w:val="TableGrid"/>
        <w:tblW w:w="0" w:type="auto"/>
        <w:jc w:val="center"/>
        <w:tblLook w:val="04A0" w:firstRow="1" w:lastRow="0" w:firstColumn="1" w:lastColumn="0" w:noHBand="0" w:noVBand="1"/>
      </w:tblPr>
      <w:tblGrid>
        <w:gridCol w:w="940"/>
        <w:gridCol w:w="1125"/>
        <w:gridCol w:w="2160"/>
        <w:gridCol w:w="1080"/>
        <w:gridCol w:w="3325"/>
      </w:tblGrid>
      <w:tr w:rsidR="00991396" w14:paraId="4CB6867F" w14:textId="77777777" w:rsidTr="00991396">
        <w:trPr>
          <w:cantSplit/>
          <w:trHeight w:val="557"/>
          <w:tblHeader/>
          <w:jc w:val="center"/>
        </w:trPr>
        <w:tc>
          <w:tcPr>
            <w:tcW w:w="5305" w:type="dxa"/>
            <w:gridSpan w:val="4"/>
            <w:shd w:val="clear" w:color="auto" w:fill="767171" w:themeFill="background2" w:themeFillShade="80"/>
            <w:vAlign w:val="center"/>
          </w:tcPr>
          <w:p w14:paraId="01306958" w14:textId="596B0E49" w:rsidR="00991396" w:rsidRPr="00AD5ACA" w:rsidRDefault="00616CFC" w:rsidP="006B4A15">
            <w:pPr>
              <w:rPr>
                <w:b/>
                <w:bCs/>
                <w:color w:val="FFFFFF" w:themeColor="background1"/>
              </w:rPr>
            </w:pPr>
            <w:r>
              <w:rPr>
                <w:b/>
                <w:bCs/>
                <w:color w:val="FFFFFF" w:themeColor="background1"/>
              </w:rPr>
              <w:lastRenderedPageBreak/>
              <w:t>Sqlite-net-pcl -&gt; EF-Core conversion</w:t>
            </w:r>
          </w:p>
        </w:tc>
        <w:tc>
          <w:tcPr>
            <w:tcW w:w="3325" w:type="dxa"/>
            <w:shd w:val="clear" w:color="auto" w:fill="767171" w:themeFill="background2" w:themeFillShade="80"/>
            <w:vAlign w:val="center"/>
          </w:tcPr>
          <w:p w14:paraId="3945FAE2" w14:textId="3E99BA56" w:rsidR="00991396" w:rsidRPr="00AD5ACA" w:rsidRDefault="008726A1" w:rsidP="006B4A15">
            <w:pPr>
              <w:jc w:val="right"/>
              <w:rPr>
                <w:b/>
                <w:bCs/>
                <w:color w:val="FFFFFF" w:themeColor="background1"/>
              </w:rPr>
            </w:pPr>
            <w:r>
              <w:rPr>
                <w:b/>
                <w:bCs/>
                <w:color w:val="FFFFFF" w:themeColor="background1"/>
              </w:rPr>
              <w:t>URGENT</w:t>
            </w:r>
          </w:p>
        </w:tc>
      </w:tr>
      <w:tr w:rsidR="00991396" w14:paraId="563556E0" w14:textId="77777777" w:rsidTr="00991396">
        <w:trPr>
          <w:cantSplit/>
          <w:tblHeader/>
          <w:jc w:val="center"/>
        </w:trPr>
        <w:tc>
          <w:tcPr>
            <w:tcW w:w="940" w:type="dxa"/>
            <w:shd w:val="clear" w:color="auto" w:fill="000000" w:themeFill="text1"/>
          </w:tcPr>
          <w:p w14:paraId="115285A4" w14:textId="77777777" w:rsidR="00991396" w:rsidRDefault="00991396" w:rsidP="006B4A15"/>
        </w:tc>
        <w:tc>
          <w:tcPr>
            <w:tcW w:w="3285" w:type="dxa"/>
            <w:gridSpan w:val="2"/>
          </w:tcPr>
          <w:p w14:paraId="25DD8D57" w14:textId="77777777" w:rsidR="00991396" w:rsidRPr="00AD5ACA" w:rsidRDefault="00991396" w:rsidP="006B4A15">
            <w:pPr>
              <w:jc w:val="center"/>
              <w:rPr>
                <w:b/>
                <w:bCs/>
              </w:rPr>
            </w:pPr>
            <w:r w:rsidRPr="00AD5ACA">
              <w:rPr>
                <w:b/>
                <w:bCs/>
              </w:rPr>
              <w:t>Task Info</w:t>
            </w:r>
          </w:p>
        </w:tc>
        <w:tc>
          <w:tcPr>
            <w:tcW w:w="1080" w:type="dxa"/>
            <w:shd w:val="clear" w:color="auto" w:fill="000000" w:themeFill="text1"/>
            <w:vAlign w:val="center"/>
          </w:tcPr>
          <w:p w14:paraId="3F841540" w14:textId="77777777" w:rsidR="00991396" w:rsidRDefault="00991396" w:rsidP="008157B5">
            <w:pPr>
              <w:jc w:val="center"/>
            </w:pPr>
            <w:r w:rsidRPr="008157B5">
              <w:rPr>
                <w:sz w:val="14"/>
                <w:szCs w:val="14"/>
              </w:rPr>
              <w:t>Sprint Planning</w:t>
            </w:r>
          </w:p>
        </w:tc>
        <w:tc>
          <w:tcPr>
            <w:tcW w:w="3325" w:type="dxa"/>
          </w:tcPr>
          <w:p w14:paraId="49301F80" w14:textId="77777777" w:rsidR="00991396" w:rsidRPr="00C07312" w:rsidRDefault="00991396" w:rsidP="006B4A15">
            <w:pPr>
              <w:jc w:val="center"/>
              <w:rPr>
                <w:b/>
                <w:bCs/>
              </w:rPr>
            </w:pPr>
            <w:r w:rsidRPr="00C07312">
              <w:rPr>
                <w:b/>
                <w:bCs/>
              </w:rPr>
              <w:t>Task Duration (Hours)</w:t>
            </w:r>
          </w:p>
        </w:tc>
      </w:tr>
      <w:tr w:rsidR="00991396" w14:paraId="29ACD824" w14:textId="77777777" w:rsidTr="00991396">
        <w:trPr>
          <w:cantSplit/>
          <w:trHeight w:val="404"/>
          <w:tblHeader/>
          <w:jc w:val="center"/>
        </w:trPr>
        <w:tc>
          <w:tcPr>
            <w:tcW w:w="940" w:type="dxa"/>
            <w:shd w:val="clear" w:color="auto" w:fill="F2F2F2" w:themeFill="background1" w:themeFillShade="F2"/>
          </w:tcPr>
          <w:p w14:paraId="5752C65C" w14:textId="77777777" w:rsidR="00991396" w:rsidRPr="00C07312" w:rsidRDefault="00991396" w:rsidP="006B4A15">
            <w:pPr>
              <w:rPr>
                <w:i/>
                <w:iCs/>
              </w:rPr>
            </w:pPr>
            <w:r w:rsidRPr="00C07312">
              <w:rPr>
                <w:i/>
                <w:iCs/>
              </w:rPr>
              <w:t>Owner:</w:t>
            </w:r>
          </w:p>
        </w:tc>
        <w:tc>
          <w:tcPr>
            <w:tcW w:w="3285" w:type="dxa"/>
            <w:gridSpan w:val="2"/>
          </w:tcPr>
          <w:p w14:paraId="1D90A259" w14:textId="3C18115E" w:rsidR="00991396" w:rsidRDefault="008726A1" w:rsidP="006B4A15">
            <w:r>
              <w:t>Kaleb</w:t>
            </w:r>
          </w:p>
        </w:tc>
        <w:tc>
          <w:tcPr>
            <w:tcW w:w="1080" w:type="dxa"/>
            <w:shd w:val="clear" w:color="auto" w:fill="F2F2F2" w:themeFill="background1" w:themeFillShade="F2"/>
          </w:tcPr>
          <w:p w14:paraId="50B0EB86" w14:textId="77777777" w:rsidR="00991396" w:rsidRPr="00C07312" w:rsidRDefault="00991396" w:rsidP="006B4A15">
            <w:pPr>
              <w:rPr>
                <w:i/>
                <w:iCs/>
              </w:rPr>
            </w:pPr>
            <w:r w:rsidRPr="00C07312">
              <w:rPr>
                <w:i/>
                <w:iCs/>
              </w:rPr>
              <w:t>Planned:</w:t>
            </w:r>
          </w:p>
        </w:tc>
        <w:tc>
          <w:tcPr>
            <w:tcW w:w="3325" w:type="dxa"/>
          </w:tcPr>
          <w:p w14:paraId="2E48608D" w14:textId="7B8C40F7" w:rsidR="00991396" w:rsidRDefault="008726A1" w:rsidP="006B4A15">
            <w:r>
              <w:t>2</w:t>
            </w:r>
            <w:r w:rsidR="00991396">
              <w:t>x Hours</w:t>
            </w:r>
          </w:p>
        </w:tc>
      </w:tr>
      <w:tr w:rsidR="00991396" w14:paraId="508E5177" w14:textId="77777777" w:rsidTr="00991396">
        <w:trPr>
          <w:cantSplit/>
          <w:trHeight w:val="458"/>
          <w:tblHeader/>
          <w:jc w:val="center"/>
        </w:trPr>
        <w:tc>
          <w:tcPr>
            <w:tcW w:w="940" w:type="dxa"/>
            <w:shd w:val="clear" w:color="auto" w:fill="F2F2F2" w:themeFill="background1" w:themeFillShade="F2"/>
          </w:tcPr>
          <w:p w14:paraId="66ECAB87" w14:textId="77777777" w:rsidR="00991396" w:rsidRPr="00C07312" w:rsidRDefault="00991396" w:rsidP="006B4A15">
            <w:pPr>
              <w:rPr>
                <w:i/>
                <w:iCs/>
              </w:rPr>
            </w:pPr>
            <w:r w:rsidRPr="00C07312">
              <w:rPr>
                <w:i/>
                <w:iCs/>
              </w:rPr>
              <w:t>Status:</w:t>
            </w:r>
          </w:p>
        </w:tc>
        <w:tc>
          <w:tcPr>
            <w:tcW w:w="3285" w:type="dxa"/>
            <w:gridSpan w:val="2"/>
          </w:tcPr>
          <w:p w14:paraId="207D3AB4" w14:textId="77777777" w:rsidR="00991396" w:rsidRDefault="00991396" w:rsidP="006B4A15">
            <w:r>
              <w:t>[</w:t>
            </w:r>
            <w:r w:rsidRPr="001F4394">
              <w:t>Completed / In-progress / Postponed / Dropped ...</w:t>
            </w:r>
            <w:r>
              <w:t>]</w:t>
            </w:r>
          </w:p>
        </w:tc>
        <w:tc>
          <w:tcPr>
            <w:tcW w:w="1080" w:type="dxa"/>
            <w:shd w:val="clear" w:color="auto" w:fill="F2F2F2" w:themeFill="background1" w:themeFillShade="F2"/>
          </w:tcPr>
          <w:p w14:paraId="7F41CB00" w14:textId="77777777" w:rsidR="00991396" w:rsidRPr="00C07312" w:rsidRDefault="00991396" w:rsidP="006B4A15">
            <w:pPr>
              <w:rPr>
                <w:i/>
                <w:iCs/>
              </w:rPr>
            </w:pPr>
            <w:r w:rsidRPr="00C07312">
              <w:rPr>
                <w:i/>
                <w:iCs/>
              </w:rPr>
              <w:t>Actual:</w:t>
            </w:r>
          </w:p>
        </w:tc>
        <w:tc>
          <w:tcPr>
            <w:tcW w:w="3325" w:type="dxa"/>
          </w:tcPr>
          <w:p w14:paraId="1A15C75F" w14:textId="77777777" w:rsidR="00991396" w:rsidRDefault="00991396" w:rsidP="006B4A15">
            <w:r>
              <w:t>Xx Hours</w:t>
            </w:r>
          </w:p>
        </w:tc>
      </w:tr>
      <w:tr w:rsidR="00991396" w14:paraId="5EFF0772" w14:textId="77777777" w:rsidTr="00991396">
        <w:trPr>
          <w:cantSplit/>
          <w:trHeight w:val="323"/>
          <w:tblHeader/>
          <w:jc w:val="center"/>
        </w:trPr>
        <w:tc>
          <w:tcPr>
            <w:tcW w:w="2065" w:type="dxa"/>
            <w:gridSpan w:val="2"/>
            <w:shd w:val="clear" w:color="auto" w:fill="F2F2F2" w:themeFill="background1" w:themeFillShade="F2"/>
          </w:tcPr>
          <w:p w14:paraId="7ED826C8" w14:textId="77777777" w:rsidR="00991396" w:rsidRPr="00AD5ACA" w:rsidRDefault="00991396" w:rsidP="006B4A15">
            <w:pPr>
              <w:jc w:val="right"/>
            </w:pPr>
            <w:r w:rsidRPr="00AD5ACA">
              <w:rPr>
                <w:i/>
                <w:iCs/>
              </w:rPr>
              <w:t>Details</w:t>
            </w:r>
            <w:r>
              <w:t>:</w:t>
            </w:r>
          </w:p>
        </w:tc>
        <w:tc>
          <w:tcPr>
            <w:tcW w:w="6565" w:type="dxa"/>
            <w:gridSpan w:val="3"/>
          </w:tcPr>
          <w:p w14:paraId="4554BDB8" w14:textId="793BECCE" w:rsidR="00991396" w:rsidRPr="004734C0" w:rsidRDefault="00616CFC" w:rsidP="006B4A15">
            <w:r>
              <w:t xml:space="preserve">Because PCL does not support foreign keys without Raw SQL, EF-Core </w:t>
            </w:r>
            <w:r w:rsidR="008726A1">
              <w:t>was deemed more suitable, as it is familiar to the developers and supports FKs</w:t>
            </w:r>
          </w:p>
        </w:tc>
      </w:tr>
      <w:tr w:rsidR="00991396" w14:paraId="7F6D2F0C" w14:textId="77777777" w:rsidTr="00991396">
        <w:trPr>
          <w:cantSplit/>
          <w:trHeight w:val="458"/>
          <w:tblHeader/>
          <w:jc w:val="center"/>
        </w:trPr>
        <w:tc>
          <w:tcPr>
            <w:tcW w:w="8630" w:type="dxa"/>
            <w:gridSpan w:val="5"/>
            <w:shd w:val="clear" w:color="auto" w:fill="D9D9D9" w:themeFill="background1" w:themeFillShade="D9"/>
            <w:vAlign w:val="bottom"/>
          </w:tcPr>
          <w:p w14:paraId="78CD84D1" w14:textId="77777777" w:rsidR="00991396" w:rsidRPr="00C07312" w:rsidRDefault="00991396" w:rsidP="006B4A15">
            <w:pPr>
              <w:jc w:val="center"/>
              <w:rPr>
                <w:b/>
                <w:bCs/>
              </w:rPr>
            </w:pPr>
            <w:r w:rsidRPr="00C07312">
              <w:rPr>
                <w:b/>
                <w:bCs/>
              </w:rPr>
              <w:t>Post</w:t>
            </w:r>
            <w:r>
              <w:rPr>
                <w:b/>
                <w:bCs/>
              </w:rPr>
              <w:t>-</w:t>
            </w:r>
            <w:r w:rsidRPr="00C07312">
              <w:rPr>
                <w:b/>
                <w:bCs/>
              </w:rPr>
              <w:t>Mortem</w:t>
            </w:r>
          </w:p>
        </w:tc>
      </w:tr>
      <w:tr w:rsidR="00991396" w14:paraId="04717316" w14:textId="77777777" w:rsidTr="00991396">
        <w:trPr>
          <w:cantSplit/>
          <w:trHeight w:val="323"/>
          <w:tblHeader/>
          <w:jc w:val="center"/>
        </w:trPr>
        <w:tc>
          <w:tcPr>
            <w:tcW w:w="2065" w:type="dxa"/>
            <w:gridSpan w:val="2"/>
            <w:shd w:val="clear" w:color="auto" w:fill="F2F2F2" w:themeFill="background1" w:themeFillShade="F2"/>
          </w:tcPr>
          <w:p w14:paraId="1AB2D992" w14:textId="77777777" w:rsidR="00991396" w:rsidRPr="00C07312" w:rsidRDefault="00991396" w:rsidP="006B4A15">
            <w:pPr>
              <w:rPr>
                <w:i/>
                <w:iCs/>
              </w:rPr>
            </w:pPr>
            <w:r w:rsidRPr="00C07312">
              <w:rPr>
                <w:i/>
                <w:iCs/>
              </w:rPr>
              <w:t>Challenges Faced:</w:t>
            </w:r>
          </w:p>
          <w:p w14:paraId="5A517367" w14:textId="77777777" w:rsidR="00991396" w:rsidRPr="00C07312" w:rsidRDefault="00991396" w:rsidP="006B4A15">
            <w:pPr>
              <w:rPr>
                <w:i/>
                <w:iCs/>
              </w:rPr>
            </w:pPr>
          </w:p>
        </w:tc>
        <w:tc>
          <w:tcPr>
            <w:tcW w:w="6565" w:type="dxa"/>
            <w:gridSpan w:val="3"/>
          </w:tcPr>
          <w:p w14:paraId="01C52D8F" w14:textId="7E66CC5A" w:rsidR="00991396" w:rsidRDefault="008726A1" w:rsidP="006B4A15">
            <w:r>
              <w:t xml:space="preserve">- </w:t>
            </w:r>
            <w:r w:rsidR="00616CFC">
              <w:t>Everytime the build runs, the DB is reinitialized</w:t>
            </w:r>
          </w:p>
        </w:tc>
      </w:tr>
      <w:tr w:rsidR="00991396" w14:paraId="581C302E" w14:textId="77777777" w:rsidTr="00991396">
        <w:trPr>
          <w:cantSplit/>
          <w:trHeight w:val="575"/>
          <w:tblHeader/>
          <w:jc w:val="center"/>
        </w:trPr>
        <w:tc>
          <w:tcPr>
            <w:tcW w:w="2065" w:type="dxa"/>
            <w:gridSpan w:val="2"/>
            <w:shd w:val="clear" w:color="auto" w:fill="F2F2F2" w:themeFill="background1" w:themeFillShade="F2"/>
          </w:tcPr>
          <w:p w14:paraId="0F58C5F3" w14:textId="77777777" w:rsidR="00991396" w:rsidRPr="00C07312" w:rsidRDefault="00991396" w:rsidP="006B4A15">
            <w:pPr>
              <w:rPr>
                <w:i/>
                <w:iCs/>
              </w:rPr>
            </w:pPr>
            <w:r w:rsidRPr="00C07312">
              <w:rPr>
                <w:i/>
                <w:iCs/>
              </w:rPr>
              <w:t>Solutions Applied:</w:t>
            </w:r>
          </w:p>
        </w:tc>
        <w:tc>
          <w:tcPr>
            <w:tcW w:w="6565" w:type="dxa"/>
            <w:gridSpan w:val="3"/>
          </w:tcPr>
          <w:p w14:paraId="5BAEB32A" w14:textId="382365A5" w:rsidR="00991396" w:rsidRPr="00EE2021" w:rsidRDefault="00991396" w:rsidP="006B4A15"/>
        </w:tc>
      </w:tr>
      <w:tr w:rsidR="00991396" w14:paraId="52647E31" w14:textId="77777777" w:rsidTr="00991396">
        <w:trPr>
          <w:cantSplit/>
          <w:trHeight w:val="530"/>
          <w:tblHeader/>
          <w:jc w:val="center"/>
        </w:trPr>
        <w:tc>
          <w:tcPr>
            <w:tcW w:w="2065" w:type="dxa"/>
            <w:gridSpan w:val="2"/>
            <w:shd w:val="clear" w:color="auto" w:fill="F2F2F2" w:themeFill="background1" w:themeFillShade="F2"/>
          </w:tcPr>
          <w:p w14:paraId="4C7135AB" w14:textId="77777777" w:rsidR="00991396" w:rsidRPr="00C07312" w:rsidRDefault="00991396" w:rsidP="006B4A15">
            <w:pPr>
              <w:rPr>
                <w:i/>
                <w:iCs/>
              </w:rPr>
            </w:pPr>
            <w:r w:rsidRPr="00C07312">
              <w:rPr>
                <w:i/>
                <w:iCs/>
              </w:rPr>
              <w:t>Lessons Learned:</w:t>
            </w:r>
          </w:p>
        </w:tc>
        <w:tc>
          <w:tcPr>
            <w:tcW w:w="6565" w:type="dxa"/>
            <w:gridSpan w:val="3"/>
          </w:tcPr>
          <w:p w14:paraId="2E24BC9C" w14:textId="77777777" w:rsidR="00991396" w:rsidRPr="00EE2021" w:rsidRDefault="00991396" w:rsidP="006B4A15">
            <w:r>
              <w:t>[text]</w:t>
            </w:r>
          </w:p>
        </w:tc>
      </w:tr>
      <w:tr w:rsidR="00991396" w14:paraId="0F1C6DCE" w14:textId="77777777" w:rsidTr="00991396">
        <w:trPr>
          <w:cantSplit/>
          <w:trHeight w:val="43"/>
          <w:tblHeader/>
          <w:jc w:val="center"/>
        </w:trPr>
        <w:tc>
          <w:tcPr>
            <w:tcW w:w="2065" w:type="dxa"/>
            <w:gridSpan w:val="2"/>
            <w:shd w:val="clear" w:color="auto" w:fill="000000" w:themeFill="text1"/>
          </w:tcPr>
          <w:p w14:paraId="744A0F9D" w14:textId="77777777" w:rsidR="00991396" w:rsidRPr="00C07312" w:rsidRDefault="00991396" w:rsidP="006B4A15">
            <w:pPr>
              <w:rPr>
                <w:i/>
                <w:iCs/>
              </w:rPr>
            </w:pPr>
          </w:p>
        </w:tc>
        <w:tc>
          <w:tcPr>
            <w:tcW w:w="6565" w:type="dxa"/>
            <w:gridSpan w:val="3"/>
            <w:shd w:val="clear" w:color="auto" w:fill="000000" w:themeFill="text1"/>
          </w:tcPr>
          <w:p w14:paraId="5845F6DD" w14:textId="77777777" w:rsidR="00991396" w:rsidRDefault="00991396" w:rsidP="006B4A15"/>
        </w:tc>
      </w:tr>
    </w:tbl>
    <w:p w14:paraId="50AD326E" w14:textId="77777777" w:rsidR="00991396" w:rsidRDefault="00991396" w:rsidP="00964E29"/>
    <w:tbl>
      <w:tblPr>
        <w:tblStyle w:val="TableGrid"/>
        <w:tblW w:w="0" w:type="auto"/>
        <w:jc w:val="center"/>
        <w:tblLook w:val="04A0" w:firstRow="1" w:lastRow="0" w:firstColumn="1" w:lastColumn="0" w:noHBand="0" w:noVBand="1"/>
      </w:tblPr>
      <w:tblGrid>
        <w:gridCol w:w="940"/>
        <w:gridCol w:w="1125"/>
        <w:gridCol w:w="2160"/>
        <w:gridCol w:w="1080"/>
        <w:gridCol w:w="3325"/>
      </w:tblGrid>
      <w:tr w:rsidR="00F91D02" w14:paraId="47434D15" w14:textId="77777777" w:rsidTr="00636193">
        <w:trPr>
          <w:cantSplit/>
          <w:trHeight w:val="557"/>
          <w:tblHeader/>
          <w:jc w:val="center"/>
        </w:trPr>
        <w:tc>
          <w:tcPr>
            <w:tcW w:w="5305" w:type="dxa"/>
            <w:gridSpan w:val="4"/>
            <w:shd w:val="clear" w:color="auto" w:fill="767171" w:themeFill="background2" w:themeFillShade="80"/>
            <w:vAlign w:val="center"/>
          </w:tcPr>
          <w:p w14:paraId="2D795459" w14:textId="39B3651B" w:rsidR="00F91D02" w:rsidRPr="00AD5ACA" w:rsidRDefault="00F91D02" w:rsidP="00636193">
            <w:pPr>
              <w:rPr>
                <w:b/>
                <w:bCs/>
                <w:color w:val="FFFFFF" w:themeColor="background1"/>
              </w:rPr>
            </w:pPr>
            <w:r>
              <w:rPr>
                <w:b/>
                <w:bCs/>
                <w:color w:val="FFFFFF" w:themeColor="background1"/>
              </w:rPr>
              <w:t>Rooms/Categories DB Entity</w:t>
            </w:r>
          </w:p>
        </w:tc>
        <w:tc>
          <w:tcPr>
            <w:tcW w:w="3325" w:type="dxa"/>
            <w:shd w:val="clear" w:color="auto" w:fill="767171" w:themeFill="background2" w:themeFillShade="80"/>
            <w:vAlign w:val="center"/>
          </w:tcPr>
          <w:p w14:paraId="22A5A1F7" w14:textId="77777777" w:rsidR="00F91D02" w:rsidRPr="00AD5ACA" w:rsidRDefault="00F91D02" w:rsidP="00636193">
            <w:pPr>
              <w:jc w:val="right"/>
              <w:rPr>
                <w:b/>
                <w:bCs/>
                <w:color w:val="FFFFFF" w:themeColor="background1"/>
              </w:rPr>
            </w:pPr>
            <w:r>
              <w:rPr>
                <w:b/>
                <w:bCs/>
                <w:color w:val="FFFFFF" w:themeColor="background1"/>
              </w:rPr>
              <w:t>URGENT</w:t>
            </w:r>
          </w:p>
        </w:tc>
      </w:tr>
      <w:tr w:rsidR="00F91D02" w14:paraId="74D564E6" w14:textId="77777777" w:rsidTr="00636193">
        <w:trPr>
          <w:cantSplit/>
          <w:tblHeader/>
          <w:jc w:val="center"/>
        </w:trPr>
        <w:tc>
          <w:tcPr>
            <w:tcW w:w="940" w:type="dxa"/>
            <w:shd w:val="clear" w:color="auto" w:fill="000000" w:themeFill="text1"/>
          </w:tcPr>
          <w:p w14:paraId="7BF0FBFC" w14:textId="77777777" w:rsidR="00F91D02" w:rsidRDefault="00F91D02" w:rsidP="00636193"/>
        </w:tc>
        <w:tc>
          <w:tcPr>
            <w:tcW w:w="3285" w:type="dxa"/>
            <w:gridSpan w:val="2"/>
          </w:tcPr>
          <w:p w14:paraId="66FFFF2F" w14:textId="77777777" w:rsidR="00F91D02" w:rsidRPr="00AD5ACA" w:rsidRDefault="00F91D02" w:rsidP="00636193">
            <w:pPr>
              <w:jc w:val="center"/>
              <w:rPr>
                <w:b/>
                <w:bCs/>
              </w:rPr>
            </w:pPr>
            <w:r w:rsidRPr="00AD5ACA">
              <w:rPr>
                <w:b/>
                <w:bCs/>
              </w:rPr>
              <w:t>Task Info</w:t>
            </w:r>
          </w:p>
        </w:tc>
        <w:tc>
          <w:tcPr>
            <w:tcW w:w="1080" w:type="dxa"/>
            <w:shd w:val="clear" w:color="auto" w:fill="000000" w:themeFill="text1"/>
            <w:vAlign w:val="center"/>
          </w:tcPr>
          <w:p w14:paraId="05EDAC08" w14:textId="77777777" w:rsidR="00F91D02" w:rsidRDefault="00F91D02" w:rsidP="00636193">
            <w:pPr>
              <w:jc w:val="center"/>
            </w:pPr>
            <w:r w:rsidRPr="008157B5">
              <w:rPr>
                <w:sz w:val="14"/>
                <w:szCs w:val="14"/>
              </w:rPr>
              <w:t>Sprint Planning</w:t>
            </w:r>
          </w:p>
        </w:tc>
        <w:tc>
          <w:tcPr>
            <w:tcW w:w="3325" w:type="dxa"/>
          </w:tcPr>
          <w:p w14:paraId="09ED6F59" w14:textId="77777777" w:rsidR="00F91D02" w:rsidRPr="00C07312" w:rsidRDefault="00F91D02" w:rsidP="00636193">
            <w:pPr>
              <w:jc w:val="center"/>
              <w:rPr>
                <w:b/>
                <w:bCs/>
              </w:rPr>
            </w:pPr>
            <w:r w:rsidRPr="00C07312">
              <w:rPr>
                <w:b/>
                <w:bCs/>
              </w:rPr>
              <w:t>Task Duration (Hours)</w:t>
            </w:r>
          </w:p>
        </w:tc>
      </w:tr>
      <w:tr w:rsidR="00F91D02" w14:paraId="6C79BEF1" w14:textId="77777777" w:rsidTr="00636193">
        <w:trPr>
          <w:cantSplit/>
          <w:trHeight w:val="404"/>
          <w:tblHeader/>
          <w:jc w:val="center"/>
        </w:trPr>
        <w:tc>
          <w:tcPr>
            <w:tcW w:w="940" w:type="dxa"/>
            <w:shd w:val="clear" w:color="auto" w:fill="F2F2F2" w:themeFill="background1" w:themeFillShade="F2"/>
          </w:tcPr>
          <w:p w14:paraId="398CB4E8" w14:textId="77777777" w:rsidR="00F91D02" w:rsidRPr="00C07312" w:rsidRDefault="00F91D02" w:rsidP="00636193">
            <w:pPr>
              <w:rPr>
                <w:i/>
                <w:iCs/>
              </w:rPr>
            </w:pPr>
            <w:r w:rsidRPr="00C07312">
              <w:rPr>
                <w:i/>
                <w:iCs/>
              </w:rPr>
              <w:t>Owner:</w:t>
            </w:r>
          </w:p>
        </w:tc>
        <w:tc>
          <w:tcPr>
            <w:tcW w:w="3285" w:type="dxa"/>
            <w:gridSpan w:val="2"/>
          </w:tcPr>
          <w:p w14:paraId="6604EABE" w14:textId="77777777" w:rsidR="00F91D02" w:rsidRDefault="00F91D02" w:rsidP="00636193">
            <w:r>
              <w:t>Kaleb</w:t>
            </w:r>
          </w:p>
        </w:tc>
        <w:tc>
          <w:tcPr>
            <w:tcW w:w="1080" w:type="dxa"/>
            <w:shd w:val="clear" w:color="auto" w:fill="F2F2F2" w:themeFill="background1" w:themeFillShade="F2"/>
          </w:tcPr>
          <w:p w14:paraId="65AE5948" w14:textId="77777777" w:rsidR="00F91D02" w:rsidRPr="00C07312" w:rsidRDefault="00F91D02" w:rsidP="00636193">
            <w:pPr>
              <w:rPr>
                <w:i/>
                <w:iCs/>
              </w:rPr>
            </w:pPr>
            <w:r w:rsidRPr="00C07312">
              <w:rPr>
                <w:i/>
                <w:iCs/>
              </w:rPr>
              <w:t>Planned:</w:t>
            </w:r>
          </w:p>
        </w:tc>
        <w:tc>
          <w:tcPr>
            <w:tcW w:w="3325" w:type="dxa"/>
          </w:tcPr>
          <w:p w14:paraId="6CA40C53" w14:textId="77777777" w:rsidR="00F91D02" w:rsidRDefault="00F91D02" w:rsidP="00636193">
            <w:r>
              <w:t>2x Hours</w:t>
            </w:r>
          </w:p>
        </w:tc>
      </w:tr>
      <w:tr w:rsidR="00F91D02" w14:paraId="20D68134" w14:textId="77777777" w:rsidTr="00636193">
        <w:trPr>
          <w:cantSplit/>
          <w:trHeight w:val="458"/>
          <w:tblHeader/>
          <w:jc w:val="center"/>
        </w:trPr>
        <w:tc>
          <w:tcPr>
            <w:tcW w:w="940" w:type="dxa"/>
            <w:shd w:val="clear" w:color="auto" w:fill="F2F2F2" w:themeFill="background1" w:themeFillShade="F2"/>
          </w:tcPr>
          <w:p w14:paraId="159F07E2" w14:textId="77777777" w:rsidR="00F91D02" w:rsidRPr="00C07312" w:rsidRDefault="00F91D02" w:rsidP="00636193">
            <w:pPr>
              <w:rPr>
                <w:i/>
                <w:iCs/>
              </w:rPr>
            </w:pPr>
            <w:r w:rsidRPr="00C07312">
              <w:rPr>
                <w:i/>
                <w:iCs/>
              </w:rPr>
              <w:t>Status:</w:t>
            </w:r>
          </w:p>
        </w:tc>
        <w:tc>
          <w:tcPr>
            <w:tcW w:w="3285" w:type="dxa"/>
            <w:gridSpan w:val="2"/>
          </w:tcPr>
          <w:p w14:paraId="10FE24F9" w14:textId="7FAA6B46" w:rsidR="00F91D02" w:rsidRDefault="00F91D02" w:rsidP="00636193">
            <w:r>
              <w:t>In-Progress</w:t>
            </w:r>
          </w:p>
        </w:tc>
        <w:tc>
          <w:tcPr>
            <w:tcW w:w="1080" w:type="dxa"/>
            <w:shd w:val="clear" w:color="auto" w:fill="F2F2F2" w:themeFill="background1" w:themeFillShade="F2"/>
          </w:tcPr>
          <w:p w14:paraId="00DD1CF5" w14:textId="77777777" w:rsidR="00F91D02" w:rsidRPr="00C07312" w:rsidRDefault="00F91D02" w:rsidP="00636193">
            <w:pPr>
              <w:rPr>
                <w:i/>
                <w:iCs/>
              </w:rPr>
            </w:pPr>
            <w:r w:rsidRPr="00C07312">
              <w:rPr>
                <w:i/>
                <w:iCs/>
              </w:rPr>
              <w:t>Actual:</w:t>
            </w:r>
          </w:p>
        </w:tc>
        <w:tc>
          <w:tcPr>
            <w:tcW w:w="3325" w:type="dxa"/>
          </w:tcPr>
          <w:p w14:paraId="3DAC94D5" w14:textId="0D7B66ED" w:rsidR="00F91D02" w:rsidRDefault="00F91D02" w:rsidP="00636193">
            <w:r>
              <w:t>2</w:t>
            </w:r>
            <w:r>
              <w:t>x Hours</w:t>
            </w:r>
          </w:p>
        </w:tc>
      </w:tr>
      <w:tr w:rsidR="00F91D02" w14:paraId="55E96D45" w14:textId="77777777" w:rsidTr="00636193">
        <w:trPr>
          <w:cantSplit/>
          <w:trHeight w:val="323"/>
          <w:tblHeader/>
          <w:jc w:val="center"/>
        </w:trPr>
        <w:tc>
          <w:tcPr>
            <w:tcW w:w="2065" w:type="dxa"/>
            <w:gridSpan w:val="2"/>
            <w:shd w:val="clear" w:color="auto" w:fill="F2F2F2" w:themeFill="background1" w:themeFillShade="F2"/>
          </w:tcPr>
          <w:p w14:paraId="60277451" w14:textId="77777777" w:rsidR="00F91D02" w:rsidRPr="00AD5ACA" w:rsidRDefault="00F91D02" w:rsidP="00636193">
            <w:pPr>
              <w:jc w:val="right"/>
            </w:pPr>
            <w:r w:rsidRPr="00AD5ACA">
              <w:rPr>
                <w:i/>
                <w:iCs/>
              </w:rPr>
              <w:t>Details</w:t>
            </w:r>
            <w:r>
              <w:t>:</w:t>
            </w:r>
          </w:p>
        </w:tc>
        <w:tc>
          <w:tcPr>
            <w:tcW w:w="6565" w:type="dxa"/>
            <w:gridSpan w:val="3"/>
          </w:tcPr>
          <w:p w14:paraId="64A62BC1" w14:textId="544BE97C" w:rsidR="00F91D02" w:rsidRPr="004734C0" w:rsidRDefault="00F91D02" w:rsidP="00636193">
            <w:r>
              <w:t>Rooms serve as categories that People can be placed within</w:t>
            </w:r>
          </w:p>
        </w:tc>
      </w:tr>
      <w:tr w:rsidR="00F91D02" w14:paraId="0030DE52" w14:textId="77777777" w:rsidTr="00636193">
        <w:trPr>
          <w:cantSplit/>
          <w:trHeight w:val="458"/>
          <w:tblHeader/>
          <w:jc w:val="center"/>
        </w:trPr>
        <w:tc>
          <w:tcPr>
            <w:tcW w:w="8630" w:type="dxa"/>
            <w:gridSpan w:val="5"/>
            <w:shd w:val="clear" w:color="auto" w:fill="D9D9D9" w:themeFill="background1" w:themeFillShade="D9"/>
            <w:vAlign w:val="bottom"/>
          </w:tcPr>
          <w:p w14:paraId="7711C7F4" w14:textId="77777777" w:rsidR="00F91D02" w:rsidRPr="00C07312" w:rsidRDefault="00F91D02" w:rsidP="00636193">
            <w:pPr>
              <w:jc w:val="center"/>
              <w:rPr>
                <w:b/>
                <w:bCs/>
              </w:rPr>
            </w:pPr>
            <w:r w:rsidRPr="00C07312">
              <w:rPr>
                <w:b/>
                <w:bCs/>
              </w:rPr>
              <w:t>Post</w:t>
            </w:r>
            <w:r>
              <w:rPr>
                <w:b/>
                <w:bCs/>
              </w:rPr>
              <w:t>-</w:t>
            </w:r>
            <w:r w:rsidRPr="00C07312">
              <w:rPr>
                <w:b/>
                <w:bCs/>
              </w:rPr>
              <w:t>Mortem</w:t>
            </w:r>
          </w:p>
        </w:tc>
      </w:tr>
      <w:tr w:rsidR="00F91D02" w14:paraId="748F5C63" w14:textId="77777777" w:rsidTr="00636193">
        <w:trPr>
          <w:cantSplit/>
          <w:trHeight w:val="323"/>
          <w:tblHeader/>
          <w:jc w:val="center"/>
        </w:trPr>
        <w:tc>
          <w:tcPr>
            <w:tcW w:w="2065" w:type="dxa"/>
            <w:gridSpan w:val="2"/>
            <w:shd w:val="clear" w:color="auto" w:fill="F2F2F2" w:themeFill="background1" w:themeFillShade="F2"/>
          </w:tcPr>
          <w:p w14:paraId="6DCD9ADF" w14:textId="77777777" w:rsidR="00F91D02" w:rsidRPr="00C07312" w:rsidRDefault="00F91D02" w:rsidP="00636193">
            <w:pPr>
              <w:rPr>
                <w:i/>
                <w:iCs/>
              </w:rPr>
            </w:pPr>
            <w:r w:rsidRPr="00C07312">
              <w:rPr>
                <w:i/>
                <w:iCs/>
              </w:rPr>
              <w:t>Challenges Faced:</w:t>
            </w:r>
          </w:p>
          <w:p w14:paraId="03BB47DD" w14:textId="77777777" w:rsidR="00F91D02" w:rsidRPr="00C07312" w:rsidRDefault="00F91D02" w:rsidP="00636193">
            <w:pPr>
              <w:rPr>
                <w:i/>
                <w:iCs/>
              </w:rPr>
            </w:pPr>
          </w:p>
        </w:tc>
        <w:tc>
          <w:tcPr>
            <w:tcW w:w="6565" w:type="dxa"/>
            <w:gridSpan w:val="3"/>
          </w:tcPr>
          <w:p w14:paraId="42C0ABE6" w14:textId="3404959A" w:rsidR="00F91D02" w:rsidRDefault="00F91D02" w:rsidP="00636193">
            <w:r>
              <w:t>Confusion surrounding the DB schema, such as the aggregator entities, like Record Collector and ContactInfo</w:t>
            </w:r>
          </w:p>
        </w:tc>
      </w:tr>
      <w:tr w:rsidR="00F91D02" w14:paraId="1B738F4F" w14:textId="77777777" w:rsidTr="00636193">
        <w:trPr>
          <w:cantSplit/>
          <w:trHeight w:val="575"/>
          <w:tblHeader/>
          <w:jc w:val="center"/>
        </w:trPr>
        <w:tc>
          <w:tcPr>
            <w:tcW w:w="2065" w:type="dxa"/>
            <w:gridSpan w:val="2"/>
            <w:shd w:val="clear" w:color="auto" w:fill="F2F2F2" w:themeFill="background1" w:themeFillShade="F2"/>
          </w:tcPr>
          <w:p w14:paraId="3AD826E5" w14:textId="77777777" w:rsidR="00F91D02" w:rsidRPr="00C07312" w:rsidRDefault="00F91D02" w:rsidP="00636193">
            <w:pPr>
              <w:rPr>
                <w:i/>
                <w:iCs/>
              </w:rPr>
            </w:pPr>
            <w:r w:rsidRPr="00C07312">
              <w:rPr>
                <w:i/>
                <w:iCs/>
              </w:rPr>
              <w:t>Solutions Applied:</w:t>
            </w:r>
          </w:p>
        </w:tc>
        <w:tc>
          <w:tcPr>
            <w:tcW w:w="6565" w:type="dxa"/>
            <w:gridSpan w:val="3"/>
          </w:tcPr>
          <w:p w14:paraId="1158EC72" w14:textId="535432D8" w:rsidR="00F91D02" w:rsidRPr="00EE2021" w:rsidRDefault="00F91D02" w:rsidP="00636193">
            <w:r>
              <w:t>Collaboration and pair programming with Jacob</w:t>
            </w:r>
          </w:p>
        </w:tc>
      </w:tr>
      <w:tr w:rsidR="00F91D02" w14:paraId="219C803D" w14:textId="77777777" w:rsidTr="00636193">
        <w:trPr>
          <w:cantSplit/>
          <w:trHeight w:val="530"/>
          <w:tblHeader/>
          <w:jc w:val="center"/>
        </w:trPr>
        <w:tc>
          <w:tcPr>
            <w:tcW w:w="2065" w:type="dxa"/>
            <w:gridSpan w:val="2"/>
            <w:shd w:val="clear" w:color="auto" w:fill="F2F2F2" w:themeFill="background1" w:themeFillShade="F2"/>
          </w:tcPr>
          <w:p w14:paraId="3B4D7E86" w14:textId="77777777" w:rsidR="00F91D02" w:rsidRPr="00C07312" w:rsidRDefault="00F91D02" w:rsidP="00636193">
            <w:pPr>
              <w:rPr>
                <w:i/>
                <w:iCs/>
              </w:rPr>
            </w:pPr>
            <w:r w:rsidRPr="00C07312">
              <w:rPr>
                <w:i/>
                <w:iCs/>
              </w:rPr>
              <w:t>Lessons Learned:</w:t>
            </w:r>
          </w:p>
        </w:tc>
        <w:tc>
          <w:tcPr>
            <w:tcW w:w="6565" w:type="dxa"/>
            <w:gridSpan w:val="3"/>
          </w:tcPr>
          <w:p w14:paraId="26FBB6B2" w14:textId="77777777" w:rsidR="00F91D02" w:rsidRPr="00EE2021" w:rsidRDefault="00F91D02" w:rsidP="00636193">
            <w:r>
              <w:t>[text]</w:t>
            </w:r>
          </w:p>
        </w:tc>
      </w:tr>
      <w:tr w:rsidR="00F91D02" w14:paraId="44CC97FB" w14:textId="77777777" w:rsidTr="00636193">
        <w:trPr>
          <w:cantSplit/>
          <w:trHeight w:val="43"/>
          <w:tblHeader/>
          <w:jc w:val="center"/>
        </w:trPr>
        <w:tc>
          <w:tcPr>
            <w:tcW w:w="2065" w:type="dxa"/>
            <w:gridSpan w:val="2"/>
            <w:shd w:val="clear" w:color="auto" w:fill="000000" w:themeFill="text1"/>
          </w:tcPr>
          <w:p w14:paraId="0BF07922" w14:textId="77777777" w:rsidR="00F91D02" w:rsidRPr="00C07312" w:rsidRDefault="00F91D02" w:rsidP="00636193">
            <w:pPr>
              <w:rPr>
                <w:i/>
                <w:iCs/>
              </w:rPr>
            </w:pPr>
          </w:p>
        </w:tc>
        <w:tc>
          <w:tcPr>
            <w:tcW w:w="6565" w:type="dxa"/>
            <w:gridSpan w:val="3"/>
            <w:shd w:val="clear" w:color="auto" w:fill="000000" w:themeFill="text1"/>
          </w:tcPr>
          <w:p w14:paraId="2363C015" w14:textId="77777777" w:rsidR="00F91D02" w:rsidRDefault="00F91D02" w:rsidP="00636193"/>
        </w:tc>
      </w:tr>
    </w:tbl>
    <w:p w14:paraId="31E15B53" w14:textId="77777777" w:rsidR="00F91D02" w:rsidRDefault="00F91D02" w:rsidP="00964E29"/>
    <w:tbl>
      <w:tblPr>
        <w:tblStyle w:val="TableGrid"/>
        <w:tblW w:w="0" w:type="auto"/>
        <w:jc w:val="center"/>
        <w:tblLook w:val="04A0" w:firstRow="1" w:lastRow="0" w:firstColumn="1" w:lastColumn="0" w:noHBand="0" w:noVBand="1"/>
      </w:tblPr>
      <w:tblGrid>
        <w:gridCol w:w="940"/>
        <w:gridCol w:w="1125"/>
        <w:gridCol w:w="2160"/>
        <w:gridCol w:w="1080"/>
        <w:gridCol w:w="3325"/>
      </w:tblGrid>
      <w:tr w:rsidR="00616CFC" w14:paraId="2E07501B" w14:textId="77777777" w:rsidTr="00636193">
        <w:trPr>
          <w:cantSplit/>
          <w:trHeight w:val="557"/>
          <w:jc w:val="center"/>
        </w:trPr>
        <w:tc>
          <w:tcPr>
            <w:tcW w:w="5305" w:type="dxa"/>
            <w:gridSpan w:val="4"/>
            <w:shd w:val="clear" w:color="auto" w:fill="767171" w:themeFill="background2" w:themeFillShade="80"/>
            <w:vAlign w:val="center"/>
          </w:tcPr>
          <w:p w14:paraId="4CE7E554" w14:textId="5ACF2CC8" w:rsidR="00616CFC" w:rsidRPr="00AD5ACA" w:rsidRDefault="008726A1" w:rsidP="00636193">
            <w:pPr>
              <w:outlineLvl w:val="2"/>
              <w:rPr>
                <w:b/>
                <w:bCs/>
                <w:color w:val="FFFFFF" w:themeColor="background1"/>
              </w:rPr>
            </w:pPr>
            <w:r>
              <w:rPr>
                <w:b/>
                <w:bCs/>
                <w:color w:val="FFFFFF" w:themeColor="background1"/>
              </w:rPr>
              <w:t xml:space="preserve">Building </w:t>
            </w:r>
            <w:r w:rsidR="00D2692C">
              <w:rPr>
                <w:b/>
                <w:bCs/>
                <w:color w:val="FFFFFF" w:themeColor="background1"/>
              </w:rPr>
              <w:t xml:space="preserve">Front-end UI </w:t>
            </w:r>
            <w:r>
              <w:rPr>
                <w:b/>
                <w:bCs/>
                <w:color w:val="FFFFFF" w:themeColor="background1"/>
              </w:rPr>
              <w:t>- Rooms</w:t>
            </w:r>
          </w:p>
        </w:tc>
        <w:tc>
          <w:tcPr>
            <w:tcW w:w="3325" w:type="dxa"/>
            <w:shd w:val="clear" w:color="auto" w:fill="767171" w:themeFill="background2" w:themeFillShade="80"/>
            <w:vAlign w:val="center"/>
          </w:tcPr>
          <w:p w14:paraId="7755B4D5" w14:textId="5B3CED18" w:rsidR="00616CFC" w:rsidRPr="00AD5ACA" w:rsidRDefault="008726A1" w:rsidP="00636193">
            <w:pPr>
              <w:jc w:val="right"/>
              <w:rPr>
                <w:b/>
                <w:bCs/>
                <w:color w:val="FFFFFF" w:themeColor="background1"/>
              </w:rPr>
            </w:pPr>
            <w:r>
              <w:rPr>
                <w:b/>
                <w:bCs/>
                <w:color w:val="FFFFFF" w:themeColor="background1"/>
              </w:rPr>
              <w:t>MUST</w:t>
            </w:r>
          </w:p>
        </w:tc>
      </w:tr>
      <w:tr w:rsidR="00616CFC" w14:paraId="4CE59107" w14:textId="77777777" w:rsidTr="00636193">
        <w:trPr>
          <w:cantSplit/>
          <w:jc w:val="center"/>
        </w:trPr>
        <w:tc>
          <w:tcPr>
            <w:tcW w:w="940" w:type="dxa"/>
            <w:shd w:val="clear" w:color="auto" w:fill="000000" w:themeFill="text1"/>
          </w:tcPr>
          <w:p w14:paraId="6998F80B" w14:textId="77777777" w:rsidR="00616CFC" w:rsidRDefault="00616CFC" w:rsidP="00636193"/>
        </w:tc>
        <w:tc>
          <w:tcPr>
            <w:tcW w:w="3285" w:type="dxa"/>
            <w:gridSpan w:val="2"/>
          </w:tcPr>
          <w:p w14:paraId="2C70AED7" w14:textId="77777777" w:rsidR="00616CFC" w:rsidRPr="00AD5ACA" w:rsidRDefault="00616CFC" w:rsidP="00636193">
            <w:pPr>
              <w:jc w:val="center"/>
              <w:rPr>
                <w:b/>
                <w:bCs/>
              </w:rPr>
            </w:pPr>
            <w:r w:rsidRPr="00AD5ACA">
              <w:rPr>
                <w:b/>
                <w:bCs/>
              </w:rPr>
              <w:t>Task Info</w:t>
            </w:r>
          </w:p>
        </w:tc>
        <w:tc>
          <w:tcPr>
            <w:tcW w:w="1080" w:type="dxa"/>
            <w:shd w:val="clear" w:color="auto" w:fill="000000" w:themeFill="text1"/>
            <w:vAlign w:val="center"/>
          </w:tcPr>
          <w:p w14:paraId="79F036B5" w14:textId="77777777" w:rsidR="00616CFC" w:rsidRDefault="00616CFC" w:rsidP="00636193">
            <w:pPr>
              <w:jc w:val="center"/>
            </w:pPr>
            <w:r w:rsidRPr="008157B5">
              <w:rPr>
                <w:sz w:val="14"/>
                <w:szCs w:val="14"/>
              </w:rPr>
              <w:t>Sprint Planning</w:t>
            </w:r>
          </w:p>
        </w:tc>
        <w:tc>
          <w:tcPr>
            <w:tcW w:w="3325" w:type="dxa"/>
          </w:tcPr>
          <w:p w14:paraId="0F6FBE56" w14:textId="77777777" w:rsidR="00616CFC" w:rsidRPr="00C07312" w:rsidRDefault="00616CFC" w:rsidP="00636193">
            <w:pPr>
              <w:jc w:val="center"/>
              <w:rPr>
                <w:b/>
                <w:bCs/>
              </w:rPr>
            </w:pPr>
            <w:r w:rsidRPr="00C07312">
              <w:rPr>
                <w:b/>
                <w:bCs/>
              </w:rPr>
              <w:t>Task Duration (Hours)</w:t>
            </w:r>
          </w:p>
        </w:tc>
      </w:tr>
      <w:tr w:rsidR="00616CFC" w14:paraId="4BC465F2" w14:textId="77777777" w:rsidTr="00636193">
        <w:trPr>
          <w:cantSplit/>
          <w:trHeight w:val="404"/>
          <w:jc w:val="center"/>
        </w:trPr>
        <w:tc>
          <w:tcPr>
            <w:tcW w:w="940" w:type="dxa"/>
            <w:shd w:val="clear" w:color="auto" w:fill="F2F2F2" w:themeFill="background1" w:themeFillShade="F2"/>
          </w:tcPr>
          <w:p w14:paraId="1DF9A4B1" w14:textId="77777777" w:rsidR="00616CFC" w:rsidRPr="00C07312" w:rsidRDefault="00616CFC" w:rsidP="00636193">
            <w:pPr>
              <w:rPr>
                <w:i/>
                <w:iCs/>
              </w:rPr>
            </w:pPr>
            <w:r w:rsidRPr="00C07312">
              <w:rPr>
                <w:i/>
                <w:iCs/>
              </w:rPr>
              <w:t>Owner:</w:t>
            </w:r>
          </w:p>
        </w:tc>
        <w:tc>
          <w:tcPr>
            <w:tcW w:w="3285" w:type="dxa"/>
            <w:gridSpan w:val="2"/>
          </w:tcPr>
          <w:p w14:paraId="0D2FEA67" w14:textId="2CDE3F6F" w:rsidR="00616CFC" w:rsidRDefault="008726A1" w:rsidP="00636193">
            <w:r>
              <w:t>Ronan</w:t>
            </w:r>
          </w:p>
        </w:tc>
        <w:tc>
          <w:tcPr>
            <w:tcW w:w="1080" w:type="dxa"/>
            <w:shd w:val="clear" w:color="auto" w:fill="F2F2F2" w:themeFill="background1" w:themeFillShade="F2"/>
          </w:tcPr>
          <w:p w14:paraId="02402B91" w14:textId="77777777" w:rsidR="00616CFC" w:rsidRPr="00C07312" w:rsidRDefault="00616CFC" w:rsidP="00636193">
            <w:pPr>
              <w:rPr>
                <w:i/>
                <w:iCs/>
              </w:rPr>
            </w:pPr>
            <w:r w:rsidRPr="00C07312">
              <w:rPr>
                <w:i/>
                <w:iCs/>
              </w:rPr>
              <w:t>Planned:</w:t>
            </w:r>
          </w:p>
        </w:tc>
        <w:tc>
          <w:tcPr>
            <w:tcW w:w="3325" w:type="dxa"/>
          </w:tcPr>
          <w:p w14:paraId="72D40B5A" w14:textId="2367B4A0" w:rsidR="00616CFC" w:rsidRDefault="008726A1" w:rsidP="00636193">
            <w:r>
              <w:t>2</w:t>
            </w:r>
            <w:r w:rsidR="00616CFC">
              <w:t>x Hours</w:t>
            </w:r>
          </w:p>
        </w:tc>
      </w:tr>
      <w:tr w:rsidR="00616CFC" w14:paraId="060C1B00" w14:textId="77777777" w:rsidTr="00636193">
        <w:trPr>
          <w:cantSplit/>
          <w:trHeight w:val="458"/>
          <w:jc w:val="center"/>
        </w:trPr>
        <w:tc>
          <w:tcPr>
            <w:tcW w:w="940" w:type="dxa"/>
            <w:shd w:val="clear" w:color="auto" w:fill="F2F2F2" w:themeFill="background1" w:themeFillShade="F2"/>
          </w:tcPr>
          <w:p w14:paraId="4887D532" w14:textId="77777777" w:rsidR="00616CFC" w:rsidRPr="00C07312" w:rsidRDefault="00616CFC" w:rsidP="00636193">
            <w:pPr>
              <w:rPr>
                <w:i/>
                <w:iCs/>
              </w:rPr>
            </w:pPr>
            <w:r w:rsidRPr="00C07312">
              <w:rPr>
                <w:i/>
                <w:iCs/>
              </w:rPr>
              <w:lastRenderedPageBreak/>
              <w:t>Status:</w:t>
            </w:r>
          </w:p>
        </w:tc>
        <w:tc>
          <w:tcPr>
            <w:tcW w:w="3285" w:type="dxa"/>
            <w:gridSpan w:val="2"/>
          </w:tcPr>
          <w:p w14:paraId="1E0AC8AA" w14:textId="7E2AC7EE" w:rsidR="00616CFC" w:rsidRDefault="00F91D02" w:rsidP="00636193">
            <w:r>
              <w:t>Deferred</w:t>
            </w:r>
          </w:p>
        </w:tc>
        <w:tc>
          <w:tcPr>
            <w:tcW w:w="1080" w:type="dxa"/>
            <w:shd w:val="clear" w:color="auto" w:fill="F2F2F2" w:themeFill="background1" w:themeFillShade="F2"/>
          </w:tcPr>
          <w:p w14:paraId="1EC0F202" w14:textId="77777777" w:rsidR="00616CFC" w:rsidRPr="00C07312" w:rsidRDefault="00616CFC" w:rsidP="00636193">
            <w:pPr>
              <w:rPr>
                <w:i/>
                <w:iCs/>
              </w:rPr>
            </w:pPr>
            <w:r w:rsidRPr="00C07312">
              <w:rPr>
                <w:i/>
                <w:iCs/>
              </w:rPr>
              <w:t>Actual:</w:t>
            </w:r>
          </w:p>
        </w:tc>
        <w:tc>
          <w:tcPr>
            <w:tcW w:w="3325" w:type="dxa"/>
          </w:tcPr>
          <w:p w14:paraId="6B10FECE" w14:textId="79B0251C" w:rsidR="00616CFC" w:rsidRDefault="00F91D02" w:rsidP="00636193">
            <w:r>
              <w:t>1</w:t>
            </w:r>
            <w:r w:rsidR="00616CFC">
              <w:t>x Hours</w:t>
            </w:r>
          </w:p>
        </w:tc>
      </w:tr>
      <w:tr w:rsidR="00616CFC" w14:paraId="24EC3384" w14:textId="77777777" w:rsidTr="00636193">
        <w:trPr>
          <w:cantSplit/>
          <w:trHeight w:val="323"/>
          <w:jc w:val="center"/>
        </w:trPr>
        <w:tc>
          <w:tcPr>
            <w:tcW w:w="2065" w:type="dxa"/>
            <w:gridSpan w:val="2"/>
            <w:shd w:val="clear" w:color="auto" w:fill="F2F2F2" w:themeFill="background1" w:themeFillShade="F2"/>
          </w:tcPr>
          <w:p w14:paraId="197493B6" w14:textId="77777777" w:rsidR="00616CFC" w:rsidRPr="00AD5ACA" w:rsidRDefault="00616CFC" w:rsidP="00636193">
            <w:pPr>
              <w:jc w:val="right"/>
            </w:pPr>
            <w:r w:rsidRPr="00AD5ACA">
              <w:rPr>
                <w:i/>
                <w:iCs/>
              </w:rPr>
              <w:t>Details</w:t>
            </w:r>
            <w:r>
              <w:t>:</w:t>
            </w:r>
          </w:p>
        </w:tc>
        <w:tc>
          <w:tcPr>
            <w:tcW w:w="6565" w:type="dxa"/>
            <w:gridSpan w:val="3"/>
          </w:tcPr>
          <w:p w14:paraId="28537640" w14:textId="6BE52358" w:rsidR="00616CFC" w:rsidRPr="004734C0" w:rsidRDefault="008726A1" w:rsidP="00636193">
            <w:r>
              <w:t>Will be beginning the skeleton of the Rooms pages in the front-end</w:t>
            </w:r>
          </w:p>
        </w:tc>
      </w:tr>
      <w:tr w:rsidR="00616CFC" w14:paraId="39B3692B" w14:textId="77777777" w:rsidTr="00636193">
        <w:trPr>
          <w:cantSplit/>
          <w:trHeight w:val="458"/>
          <w:jc w:val="center"/>
        </w:trPr>
        <w:tc>
          <w:tcPr>
            <w:tcW w:w="8630" w:type="dxa"/>
            <w:gridSpan w:val="5"/>
            <w:shd w:val="clear" w:color="auto" w:fill="D9D9D9" w:themeFill="background1" w:themeFillShade="D9"/>
            <w:vAlign w:val="bottom"/>
          </w:tcPr>
          <w:p w14:paraId="1481269F" w14:textId="77777777" w:rsidR="00616CFC" w:rsidRPr="00C07312" w:rsidRDefault="00616CFC" w:rsidP="00636193">
            <w:pPr>
              <w:jc w:val="center"/>
              <w:rPr>
                <w:b/>
                <w:bCs/>
              </w:rPr>
            </w:pPr>
            <w:r w:rsidRPr="00C07312">
              <w:rPr>
                <w:b/>
                <w:bCs/>
              </w:rPr>
              <w:t>Post</w:t>
            </w:r>
            <w:r>
              <w:rPr>
                <w:b/>
                <w:bCs/>
              </w:rPr>
              <w:t>-</w:t>
            </w:r>
            <w:r w:rsidRPr="00C07312">
              <w:rPr>
                <w:b/>
                <w:bCs/>
              </w:rPr>
              <w:t>Mortem</w:t>
            </w:r>
          </w:p>
        </w:tc>
      </w:tr>
      <w:tr w:rsidR="00616CFC" w14:paraId="444838A7" w14:textId="77777777" w:rsidTr="00636193">
        <w:trPr>
          <w:cantSplit/>
          <w:trHeight w:val="323"/>
          <w:jc w:val="center"/>
        </w:trPr>
        <w:tc>
          <w:tcPr>
            <w:tcW w:w="2065" w:type="dxa"/>
            <w:gridSpan w:val="2"/>
            <w:shd w:val="clear" w:color="auto" w:fill="F2F2F2" w:themeFill="background1" w:themeFillShade="F2"/>
          </w:tcPr>
          <w:p w14:paraId="32D6746F" w14:textId="77777777" w:rsidR="00616CFC" w:rsidRPr="00C07312" w:rsidRDefault="00616CFC" w:rsidP="00636193">
            <w:pPr>
              <w:rPr>
                <w:i/>
                <w:iCs/>
              </w:rPr>
            </w:pPr>
            <w:r w:rsidRPr="00C07312">
              <w:rPr>
                <w:i/>
                <w:iCs/>
              </w:rPr>
              <w:t>Challenges Faced:</w:t>
            </w:r>
          </w:p>
          <w:p w14:paraId="683D89AF" w14:textId="77777777" w:rsidR="00616CFC" w:rsidRPr="00C07312" w:rsidRDefault="00616CFC" w:rsidP="00636193">
            <w:pPr>
              <w:rPr>
                <w:i/>
                <w:iCs/>
              </w:rPr>
            </w:pPr>
          </w:p>
        </w:tc>
        <w:tc>
          <w:tcPr>
            <w:tcW w:w="6565" w:type="dxa"/>
            <w:gridSpan w:val="3"/>
          </w:tcPr>
          <w:p w14:paraId="1BD7E3BB" w14:textId="10688F88" w:rsidR="00616CFC" w:rsidRDefault="00F91D02" w:rsidP="00636193">
            <w:r>
              <w:t>Designing UI within the code base for a database entry that does not yet exist</w:t>
            </w:r>
          </w:p>
        </w:tc>
      </w:tr>
      <w:tr w:rsidR="00616CFC" w14:paraId="4EBDABF4" w14:textId="77777777" w:rsidTr="00636193">
        <w:trPr>
          <w:cantSplit/>
          <w:trHeight w:val="575"/>
          <w:jc w:val="center"/>
        </w:trPr>
        <w:tc>
          <w:tcPr>
            <w:tcW w:w="2065" w:type="dxa"/>
            <w:gridSpan w:val="2"/>
            <w:shd w:val="clear" w:color="auto" w:fill="F2F2F2" w:themeFill="background1" w:themeFillShade="F2"/>
          </w:tcPr>
          <w:p w14:paraId="21B22F98" w14:textId="77777777" w:rsidR="00616CFC" w:rsidRPr="00C07312" w:rsidRDefault="00616CFC" w:rsidP="00636193">
            <w:pPr>
              <w:rPr>
                <w:i/>
                <w:iCs/>
              </w:rPr>
            </w:pPr>
            <w:r w:rsidRPr="00C07312">
              <w:rPr>
                <w:i/>
                <w:iCs/>
              </w:rPr>
              <w:t>Solutions Applied:</w:t>
            </w:r>
          </w:p>
        </w:tc>
        <w:tc>
          <w:tcPr>
            <w:tcW w:w="6565" w:type="dxa"/>
            <w:gridSpan w:val="3"/>
          </w:tcPr>
          <w:p w14:paraId="4BD8944A" w14:textId="5FCF44E2" w:rsidR="00616CFC" w:rsidRPr="00EE2021" w:rsidRDefault="00F91D02" w:rsidP="00636193">
            <w:r>
              <w:t>Shifted focus to other UI/UX elements</w:t>
            </w:r>
          </w:p>
        </w:tc>
      </w:tr>
      <w:tr w:rsidR="00616CFC" w14:paraId="33ACA37E" w14:textId="77777777" w:rsidTr="00636193">
        <w:trPr>
          <w:cantSplit/>
          <w:trHeight w:val="530"/>
          <w:jc w:val="center"/>
        </w:trPr>
        <w:tc>
          <w:tcPr>
            <w:tcW w:w="2065" w:type="dxa"/>
            <w:gridSpan w:val="2"/>
            <w:shd w:val="clear" w:color="auto" w:fill="F2F2F2" w:themeFill="background1" w:themeFillShade="F2"/>
          </w:tcPr>
          <w:p w14:paraId="5D7A9E02" w14:textId="77777777" w:rsidR="00616CFC" w:rsidRPr="00C07312" w:rsidRDefault="00616CFC" w:rsidP="00636193">
            <w:pPr>
              <w:rPr>
                <w:i/>
                <w:iCs/>
              </w:rPr>
            </w:pPr>
            <w:r w:rsidRPr="00C07312">
              <w:rPr>
                <w:i/>
                <w:iCs/>
              </w:rPr>
              <w:t>Lessons Learned:</w:t>
            </w:r>
          </w:p>
        </w:tc>
        <w:tc>
          <w:tcPr>
            <w:tcW w:w="6565" w:type="dxa"/>
            <w:gridSpan w:val="3"/>
          </w:tcPr>
          <w:p w14:paraId="440CA1EC" w14:textId="62A91DF6" w:rsidR="00616CFC" w:rsidRPr="00EE2021" w:rsidRDefault="00616CFC" w:rsidP="00636193"/>
        </w:tc>
      </w:tr>
      <w:tr w:rsidR="00616CFC" w14:paraId="0ED12C3F" w14:textId="77777777" w:rsidTr="00636193">
        <w:trPr>
          <w:cantSplit/>
          <w:trHeight w:val="43"/>
          <w:jc w:val="center"/>
        </w:trPr>
        <w:tc>
          <w:tcPr>
            <w:tcW w:w="2065" w:type="dxa"/>
            <w:gridSpan w:val="2"/>
            <w:shd w:val="clear" w:color="auto" w:fill="000000" w:themeFill="text1"/>
          </w:tcPr>
          <w:p w14:paraId="0108DA91" w14:textId="77777777" w:rsidR="00616CFC" w:rsidRPr="00C07312" w:rsidRDefault="00616CFC" w:rsidP="00636193">
            <w:pPr>
              <w:rPr>
                <w:i/>
                <w:iCs/>
              </w:rPr>
            </w:pPr>
          </w:p>
        </w:tc>
        <w:tc>
          <w:tcPr>
            <w:tcW w:w="6565" w:type="dxa"/>
            <w:gridSpan w:val="3"/>
            <w:shd w:val="clear" w:color="auto" w:fill="000000" w:themeFill="text1"/>
          </w:tcPr>
          <w:p w14:paraId="4BB58C38" w14:textId="77777777" w:rsidR="00616CFC" w:rsidRDefault="00616CFC" w:rsidP="00636193"/>
        </w:tc>
      </w:tr>
    </w:tbl>
    <w:p w14:paraId="5071BD43" w14:textId="77777777" w:rsidR="00616CFC" w:rsidRDefault="00616CFC" w:rsidP="00964E29"/>
    <w:tbl>
      <w:tblPr>
        <w:tblStyle w:val="TableGrid"/>
        <w:tblW w:w="0" w:type="auto"/>
        <w:jc w:val="center"/>
        <w:tblLook w:val="04A0" w:firstRow="1" w:lastRow="0" w:firstColumn="1" w:lastColumn="0" w:noHBand="0" w:noVBand="1"/>
      </w:tblPr>
      <w:tblGrid>
        <w:gridCol w:w="940"/>
        <w:gridCol w:w="1125"/>
        <w:gridCol w:w="2160"/>
        <w:gridCol w:w="1080"/>
        <w:gridCol w:w="3325"/>
      </w:tblGrid>
      <w:tr w:rsidR="00616CFC" w14:paraId="266A3018" w14:textId="77777777" w:rsidTr="00636193">
        <w:trPr>
          <w:cantSplit/>
          <w:trHeight w:val="557"/>
          <w:jc w:val="center"/>
        </w:trPr>
        <w:tc>
          <w:tcPr>
            <w:tcW w:w="5305" w:type="dxa"/>
            <w:gridSpan w:val="4"/>
            <w:shd w:val="clear" w:color="auto" w:fill="767171" w:themeFill="background2" w:themeFillShade="80"/>
            <w:vAlign w:val="center"/>
          </w:tcPr>
          <w:p w14:paraId="53546A9B" w14:textId="5109B30A" w:rsidR="00616CFC" w:rsidRPr="00AD5ACA" w:rsidRDefault="005A7E37" w:rsidP="00636193">
            <w:pPr>
              <w:outlineLvl w:val="2"/>
              <w:rPr>
                <w:b/>
                <w:bCs/>
                <w:color w:val="FFFFFF" w:themeColor="background1"/>
              </w:rPr>
            </w:pPr>
            <w:r>
              <w:rPr>
                <w:b/>
                <w:bCs/>
                <w:color w:val="FFFFFF" w:themeColor="background1"/>
              </w:rPr>
              <w:t xml:space="preserve">Design elements </w:t>
            </w:r>
            <w:r w:rsidR="001648A8">
              <w:rPr>
                <w:b/>
                <w:bCs/>
                <w:color w:val="FFFFFF" w:themeColor="background1"/>
              </w:rPr>
              <w:t>–</w:t>
            </w:r>
            <w:r>
              <w:rPr>
                <w:b/>
                <w:bCs/>
                <w:color w:val="FFFFFF" w:themeColor="background1"/>
              </w:rPr>
              <w:t xml:space="preserve"> Icon</w:t>
            </w:r>
            <w:r w:rsidR="00F91D02">
              <w:rPr>
                <w:b/>
                <w:bCs/>
                <w:color w:val="FFFFFF" w:themeColor="background1"/>
              </w:rPr>
              <w:t>, Splash Text</w:t>
            </w:r>
          </w:p>
        </w:tc>
        <w:tc>
          <w:tcPr>
            <w:tcW w:w="3325" w:type="dxa"/>
            <w:shd w:val="clear" w:color="auto" w:fill="767171" w:themeFill="background2" w:themeFillShade="80"/>
            <w:vAlign w:val="center"/>
          </w:tcPr>
          <w:p w14:paraId="688A8DAE" w14:textId="197F0705" w:rsidR="00616CFC" w:rsidRPr="00AD5ACA" w:rsidRDefault="005A7E37" w:rsidP="00636193">
            <w:pPr>
              <w:jc w:val="right"/>
              <w:rPr>
                <w:b/>
                <w:bCs/>
                <w:color w:val="FFFFFF" w:themeColor="background1"/>
              </w:rPr>
            </w:pPr>
            <w:r>
              <w:rPr>
                <w:b/>
                <w:bCs/>
                <w:color w:val="FFFFFF" w:themeColor="background1"/>
              </w:rPr>
              <w:t>Low</w:t>
            </w:r>
          </w:p>
        </w:tc>
      </w:tr>
      <w:tr w:rsidR="00616CFC" w14:paraId="70EFC080" w14:textId="77777777" w:rsidTr="00636193">
        <w:trPr>
          <w:cantSplit/>
          <w:jc w:val="center"/>
        </w:trPr>
        <w:tc>
          <w:tcPr>
            <w:tcW w:w="940" w:type="dxa"/>
            <w:shd w:val="clear" w:color="auto" w:fill="000000" w:themeFill="text1"/>
          </w:tcPr>
          <w:p w14:paraId="52C3C110" w14:textId="77777777" w:rsidR="00616CFC" w:rsidRDefault="00616CFC" w:rsidP="00636193"/>
        </w:tc>
        <w:tc>
          <w:tcPr>
            <w:tcW w:w="3285" w:type="dxa"/>
            <w:gridSpan w:val="2"/>
          </w:tcPr>
          <w:p w14:paraId="3AD2736E" w14:textId="77777777" w:rsidR="00616CFC" w:rsidRPr="00AD5ACA" w:rsidRDefault="00616CFC" w:rsidP="00636193">
            <w:pPr>
              <w:jc w:val="center"/>
              <w:rPr>
                <w:b/>
                <w:bCs/>
              </w:rPr>
            </w:pPr>
            <w:r w:rsidRPr="00AD5ACA">
              <w:rPr>
                <w:b/>
                <w:bCs/>
              </w:rPr>
              <w:t>Task Info</w:t>
            </w:r>
          </w:p>
        </w:tc>
        <w:tc>
          <w:tcPr>
            <w:tcW w:w="1080" w:type="dxa"/>
            <w:shd w:val="clear" w:color="auto" w:fill="000000" w:themeFill="text1"/>
            <w:vAlign w:val="center"/>
          </w:tcPr>
          <w:p w14:paraId="36A31D07" w14:textId="77777777" w:rsidR="00616CFC" w:rsidRDefault="00616CFC" w:rsidP="00636193">
            <w:pPr>
              <w:jc w:val="center"/>
            </w:pPr>
            <w:r w:rsidRPr="008157B5">
              <w:rPr>
                <w:sz w:val="14"/>
                <w:szCs w:val="14"/>
              </w:rPr>
              <w:t>Sprint Planning</w:t>
            </w:r>
          </w:p>
        </w:tc>
        <w:tc>
          <w:tcPr>
            <w:tcW w:w="3325" w:type="dxa"/>
          </w:tcPr>
          <w:p w14:paraId="2A9D55C2" w14:textId="77777777" w:rsidR="00616CFC" w:rsidRPr="00C07312" w:rsidRDefault="00616CFC" w:rsidP="00636193">
            <w:pPr>
              <w:jc w:val="center"/>
              <w:rPr>
                <w:b/>
                <w:bCs/>
              </w:rPr>
            </w:pPr>
            <w:r w:rsidRPr="00C07312">
              <w:rPr>
                <w:b/>
                <w:bCs/>
              </w:rPr>
              <w:t>Task Duration (Hours)</w:t>
            </w:r>
          </w:p>
        </w:tc>
      </w:tr>
      <w:tr w:rsidR="00616CFC" w14:paraId="4B302432" w14:textId="77777777" w:rsidTr="00636193">
        <w:trPr>
          <w:cantSplit/>
          <w:trHeight w:val="404"/>
          <w:jc w:val="center"/>
        </w:trPr>
        <w:tc>
          <w:tcPr>
            <w:tcW w:w="940" w:type="dxa"/>
            <w:shd w:val="clear" w:color="auto" w:fill="F2F2F2" w:themeFill="background1" w:themeFillShade="F2"/>
          </w:tcPr>
          <w:p w14:paraId="38B8E437" w14:textId="77777777" w:rsidR="00616CFC" w:rsidRPr="00C07312" w:rsidRDefault="00616CFC" w:rsidP="00636193">
            <w:pPr>
              <w:rPr>
                <w:i/>
                <w:iCs/>
              </w:rPr>
            </w:pPr>
            <w:r w:rsidRPr="00C07312">
              <w:rPr>
                <w:i/>
                <w:iCs/>
              </w:rPr>
              <w:t>Owner:</w:t>
            </w:r>
          </w:p>
        </w:tc>
        <w:tc>
          <w:tcPr>
            <w:tcW w:w="3285" w:type="dxa"/>
            <w:gridSpan w:val="2"/>
          </w:tcPr>
          <w:p w14:paraId="2817D33F" w14:textId="3E4EDEBE" w:rsidR="00616CFC" w:rsidRDefault="005A7E37" w:rsidP="00636193">
            <w:r>
              <w:t>Ronan</w:t>
            </w:r>
          </w:p>
        </w:tc>
        <w:tc>
          <w:tcPr>
            <w:tcW w:w="1080" w:type="dxa"/>
            <w:shd w:val="clear" w:color="auto" w:fill="F2F2F2" w:themeFill="background1" w:themeFillShade="F2"/>
          </w:tcPr>
          <w:p w14:paraId="350FD361" w14:textId="77777777" w:rsidR="00616CFC" w:rsidRPr="00C07312" w:rsidRDefault="00616CFC" w:rsidP="00636193">
            <w:pPr>
              <w:rPr>
                <w:i/>
                <w:iCs/>
              </w:rPr>
            </w:pPr>
            <w:r w:rsidRPr="00C07312">
              <w:rPr>
                <w:i/>
                <w:iCs/>
              </w:rPr>
              <w:t>Planned:</w:t>
            </w:r>
          </w:p>
        </w:tc>
        <w:tc>
          <w:tcPr>
            <w:tcW w:w="3325" w:type="dxa"/>
          </w:tcPr>
          <w:p w14:paraId="3B2D129F" w14:textId="66DEC353" w:rsidR="00616CFC" w:rsidRDefault="005A7E37" w:rsidP="00636193">
            <w:r>
              <w:t>1.5</w:t>
            </w:r>
            <w:r w:rsidR="00616CFC">
              <w:t>x Hours</w:t>
            </w:r>
          </w:p>
        </w:tc>
      </w:tr>
      <w:tr w:rsidR="00616CFC" w14:paraId="070AD5D0" w14:textId="77777777" w:rsidTr="00636193">
        <w:trPr>
          <w:cantSplit/>
          <w:trHeight w:val="458"/>
          <w:jc w:val="center"/>
        </w:trPr>
        <w:tc>
          <w:tcPr>
            <w:tcW w:w="940" w:type="dxa"/>
            <w:shd w:val="clear" w:color="auto" w:fill="F2F2F2" w:themeFill="background1" w:themeFillShade="F2"/>
          </w:tcPr>
          <w:p w14:paraId="10E9621E" w14:textId="77777777" w:rsidR="00616CFC" w:rsidRPr="00C07312" w:rsidRDefault="00616CFC" w:rsidP="00636193">
            <w:pPr>
              <w:rPr>
                <w:i/>
                <w:iCs/>
              </w:rPr>
            </w:pPr>
            <w:r w:rsidRPr="00C07312">
              <w:rPr>
                <w:i/>
                <w:iCs/>
              </w:rPr>
              <w:t>Status:</w:t>
            </w:r>
          </w:p>
        </w:tc>
        <w:tc>
          <w:tcPr>
            <w:tcW w:w="3285" w:type="dxa"/>
            <w:gridSpan w:val="2"/>
          </w:tcPr>
          <w:p w14:paraId="6465C51B" w14:textId="4ECD0E3F" w:rsidR="00616CFC" w:rsidRDefault="005A7E37" w:rsidP="00636193">
            <w:r>
              <w:t>In Progress</w:t>
            </w:r>
          </w:p>
        </w:tc>
        <w:tc>
          <w:tcPr>
            <w:tcW w:w="1080" w:type="dxa"/>
            <w:shd w:val="clear" w:color="auto" w:fill="F2F2F2" w:themeFill="background1" w:themeFillShade="F2"/>
          </w:tcPr>
          <w:p w14:paraId="2F477D18" w14:textId="77777777" w:rsidR="00616CFC" w:rsidRPr="00C07312" w:rsidRDefault="00616CFC" w:rsidP="00636193">
            <w:pPr>
              <w:rPr>
                <w:i/>
                <w:iCs/>
              </w:rPr>
            </w:pPr>
            <w:r w:rsidRPr="00C07312">
              <w:rPr>
                <w:i/>
                <w:iCs/>
              </w:rPr>
              <w:t>Actual:</w:t>
            </w:r>
          </w:p>
        </w:tc>
        <w:tc>
          <w:tcPr>
            <w:tcW w:w="3325" w:type="dxa"/>
          </w:tcPr>
          <w:p w14:paraId="6496C4DA" w14:textId="3812CABA" w:rsidR="00616CFC" w:rsidRDefault="00F91D02" w:rsidP="00636193">
            <w:r>
              <w:t>2.</w:t>
            </w:r>
            <w:r w:rsidR="006F006B">
              <w:t>5</w:t>
            </w:r>
            <w:r w:rsidR="00616CFC">
              <w:t>x Hours</w:t>
            </w:r>
          </w:p>
        </w:tc>
      </w:tr>
      <w:tr w:rsidR="00616CFC" w14:paraId="3AD52EA4" w14:textId="77777777" w:rsidTr="00636193">
        <w:trPr>
          <w:cantSplit/>
          <w:trHeight w:val="323"/>
          <w:jc w:val="center"/>
        </w:trPr>
        <w:tc>
          <w:tcPr>
            <w:tcW w:w="2065" w:type="dxa"/>
            <w:gridSpan w:val="2"/>
            <w:shd w:val="clear" w:color="auto" w:fill="F2F2F2" w:themeFill="background1" w:themeFillShade="F2"/>
          </w:tcPr>
          <w:p w14:paraId="45B92E48" w14:textId="77777777" w:rsidR="00616CFC" w:rsidRPr="00AD5ACA" w:rsidRDefault="00616CFC" w:rsidP="00636193">
            <w:pPr>
              <w:jc w:val="right"/>
            </w:pPr>
            <w:r w:rsidRPr="00AD5ACA">
              <w:rPr>
                <w:i/>
                <w:iCs/>
              </w:rPr>
              <w:t>Details</w:t>
            </w:r>
            <w:r>
              <w:t>:</w:t>
            </w:r>
          </w:p>
        </w:tc>
        <w:tc>
          <w:tcPr>
            <w:tcW w:w="6565" w:type="dxa"/>
            <w:gridSpan w:val="3"/>
          </w:tcPr>
          <w:p w14:paraId="6C314FF4" w14:textId="6B947BBF" w:rsidR="00616CFC" w:rsidRPr="004734C0" w:rsidRDefault="00F91D02" w:rsidP="00636193">
            <w:r>
              <w:t>Designing App Logo SVG that would fit the application, as well as internals within the code base, like splash text</w:t>
            </w:r>
          </w:p>
        </w:tc>
      </w:tr>
      <w:tr w:rsidR="00616CFC" w14:paraId="68AE3A68" w14:textId="77777777" w:rsidTr="00636193">
        <w:trPr>
          <w:cantSplit/>
          <w:trHeight w:val="458"/>
          <w:jc w:val="center"/>
        </w:trPr>
        <w:tc>
          <w:tcPr>
            <w:tcW w:w="8630" w:type="dxa"/>
            <w:gridSpan w:val="5"/>
            <w:shd w:val="clear" w:color="auto" w:fill="D9D9D9" w:themeFill="background1" w:themeFillShade="D9"/>
            <w:vAlign w:val="bottom"/>
          </w:tcPr>
          <w:p w14:paraId="1F6B0BBE" w14:textId="77777777" w:rsidR="00616CFC" w:rsidRPr="00C07312" w:rsidRDefault="00616CFC" w:rsidP="00636193">
            <w:pPr>
              <w:jc w:val="center"/>
              <w:rPr>
                <w:b/>
                <w:bCs/>
              </w:rPr>
            </w:pPr>
            <w:r w:rsidRPr="00C07312">
              <w:rPr>
                <w:b/>
                <w:bCs/>
              </w:rPr>
              <w:t>Post</w:t>
            </w:r>
            <w:r>
              <w:rPr>
                <w:b/>
                <w:bCs/>
              </w:rPr>
              <w:t>-</w:t>
            </w:r>
            <w:r w:rsidRPr="00C07312">
              <w:rPr>
                <w:b/>
                <w:bCs/>
              </w:rPr>
              <w:t>Mortem</w:t>
            </w:r>
          </w:p>
        </w:tc>
      </w:tr>
      <w:tr w:rsidR="00616CFC" w14:paraId="010DBCA2" w14:textId="77777777" w:rsidTr="00636193">
        <w:trPr>
          <w:cantSplit/>
          <w:trHeight w:val="323"/>
          <w:jc w:val="center"/>
        </w:trPr>
        <w:tc>
          <w:tcPr>
            <w:tcW w:w="2065" w:type="dxa"/>
            <w:gridSpan w:val="2"/>
            <w:shd w:val="clear" w:color="auto" w:fill="F2F2F2" w:themeFill="background1" w:themeFillShade="F2"/>
          </w:tcPr>
          <w:p w14:paraId="7F03A56F" w14:textId="77777777" w:rsidR="00616CFC" w:rsidRPr="00C07312" w:rsidRDefault="00616CFC" w:rsidP="00636193">
            <w:pPr>
              <w:rPr>
                <w:i/>
                <w:iCs/>
              </w:rPr>
            </w:pPr>
            <w:r w:rsidRPr="00C07312">
              <w:rPr>
                <w:i/>
                <w:iCs/>
              </w:rPr>
              <w:t>Challenges Faced:</w:t>
            </w:r>
          </w:p>
          <w:p w14:paraId="49EE849E" w14:textId="77777777" w:rsidR="00616CFC" w:rsidRPr="00C07312" w:rsidRDefault="00616CFC" w:rsidP="00636193">
            <w:pPr>
              <w:rPr>
                <w:i/>
                <w:iCs/>
              </w:rPr>
            </w:pPr>
          </w:p>
        </w:tc>
        <w:tc>
          <w:tcPr>
            <w:tcW w:w="6565" w:type="dxa"/>
            <w:gridSpan w:val="3"/>
          </w:tcPr>
          <w:p w14:paraId="5E626D73" w14:textId="1456735D" w:rsidR="00616CFC" w:rsidRDefault="00F91D02" w:rsidP="00636193">
            <w:r>
              <w:t>App icon scaling. Initial design was square, had to be adapted to a circular-friendly design.</w:t>
            </w:r>
          </w:p>
        </w:tc>
      </w:tr>
      <w:tr w:rsidR="00616CFC" w14:paraId="48D5B61B" w14:textId="77777777" w:rsidTr="00636193">
        <w:trPr>
          <w:cantSplit/>
          <w:trHeight w:val="575"/>
          <w:jc w:val="center"/>
        </w:trPr>
        <w:tc>
          <w:tcPr>
            <w:tcW w:w="2065" w:type="dxa"/>
            <w:gridSpan w:val="2"/>
            <w:shd w:val="clear" w:color="auto" w:fill="F2F2F2" w:themeFill="background1" w:themeFillShade="F2"/>
          </w:tcPr>
          <w:p w14:paraId="070A3CE4" w14:textId="77777777" w:rsidR="00616CFC" w:rsidRPr="00C07312" w:rsidRDefault="00616CFC" w:rsidP="00636193">
            <w:pPr>
              <w:rPr>
                <w:i/>
                <w:iCs/>
              </w:rPr>
            </w:pPr>
            <w:r w:rsidRPr="00C07312">
              <w:rPr>
                <w:i/>
                <w:iCs/>
              </w:rPr>
              <w:t>Solutions Applied:</w:t>
            </w:r>
          </w:p>
        </w:tc>
        <w:tc>
          <w:tcPr>
            <w:tcW w:w="6565" w:type="dxa"/>
            <w:gridSpan w:val="3"/>
          </w:tcPr>
          <w:p w14:paraId="2ECEA67C" w14:textId="084BB859" w:rsidR="00616CFC" w:rsidRPr="00EE2021" w:rsidRDefault="00F91D02" w:rsidP="00636193">
            <w:r>
              <w:t>MS-Paint. Collaboration with Quinn. PNG -&gt; SVG converter website</w:t>
            </w:r>
          </w:p>
        </w:tc>
      </w:tr>
      <w:tr w:rsidR="00616CFC" w14:paraId="268879C0" w14:textId="77777777" w:rsidTr="00636193">
        <w:trPr>
          <w:cantSplit/>
          <w:trHeight w:val="530"/>
          <w:jc w:val="center"/>
        </w:trPr>
        <w:tc>
          <w:tcPr>
            <w:tcW w:w="2065" w:type="dxa"/>
            <w:gridSpan w:val="2"/>
            <w:shd w:val="clear" w:color="auto" w:fill="F2F2F2" w:themeFill="background1" w:themeFillShade="F2"/>
          </w:tcPr>
          <w:p w14:paraId="49B7FDD7" w14:textId="77777777" w:rsidR="00616CFC" w:rsidRPr="00C07312" w:rsidRDefault="00616CFC" w:rsidP="00636193">
            <w:pPr>
              <w:rPr>
                <w:i/>
                <w:iCs/>
              </w:rPr>
            </w:pPr>
            <w:r w:rsidRPr="00C07312">
              <w:rPr>
                <w:i/>
                <w:iCs/>
              </w:rPr>
              <w:t>Lessons Learned:</w:t>
            </w:r>
          </w:p>
        </w:tc>
        <w:tc>
          <w:tcPr>
            <w:tcW w:w="6565" w:type="dxa"/>
            <w:gridSpan w:val="3"/>
          </w:tcPr>
          <w:p w14:paraId="52F00A82" w14:textId="651E3D8D" w:rsidR="00E3429B" w:rsidRPr="00E3429B" w:rsidRDefault="00E3429B" w:rsidP="00E3429B">
            <w:r>
              <w:t>“</w:t>
            </w:r>
            <w:r w:rsidRPr="00E3429B">
              <w:t>some samsung devices have their app icons sized at 65% so it kept being way too big</w:t>
            </w:r>
            <w:r>
              <w:t xml:space="preserve">. </w:t>
            </w:r>
            <w:r w:rsidRPr="00E3429B">
              <w:t>once i figured out the 65% thing it fixed it</w:t>
            </w:r>
            <w:r>
              <w:t>”</w:t>
            </w:r>
          </w:p>
          <w:p w14:paraId="329202F7" w14:textId="125F9D79" w:rsidR="00616CFC" w:rsidRPr="00EE2021" w:rsidRDefault="00616CFC" w:rsidP="00636193"/>
        </w:tc>
      </w:tr>
      <w:tr w:rsidR="00616CFC" w14:paraId="71F390BF" w14:textId="77777777" w:rsidTr="00636193">
        <w:trPr>
          <w:cantSplit/>
          <w:trHeight w:val="43"/>
          <w:jc w:val="center"/>
        </w:trPr>
        <w:tc>
          <w:tcPr>
            <w:tcW w:w="2065" w:type="dxa"/>
            <w:gridSpan w:val="2"/>
            <w:shd w:val="clear" w:color="auto" w:fill="000000" w:themeFill="text1"/>
          </w:tcPr>
          <w:p w14:paraId="5CB3812E" w14:textId="77777777" w:rsidR="00616CFC" w:rsidRPr="00C07312" w:rsidRDefault="00616CFC" w:rsidP="00636193">
            <w:pPr>
              <w:rPr>
                <w:i/>
                <w:iCs/>
              </w:rPr>
            </w:pPr>
          </w:p>
        </w:tc>
        <w:tc>
          <w:tcPr>
            <w:tcW w:w="6565" w:type="dxa"/>
            <w:gridSpan w:val="3"/>
            <w:shd w:val="clear" w:color="auto" w:fill="000000" w:themeFill="text1"/>
          </w:tcPr>
          <w:p w14:paraId="6D6FB805" w14:textId="77777777" w:rsidR="00616CFC" w:rsidRDefault="00616CFC" w:rsidP="00636193"/>
        </w:tc>
      </w:tr>
    </w:tbl>
    <w:p w14:paraId="6012FBD8" w14:textId="77777777" w:rsidR="00616CFC" w:rsidRDefault="00616CFC" w:rsidP="00964E29"/>
    <w:tbl>
      <w:tblPr>
        <w:tblStyle w:val="TableGrid"/>
        <w:tblW w:w="0" w:type="auto"/>
        <w:jc w:val="center"/>
        <w:tblLook w:val="04A0" w:firstRow="1" w:lastRow="0" w:firstColumn="1" w:lastColumn="0" w:noHBand="0" w:noVBand="1"/>
      </w:tblPr>
      <w:tblGrid>
        <w:gridCol w:w="940"/>
        <w:gridCol w:w="1125"/>
        <w:gridCol w:w="2160"/>
        <w:gridCol w:w="1080"/>
        <w:gridCol w:w="3325"/>
      </w:tblGrid>
      <w:tr w:rsidR="002E791E" w14:paraId="30F8569A" w14:textId="77777777" w:rsidTr="00636193">
        <w:trPr>
          <w:cantSplit/>
          <w:trHeight w:val="557"/>
          <w:jc w:val="center"/>
        </w:trPr>
        <w:tc>
          <w:tcPr>
            <w:tcW w:w="5305" w:type="dxa"/>
            <w:gridSpan w:val="4"/>
            <w:shd w:val="clear" w:color="auto" w:fill="767171" w:themeFill="background2" w:themeFillShade="80"/>
            <w:vAlign w:val="center"/>
          </w:tcPr>
          <w:p w14:paraId="59F11D89" w14:textId="062AEEC7" w:rsidR="002E791E" w:rsidRPr="00AD5ACA" w:rsidRDefault="00D23588" w:rsidP="00636193">
            <w:pPr>
              <w:outlineLvl w:val="2"/>
              <w:rPr>
                <w:b/>
                <w:bCs/>
                <w:color w:val="FFFFFF" w:themeColor="background1"/>
              </w:rPr>
            </w:pPr>
            <w:r>
              <w:rPr>
                <w:b/>
                <w:bCs/>
                <w:color w:val="FFFFFF" w:themeColor="background1"/>
              </w:rPr>
              <w:t>Sprint Report 3</w:t>
            </w:r>
          </w:p>
        </w:tc>
        <w:tc>
          <w:tcPr>
            <w:tcW w:w="3325" w:type="dxa"/>
            <w:shd w:val="clear" w:color="auto" w:fill="767171" w:themeFill="background2" w:themeFillShade="80"/>
            <w:vAlign w:val="center"/>
          </w:tcPr>
          <w:p w14:paraId="1206FBD8" w14:textId="77777777" w:rsidR="002E791E" w:rsidRPr="00AD5ACA" w:rsidRDefault="002E791E" w:rsidP="00636193">
            <w:pPr>
              <w:jc w:val="right"/>
              <w:rPr>
                <w:b/>
                <w:bCs/>
                <w:color w:val="FFFFFF" w:themeColor="background1"/>
              </w:rPr>
            </w:pPr>
            <w:r>
              <w:rPr>
                <w:b/>
                <w:bCs/>
                <w:color w:val="FFFFFF" w:themeColor="background1"/>
              </w:rPr>
              <w:t>[Priority]</w:t>
            </w:r>
          </w:p>
        </w:tc>
      </w:tr>
      <w:tr w:rsidR="002E791E" w14:paraId="54CF5501" w14:textId="77777777" w:rsidTr="00636193">
        <w:trPr>
          <w:cantSplit/>
          <w:jc w:val="center"/>
        </w:trPr>
        <w:tc>
          <w:tcPr>
            <w:tcW w:w="940" w:type="dxa"/>
            <w:shd w:val="clear" w:color="auto" w:fill="000000" w:themeFill="text1"/>
          </w:tcPr>
          <w:p w14:paraId="421F1036" w14:textId="77777777" w:rsidR="002E791E" w:rsidRDefault="002E791E" w:rsidP="00636193"/>
        </w:tc>
        <w:tc>
          <w:tcPr>
            <w:tcW w:w="3285" w:type="dxa"/>
            <w:gridSpan w:val="2"/>
          </w:tcPr>
          <w:p w14:paraId="3CBDBF49" w14:textId="77777777" w:rsidR="002E791E" w:rsidRPr="00AD5ACA" w:rsidRDefault="002E791E" w:rsidP="00636193">
            <w:pPr>
              <w:jc w:val="center"/>
              <w:rPr>
                <w:b/>
                <w:bCs/>
              </w:rPr>
            </w:pPr>
            <w:r w:rsidRPr="00AD5ACA">
              <w:rPr>
                <w:b/>
                <w:bCs/>
              </w:rPr>
              <w:t>Task Info</w:t>
            </w:r>
          </w:p>
        </w:tc>
        <w:tc>
          <w:tcPr>
            <w:tcW w:w="1080" w:type="dxa"/>
            <w:shd w:val="clear" w:color="auto" w:fill="000000" w:themeFill="text1"/>
            <w:vAlign w:val="center"/>
          </w:tcPr>
          <w:p w14:paraId="56601AED" w14:textId="77777777" w:rsidR="002E791E" w:rsidRDefault="002E791E" w:rsidP="00636193">
            <w:pPr>
              <w:jc w:val="center"/>
            </w:pPr>
            <w:r w:rsidRPr="008157B5">
              <w:rPr>
                <w:sz w:val="14"/>
                <w:szCs w:val="14"/>
              </w:rPr>
              <w:t>Sprint Planning</w:t>
            </w:r>
          </w:p>
        </w:tc>
        <w:tc>
          <w:tcPr>
            <w:tcW w:w="3325" w:type="dxa"/>
          </w:tcPr>
          <w:p w14:paraId="3FF5D3E9" w14:textId="77777777" w:rsidR="002E791E" w:rsidRPr="00C07312" w:rsidRDefault="002E791E" w:rsidP="00636193">
            <w:pPr>
              <w:jc w:val="center"/>
              <w:rPr>
                <w:b/>
                <w:bCs/>
              </w:rPr>
            </w:pPr>
            <w:r w:rsidRPr="00C07312">
              <w:rPr>
                <w:b/>
                <w:bCs/>
              </w:rPr>
              <w:t>Task Duration (Hours)</w:t>
            </w:r>
          </w:p>
        </w:tc>
      </w:tr>
      <w:tr w:rsidR="002E791E" w14:paraId="66C31EDE" w14:textId="77777777" w:rsidTr="00636193">
        <w:trPr>
          <w:cantSplit/>
          <w:trHeight w:val="404"/>
          <w:jc w:val="center"/>
        </w:trPr>
        <w:tc>
          <w:tcPr>
            <w:tcW w:w="940" w:type="dxa"/>
            <w:shd w:val="clear" w:color="auto" w:fill="F2F2F2" w:themeFill="background1" w:themeFillShade="F2"/>
          </w:tcPr>
          <w:p w14:paraId="30FCEC85" w14:textId="77777777" w:rsidR="002E791E" w:rsidRPr="00C07312" w:rsidRDefault="002E791E" w:rsidP="00636193">
            <w:pPr>
              <w:rPr>
                <w:i/>
                <w:iCs/>
              </w:rPr>
            </w:pPr>
            <w:r w:rsidRPr="00C07312">
              <w:rPr>
                <w:i/>
                <w:iCs/>
              </w:rPr>
              <w:t>Owner:</w:t>
            </w:r>
          </w:p>
        </w:tc>
        <w:tc>
          <w:tcPr>
            <w:tcW w:w="3285" w:type="dxa"/>
            <w:gridSpan w:val="2"/>
          </w:tcPr>
          <w:p w14:paraId="720A6608" w14:textId="188C36F8" w:rsidR="002E791E" w:rsidRDefault="00D23588" w:rsidP="00636193">
            <w:r>
              <w:t>Quinn</w:t>
            </w:r>
          </w:p>
        </w:tc>
        <w:tc>
          <w:tcPr>
            <w:tcW w:w="1080" w:type="dxa"/>
            <w:shd w:val="clear" w:color="auto" w:fill="F2F2F2" w:themeFill="background1" w:themeFillShade="F2"/>
          </w:tcPr>
          <w:p w14:paraId="13F93832" w14:textId="77777777" w:rsidR="002E791E" w:rsidRPr="00C07312" w:rsidRDefault="002E791E" w:rsidP="00636193">
            <w:pPr>
              <w:rPr>
                <w:i/>
                <w:iCs/>
              </w:rPr>
            </w:pPr>
            <w:r w:rsidRPr="00C07312">
              <w:rPr>
                <w:i/>
                <w:iCs/>
              </w:rPr>
              <w:t>Planned:</w:t>
            </w:r>
          </w:p>
        </w:tc>
        <w:tc>
          <w:tcPr>
            <w:tcW w:w="3325" w:type="dxa"/>
          </w:tcPr>
          <w:p w14:paraId="5AED903B" w14:textId="0FA237EE" w:rsidR="002E791E" w:rsidRDefault="00D23588" w:rsidP="00636193">
            <w:r>
              <w:t>2</w:t>
            </w:r>
            <w:r w:rsidR="002E791E">
              <w:t>x Hours</w:t>
            </w:r>
          </w:p>
        </w:tc>
      </w:tr>
      <w:tr w:rsidR="002E791E" w14:paraId="0E33A6BA" w14:textId="77777777" w:rsidTr="00636193">
        <w:trPr>
          <w:cantSplit/>
          <w:trHeight w:val="458"/>
          <w:jc w:val="center"/>
        </w:trPr>
        <w:tc>
          <w:tcPr>
            <w:tcW w:w="940" w:type="dxa"/>
            <w:shd w:val="clear" w:color="auto" w:fill="F2F2F2" w:themeFill="background1" w:themeFillShade="F2"/>
          </w:tcPr>
          <w:p w14:paraId="66841904" w14:textId="77777777" w:rsidR="002E791E" w:rsidRPr="00C07312" w:rsidRDefault="002E791E" w:rsidP="00636193">
            <w:pPr>
              <w:rPr>
                <w:i/>
                <w:iCs/>
              </w:rPr>
            </w:pPr>
            <w:r w:rsidRPr="00C07312">
              <w:rPr>
                <w:i/>
                <w:iCs/>
              </w:rPr>
              <w:t>Status:</w:t>
            </w:r>
          </w:p>
        </w:tc>
        <w:tc>
          <w:tcPr>
            <w:tcW w:w="3285" w:type="dxa"/>
            <w:gridSpan w:val="2"/>
          </w:tcPr>
          <w:p w14:paraId="74C09DA5" w14:textId="35014C59" w:rsidR="002E791E" w:rsidRDefault="001648A8" w:rsidP="00636193">
            <w:r>
              <w:t>In-Progress</w:t>
            </w:r>
          </w:p>
        </w:tc>
        <w:tc>
          <w:tcPr>
            <w:tcW w:w="1080" w:type="dxa"/>
            <w:shd w:val="clear" w:color="auto" w:fill="F2F2F2" w:themeFill="background1" w:themeFillShade="F2"/>
          </w:tcPr>
          <w:p w14:paraId="1C6CB210" w14:textId="77777777" w:rsidR="002E791E" w:rsidRPr="00C07312" w:rsidRDefault="002E791E" w:rsidP="00636193">
            <w:pPr>
              <w:rPr>
                <w:i/>
                <w:iCs/>
              </w:rPr>
            </w:pPr>
            <w:r w:rsidRPr="00C07312">
              <w:rPr>
                <w:i/>
                <w:iCs/>
              </w:rPr>
              <w:t>Actual:</w:t>
            </w:r>
          </w:p>
        </w:tc>
        <w:tc>
          <w:tcPr>
            <w:tcW w:w="3325" w:type="dxa"/>
          </w:tcPr>
          <w:p w14:paraId="10F7D1AD" w14:textId="1D842969" w:rsidR="002E791E" w:rsidRDefault="00D23588" w:rsidP="00636193">
            <w:r>
              <w:t>1+2+</w:t>
            </w:r>
            <w:r w:rsidR="001648A8">
              <w:t>1</w:t>
            </w:r>
            <w:r w:rsidR="002E791E">
              <w:t xml:space="preserve"> Hours</w:t>
            </w:r>
          </w:p>
        </w:tc>
      </w:tr>
      <w:tr w:rsidR="002E791E" w14:paraId="210F0AF6" w14:textId="77777777" w:rsidTr="00636193">
        <w:trPr>
          <w:cantSplit/>
          <w:trHeight w:val="323"/>
          <w:jc w:val="center"/>
        </w:trPr>
        <w:tc>
          <w:tcPr>
            <w:tcW w:w="2065" w:type="dxa"/>
            <w:gridSpan w:val="2"/>
            <w:shd w:val="clear" w:color="auto" w:fill="F2F2F2" w:themeFill="background1" w:themeFillShade="F2"/>
          </w:tcPr>
          <w:p w14:paraId="6E8FEEFB" w14:textId="77777777" w:rsidR="002E791E" w:rsidRPr="00AD5ACA" w:rsidRDefault="002E791E" w:rsidP="00636193">
            <w:pPr>
              <w:jc w:val="right"/>
            </w:pPr>
            <w:r w:rsidRPr="00AD5ACA">
              <w:rPr>
                <w:i/>
                <w:iCs/>
              </w:rPr>
              <w:t>Details</w:t>
            </w:r>
            <w:r>
              <w:t>:</w:t>
            </w:r>
          </w:p>
        </w:tc>
        <w:tc>
          <w:tcPr>
            <w:tcW w:w="6565" w:type="dxa"/>
            <w:gridSpan w:val="3"/>
          </w:tcPr>
          <w:p w14:paraId="22D002FB" w14:textId="5028BD78" w:rsidR="002E791E" w:rsidRPr="004734C0" w:rsidRDefault="00D23588" w:rsidP="00636193">
            <w:r>
              <w:t xml:space="preserve">Updating the Sprint Report Template and </w:t>
            </w:r>
          </w:p>
        </w:tc>
      </w:tr>
      <w:tr w:rsidR="002E791E" w14:paraId="5FB35820" w14:textId="77777777" w:rsidTr="00636193">
        <w:trPr>
          <w:cantSplit/>
          <w:trHeight w:val="458"/>
          <w:jc w:val="center"/>
        </w:trPr>
        <w:tc>
          <w:tcPr>
            <w:tcW w:w="8630" w:type="dxa"/>
            <w:gridSpan w:val="5"/>
            <w:shd w:val="clear" w:color="auto" w:fill="D9D9D9" w:themeFill="background1" w:themeFillShade="D9"/>
            <w:vAlign w:val="bottom"/>
          </w:tcPr>
          <w:p w14:paraId="5924468C" w14:textId="77777777" w:rsidR="002E791E" w:rsidRPr="00C07312" w:rsidRDefault="002E791E" w:rsidP="00636193">
            <w:pPr>
              <w:jc w:val="center"/>
              <w:rPr>
                <w:b/>
                <w:bCs/>
              </w:rPr>
            </w:pPr>
            <w:r w:rsidRPr="00C07312">
              <w:rPr>
                <w:b/>
                <w:bCs/>
              </w:rPr>
              <w:lastRenderedPageBreak/>
              <w:t>Post</w:t>
            </w:r>
            <w:r>
              <w:rPr>
                <w:b/>
                <w:bCs/>
              </w:rPr>
              <w:t>-</w:t>
            </w:r>
            <w:r w:rsidRPr="00C07312">
              <w:rPr>
                <w:b/>
                <w:bCs/>
              </w:rPr>
              <w:t>Mortem</w:t>
            </w:r>
          </w:p>
        </w:tc>
      </w:tr>
      <w:tr w:rsidR="002E791E" w14:paraId="4117433D" w14:textId="77777777" w:rsidTr="00636193">
        <w:trPr>
          <w:cantSplit/>
          <w:trHeight w:val="323"/>
          <w:jc w:val="center"/>
        </w:trPr>
        <w:tc>
          <w:tcPr>
            <w:tcW w:w="2065" w:type="dxa"/>
            <w:gridSpan w:val="2"/>
            <w:shd w:val="clear" w:color="auto" w:fill="F2F2F2" w:themeFill="background1" w:themeFillShade="F2"/>
          </w:tcPr>
          <w:p w14:paraId="7E48B9B5" w14:textId="77777777" w:rsidR="002E791E" w:rsidRPr="00C07312" w:rsidRDefault="002E791E" w:rsidP="00636193">
            <w:pPr>
              <w:rPr>
                <w:i/>
                <w:iCs/>
              </w:rPr>
            </w:pPr>
            <w:r w:rsidRPr="00C07312">
              <w:rPr>
                <w:i/>
                <w:iCs/>
              </w:rPr>
              <w:t>Challenges Faced:</w:t>
            </w:r>
          </w:p>
          <w:p w14:paraId="47095F25" w14:textId="77777777" w:rsidR="002E791E" w:rsidRPr="00C07312" w:rsidRDefault="002E791E" w:rsidP="00636193">
            <w:pPr>
              <w:rPr>
                <w:i/>
                <w:iCs/>
              </w:rPr>
            </w:pPr>
          </w:p>
        </w:tc>
        <w:tc>
          <w:tcPr>
            <w:tcW w:w="6565" w:type="dxa"/>
            <w:gridSpan w:val="3"/>
          </w:tcPr>
          <w:p w14:paraId="4D93FB29" w14:textId="177057B0" w:rsidR="002E791E" w:rsidRDefault="00D23588" w:rsidP="00636193">
            <w:r>
              <w:t>Dominic’s absence causes issues in listing tasks</w:t>
            </w:r>
          </w:p>
        </w:tc>
      </w:tr>
      <w:tr w:rsidR="002E791E" w14:paraId="6BDDEA77" w14:textId="77777777" w:rsidTr="00636193">
        <w:trPr>
          <w:cantSplit/>
          <w:trHeight w:val="575"/>
          <w:jc w:val="center"/>
        </w:trPr>
        <w:tc>
          <w:tcPr>
            <w:tcW w:w="2065" w:type="dxa"/>
            <w:gridSpan w:val="2"/>
            <w:shd w:val="clear" w:color="auto" w:fill="F2F2F2" w:themeFill="background1" w:themeFillShade="F2"/>
          </w:tcPr>
          <w:p w14:paraId="347B51DA" w14:textId="77777777" w:rsidR="002E791E" w:rsidRPr="00C07312" w:rsidRDefault="002E791E" w:rsidP="00636193">
            <w:pPr>
              <w:rPr>
                <w:i/>
                <w:iCs/>
              </w:rPr>
            </w:pPr>
            <w:r w:rsidRPr="00C07312">
              <w:rPr>
                <w:i/>
                <w:iCs/>
              </w:rPr>
              <w:t>Solutions Applied:</w:t>
            </w:r>
          </w:p>
        </w:tc>
        <w:tc>
          <w:tcPr>
            <w:tcW w:w="6565" w:type="dxa"/>
            <w:gridSpan w:val="3"/>
          </w:tcPr>
          <w:p w14:paraId="79FFF81A" w14:textId="72355897" w:rsidR="002E791E" w:rsidRPr="00EE2021" w:rsidRDefault="002E791E" w:rsidP="00636193"/>
        </w:tc>
      </w:tr>
      <w:tr w:rsidR="002E791E" w14:paraId="5977F5B2" w14:textId="77777777" w:rsidTr="00636193">
        <w:trPr>
          <w:cantSplit/>
          <w:trHeight w:val="530"/>
          <w:jc w:val="center"/>
        </w:trPr>
        <w:tc>
          <w:tcPr>
            <w:tcW w:w="2065" w:type="dxa"/>
            <w:gridSpan w:val="2"/>
            <w:shd w:val="clear" w:color="auto" w:fill="F2F2F2" w:themeFill="background1" w:themeFillShade="F2"/>
          </w:tcPr>
          <w:p w14:paraId="3B78BC29" w14:textId="77777777" w:rsidR="002E791E" w:rsidRPr="00C07312" w:rsidRDefault="002E791E" w:rsidP="00636193">
            <w:pPr>
              <w:rPr>
                <w:i/>
                <w:iCs/>
              </w:rPr>
            </w:pPr>
            <w:r w:rsidRPr="00C07312">
              <w:rPr>
                <w:i/>
                <w:iCs/>
              </w:rPr>
              <w:t>Lessons Learned:</w:t>
            </w:r>
          </w:p>
        </w:tc>
        <w:tc>
          <w:tcPr>
            <w:tcW w:w="6565" w:type="dxa"/>
            <w:gridSpan w:val="3"/>
          </w:tcPr>
          <w:p w14:paraId="21D73E26" w14:textId="5A6F3113" w:rsidR="002E791E" w:rsidRPr="00EE2021" w:rsidRDefault="001648A8" w:rsidP="00636193">
            <w:r>
              <w:t>Scrum masters don’t need to declare development tasks and more time should be spent for the administrative documents</w:t>
            </w:r>
          </w:p>
        </w:tc>
      </w:tr>
      <w:tr w:rsidR="002E791E" w14:paraId="5C1CA031" w14:textId="77777777" w:rsidTr="00636193">
        <w:trPr>
          <w:cantSplit/>
          <w:trHeight w:val="43"/>
          <w:jc w:val="center"/>
        </w:trPr>
        <w:tc>
          <w:tcPr>
            <w:tcW w:w="2065" w:type="dxa"/>
            <w:gridSpan w:val="2"/>
            <w:shd w:val="clear" w:color="auto" w:fill="000000" w:themeFill="text1"/>
          </w:tcPr>
          <w:p w14:paraId="6A1988D9" w14:textId="77777777" w:rsidR="002E791E" w:rsidRPr="00C07312" w:rsidRDefault="002E791E" w:rsidP="00636193">
            <w:pPr>
              <w:rPr>
                <w:i/>
                <w:iCs/>
              </w:rPr>
            </w:pPr>
          </w:p>
        </w:tc>
        <w:tc>
          <w:tcPr>
            <w:tcW w:w="6565" w:type="dxa"/>
            <w:gridSpan w:val="3"/>
            <w:shd w:val="clear" w:color="auto" w:fill="000000" w:themeFill="text1"/>
          </w:tcPr>
          <w:p w14:paraId="70A3EF34" w14:textId="77777777" w:rsidR="002E791E" w:rsidRDefault="002E791E" w:rsidP="00636193"/>
        </w:tc>
      </w:tr>
    </w:tbl>
    <w:p w14:paraId="7BB43F28" w14:textId="77777777" w:rsidR="00616CFC" w:rsidRDefault="00616CFC" w:rsidP="00964E29"/>
    <w:p w14:paraId="1F748173" w14:textId="77777777" w:rsidR="00E91346" w:rsidRPr="001F4394" w:rsidRDefault="00335AEF" w:rsidP="00E91346">
      <w:pPr>
        <w:pStyle w:val="Heading2"/>
      </w:pPr>
      <w:r>
        <w:t xml:space="preserve">6. </w:t>
      </w:r>
      <w:r w:rsidR="00E91346" w:rsidRPr="001F4394">
        <w:t>Sprint review:</w:t>
      </w:r>
    </w:p>
    <w:p w14:paraId="5396EA4C" w14:textId="77777777" w:rsidR="00E91346" w:rsidRPr="00335AEF" w:rsidRDefault="00E91346" w:rsidP="00494E76">
      <w:pPr>
        <w:pStyle w:val="ListParagraph"/>
        <w:numPr>
          <w:ilvl w:val="1"/>
          <w:numId w:val="4"/>
        </w:numPr>
        <w:outlineLvl w:val="2"/>
        <w:rPr>
          <w:rStyle w:val="IntenseEmphasis"/>
        </w:rPr>
      </w:pPr>
      <w:r w:rsidRPr="001F4394">
        <w:rPr>
          <w:rStyle w:val="IntenseEmphasis"/>
        </w:rPr>
        <w:t>Was the sprint goal achieved? Yes/No: Provide details. </w:t>
      </w:r>
    </w:p>
    <w:p w14:paraId="5FA7576D" w14:textId="17210D21" w:rsidR="00E91346" w:rsidRPr="001F4394" w:rsidRDefault="00DC0054" w:rsidP="00E91346">
      <w:pPr>
        <w:pStyle w:val="ListParagraph"/>
        <w:numPr>
          <w:ilvl w:val="2"/>
          <w:numId w:val="4"/>
        </w:numPr>
      </w:pPr>
      <w:r>
        <w:t>Yes. To my knowledge, ef-core conversion was successful, though there will be aspects to consider in the future to come, like database re-/instantiation and implementing our own migrations. To my knowledge, we have also implemented multiple entities, or at the very least, we have the ball rolling on that front.</w:t>
      </w:r>
    </w:p>
    <w:p w14:paraId="31D1C711" w14:textId="77777777" w:rsidR="00E91346" w:rsidRPr="00335AEF" w:rsidRDefault="00E91346" w:rsidP="00494E76">
      <w:pPr>
        <w:pStyle w:val="ListParagraph"/>
        <w:numPr>
          <w:ilvl w:val="1"/>
          <w:numId w:val="4"/>
        </w:numPr>
        <w:outlineLvl w:val="2"/>
        <w:rPr>
          <w:rStyle w:val="IntenseEmphasis"/>
        </w:rPr>
      </w:pPr>
      <w:r w:rsidRPr="001F4394">
        <w:rPr>
          <w:rStyle w:val="IntenseEmphasis"/>
        </w:rPr>
        <w:t>Feedback from Customers/Stake holders/Product owner, etc. </w:t>
      </w:r>
    </w:p>
    <w:p w14:paraId="57CEA22E" w14:textId="32C739C1" w:rsidR="00E91346" w:rsidRPr="001F4394" w:rsidRDefault="001648A8" w:rsidP="00E91346">
      <w:pPr>
        <w:pStyle w:val="ListParagraph"/>
        <w:numPr>
          <w:ilvl w:val="2"/>
          <w:numId w:val="4"/>
        </w:numPr>
      </w:pPr>
      <w:r>
        <w:t>Can the app be modified to keep the database when builds are performed, unless any breaking changes to the schema are made? It seems risky for the database to potentially be re-initialized each time that updates are performed. What if a user loses their entries? Can the data be exported and reimported?</w:t>
      </w:r>
    </w:p>
    <w:p w14:paraId="2D3091BC" w14:textId="77777777" w:rsidR="00E91346" w:rsidRPr="00335AEF" w:rsidRDefault="00E91346" w:rsidP="00494E76">
      <w:pPr>
        <w:pStyle w:val="ListParagraph"/>
        <w:numPr>
          <w:ilvl w:val="1"/>
          <w:numId w:val="4"/>
        </w:numPr>
        <w:outlineLvl w:val="2"/>
        <w:rPr>
          <w:rStyle w:val="IntenseEmphasis"/>
        </w:rPr>
      </w:pPr>
      <w:r w:rsidRPr="001F4394">
        <w:rPr>
          <w:rStyle w:val="IntenseEmphasis"/>
        </w:rPr>
        <w:t>Focus for next sprint</w:t>
      </w:r>
    </w:p>
    <w:p w14:paraId="3B5396AA" w14:textId="13CA8C1F" w:rsidR="00E91346" w:rsidRDefault="001648A8" w:rsidP="00E91346">
      <w:pPr>
        <w:pStyle w:val="ListParagraph"/>
        <w:numPr>
          <w:ilvl w:val="2"/>
          <w:numId w:val="4"/>
        </w:numPr>
      </w:pPr>
      <w:r>
        <w:t>Improving team communication</w:t>
      </w:r>
    </w:p>
    <w:p w14:paraId="0C657744" w14:textId="56B4D14C" w:rsidR="001648A8" w:rsidRPr="001F4394" w:rsidRDefault="001648A8" w:rsidP="00E91346">
      <w:pPr>
        <w:pStyle w:val="ListParagraph"/>
        <w:numPr>
          <w:ilvl w:val="2"/>
          <w:numId w:val="4"/>
        </w:numPr>
      </w:pPr>
      <w:r>
        <w:t>Figuring out how to break up tasks so that they aren’t so dependent on one another, which may be difficult due to the hierarchical nature of the application’s relational database.</w:t>
      </w:r>
    </w:p>
    <w:p w14:paraId="10C7C889" w14:textId="77777777" w:rsidR="00E91346" w:rsidRPr="001F4394" w:rsidRDefault="00335AEF" w:rsidP="00E91346">
      <w:pPr>
        <w:pStyle w:val="Heading2"/>
      </w:pPr>
      <w:r>
        <w:t xml:space="preserve">7. </w:t>
      </w:r>
      <w:r w:rsidR="00E91346" w:rsidRPr="001F4394">
        <w:t>Sprint retrospective:</w:t>
      </w:r>
    </w:p>
    <w:p w14:paraId="5B64DBE7" w14:textId="77777777" w:rsidR="00E91346" w:rsidRPr="00335AEF" w:rsidRDefault="00E91346" w:rsidP="00494E76">
      <w:pPr>
        <w:pStyle w:val="ListParagraph"/>
        <w:numPr>
          <w:ilvl w:val="1"/>
          <w:numId w:val="4"/>
        </w:numPr>
        <w:outlineLvl w:val="2"/>
        <w:rPr>
          <w:rStyle w:val="IntenseEmphasis"/>
        </w:rPr>
      </w:pPr>
      <w:r w:rsidRPr="001F4394">
        <w:rPr>
          <w:rStyle w:val="IntenseEmphasis"/>
        </w:rPr>
        <w:t>Changes to the Scrum process, if any, that the team likes to make to the following sprints.</w:t>
      </w:r>
    </w:p>
    <w:p w14:paraId="4755063B" w14:textId="7AE9EAE1" w:rsidR="00E91346" w:rsidRPr="001F4394" w:rsidRDefault="005A7E37" w:rsidP="00335AEF">
      <w:pPr>
        <w:pStyle w:val="ListParagraph"/>
        <w:numPr>
          <w:ilvl w:val="2"/>
          <w:numId w:val="4"/>
        </w:numPr>
      </w:pPr>
      <w:r>
        <w:t>Splitting User Stories/Epics and Task Backlog into separate columns</w:t>
      </w:r>
    </w:p>
    <w:p w14:paraId="23DCF30E" w14:textId="77777777" w:rsidR="00E91346" w:rsidRPr="00335AEF" w:rsidRDefault="00E91346" w:rsidP="00494E76">
      <w:pPr>
        <w:pStyle w:val="ListParagraph"/>
        <w:numPr>
          <w:ilvl w:val="1"/>
          <w:numId w:val="4"/>
        </w:numPr>
        <w:outlineLvl w:val="2"/>
        <w:rPr>
          <w:rStyle w:val="IntenseEmphasis"/>
        </w:rPr>
      </w:pPr>
      <w:r w:rsidRPr="001F4394">
        <w:rPr>
          <w:rStyle w:val="IntenseEmphasis"/>
        </w:rPr>
        <w:t>Other planned adjustments. </w:t>
      </w:r>
    </w:p>
    <w:p w14:paraId="6E652FF5" w14:textId="2143900E" w:rsidR="00E91346" w:rsidRPr="001F4394" w:rsidRDefault="005A7E37" w:rsidP="00E91346">
      <w:pPr>
        <w:pStyle w:val="ListParagraph"/>
        <w:numPr>
          <w:ilvl w:val="2"/>
          <w:numId w:val="4"/>
        </w:numPr>
      </w:pPr>
      <w:r>
        <w:t>Including Attendance in Sprint report</w:t>
      </w:r>
    </w:p>
    <w:p w14:paraId="3AEDBBF8" w14:textId="77777777" w:rsidR="00E91346" w:rsidRPr="001F4394" w:rsidRDefault="00335AEF" w:rsidP="00E91346">
      <w:pPr>
        <w:pStyle w:val="Heading2"/>
      </w:pPr>
      <w:r>
        <w:lastRenderedPageBreak/>
        <w:t xml:space="preserve">8. </w:t>
      </w:r>
      <w:r w:rsidR="00E91346" w:rsidRPr="001F4394">
        <w:t>Additional information, as appropriate.</w:t>
      </w:r>
    </w:p>
    <w:p w14:paraId="4D50FD92" w14:textId="77777777" w:rsidR="00E91346" w:rsidRDefault="00E91346" w:rsidP="00494E76">
      <w:pPr>
        <w:pStyle w:val="ListParagraph"/>
        <w:numPr>
          <w:ilvl w:val="1"/>
          <w:numId w:val="4"/>
        </w:numPr>
        <w:outlineLvl w:val="2"/>
        <w:rPr>
          <w:rStyle w:val="IntenseEmphasis"/>
        </w:rPr>
      </w:pPr>
      <w:r w:rsidRPr="001F4394">
        <w:rPr>
          <w:rStyle w:val="IntenseEmphasis"/>
        </w:rPr>
        <w:t>Daily Scrum meetings summary</w:t>
      </w:r>
    </w:p>
    <w:p w14:paraId="2F3AE9E8" w14:textId="0A7AD7CF" w:rsidR="00D23588" w:rsidRDefault="00D23588" w:rsidP="00D23588">
      <w:pPr>
        <w:pStyle w:val="ListParagraph"/>
        <w:numPr>
          <w:ilvl w:val="2"/>
          <w:numId w:val="4"/>
        </w:numPr>
      </w:pPr>
      <w:r>
        <w:t>[02.24.TU]:</w:t>
      </w:r>
    </w:p>
    <w:p w14:paraId="022C25E7" w14:textId="77777777" w:rsidR="00D23588" w:rsidRDefault="00D23588" w:rsidP="00D23588">
      <w:pPr>
        <w:pStyle w:val="ListParagraph"/>
        <w:numPr>
          <w:ilvl w:val="0"/>
          <w:numId w:val="3"/>
        </w:numPr>
      </w:pPr>
      <w:r>
        <w:t>Jacob</w:t>
      </w:r>
    </w:p>
    <w:p w14:paraId="72B6C05E" w14:textId="77777777" w:rsidR="00D23588" w:rsidRDefault="00D23588" w:rsidP="00D23588">
      <w:pPr>
        <w:pStyle w:val="ListParagraph"/>
        <w:numPr>
          <w:ilvl w:val="1"/>
          <w:numId w:val="3"/>
        </w:numPr>
      </w:pPr>
      <w:r w:rsidRPr="00AD3723">
        <w:rPr>
          <w:i/>
          <w:iCs/>
        </w:rPr>
        <w:t>What has been done over the last sprint period</w:t>
      </w:r>
      <w:r w:rsidRPr="00857573">
        <w:t>?</w:t>
      </w:r>
    </w:p>
    <w:p w14:paraId="67FED1DB" w14:textId="4EE1FEF7" w:rsidR="00D23588" w:rsidRDefault="00D23588" w:rsidP="00D23588">
      <w:pPr>
        <w:pStyle w:val="ListParagraph"/>
        <w:numPr>
          <w:ilvl w:val="2"/>
          <w:numId w:val="3"/>
        </w:numPr>
      </w:pPr>
      <w:r>
        <w:t>Using a template for TestItem Entity to create a Person entity with CRRUD functions</w:t>
      </w:r>
    </w:p>
    <w:p w14:paraId="35C5AB21" w14:textId="77777777" w:rsidR="00D23588" w:rsidRDefault="00D23588" w:rsidP="00D23588">
      <w:pPr>
        <w:pStyle w:val="ListParagraph"/>
        <w:numPr>
          <w:ilvl w:val="1"/>
          <w:numId w:val="3"/>
        </w:numPr>
      </w:pPr>
      <w:r w:rsidRPr="00AD3723">
        <w:rPr>
          <w:i/>
          <w:iCs/>
        </w:rPr>
        <w:t>Any Challenges/Problems</w:t>
      </w:r>
      <w:r>
        <w:t>?</w:t>
      </w:r>
    </w:p>
    <w:p w14:paraId="7B42F264" w14:textId="5BCA609D" w:rsidR="00D23588" w:rsidRDefault="00D23588" w:rsidP="00D23588">
      <w:pPr>
        <w:pStyle w:val="ListParagraph"/>
        <w:numPr>
          <w:ilvl w:val="2"/>
          <w:numId w:val="3"/>
        </w:numPr>
      </w:pPr>
      <w:r>
        <w:t>Android.Runtime.Java exceptions and unhandled exceptions thrown in App.g.i.cs. Seems to be caused by Sqlite-net-pcl</w:t>
      </w:r>
    </w:p>
    <w:p w14:paraId="5259EBA0" w14:textId="77777777" w:rsidR="00D23588" w:rsidRDefault="00D23588" w:rsidP="00D23588">
      <w:pPr>
        <w:pStyle w:val="ListParagraph"/>
        <w:numPr>
          <w:ilvl w:val="1"/>
          <w:numId w:val="3"/>
        </w:numPr>
      </w:pPr>
      <w:r w:rsidRPr="00AD3723">
        <w:rPr>
          <w:i/>
          <w:iCs/>
        </w:rPr>
        <w:t>What do you intend to do during this period</w:t>
      </w:r>
      <w:r>
        <w:t>?</w:t>
      </w:r>
    </w:p>
    <w:p w14:paraId="5EB1385B" w14:textId="09E2C4F5" w:rsidR="00D23588" w:rsidRDefault="00D23588" w:rsidP="00D23588">
      <w:pPr>
        <w:pStyle w:val="ListParagraph"/>
        <w:numPr>
          <w:ilvl w:val="2"/>
          <w:numId w:val="3"/>
        </w:numPr>
      </w:pPr>
      <w:r>
        <w:t>Adapting person entity to EF-Core</w:t>
      </w:r>
    </w:p>
    <w:p w14:paraId="4FCBF617" w14:textId="77777777" w:rsidR="00D23588" w:rsidRDefault="00D23588" w:rsidP="00D23588">
      <w:pPr>
        <w:pStyle w:val="ListParagraph"/>
        <w:numPr>
          <w:ilvl w:val="0"/>
          <w:numId w:val="3"/>
        </w:numPr>
      </w:pPr>
      <w:r>
        <w:t>Ronan</w:t>
      </w:r>
    </w:p>
    <w:p w14:paraId="741C3721" w14:textId="3A1A70EC" w:rsidR="00D23588" w:rsidRDefault="00D23588" w:rsidP="00D23588">
      <w:pPr>
        <w:pStyle w:val="ListParagraph"/>
        <w:numPr>
          <w:ilvl w:val="2"/>
          <w:numId w:val="3"/>
        </w:numPr>
      </w:pPr>
      <w:r>
        <w:rPr>
          <w:i/>
          <w:iCs/>
        </w:rPr>
        <w:t>N/A - Absent</w:t>
      </w:r>
    </w:p>
    <w:p w14:paraId="797BDB34" w14:textId="77777777" w:rsidR="00D23588" w:rsidRDefault="00D23588" w:rsidP="00D23588">
      <w:pPr>
        <w:pStyle w:val="ListParagraph"/>
        <w:numPr>
          <w:ilvl w:val="0"/>
          <w:numId w:val="3"/>
        </w:numPr>
      </w:pPr>
      <w:r>
        <w:t>Kaleb</w:t>
      </w:r>
    </w:p>
    <w:p w14:paraId="1F956197" w14:textId="77777777" w:rsidR="00D23588" w:rsidRDefault="00D23588" w:rsidP="00D23588">
      <w:pPr>
        <w:pStyle w:val="ListParagraph"/>
        <w:numPr>
          <w:ilvl w:val="1"/>
          <w:numId w:val="3"/>
        </w:numPr>
      </w:pPr>
      <w:r w:rsidRPr="00AD3723">
        <w:rPr>
          <w:i/>
          <w:iCs/>
        </w:rPr>
        <w:t>What has been done over the last sprint period</w:t>
      </w:r>
      <w:r w:rsidRPr="00857573">
        <w:t>?</w:t>
      </w:r>
    </w:p>
    <w:p w14:paraId="40CD8F89" w14:textId="4DCEF571" w:rsidR="00D23588" w:rsidRDefault="00D23588" w:rsidP="00D23588">
      <w:pPr>
        <w:pStyle w:val="ListParagraph"/>
        <w:numPr>
          <w:ilvl w:val="2"/>
          <w:numId w:val="3"/>
        </w:numPr>
      </w:pPr>
      <w:r>
        <w:t>Research into Sqlite-net-pcl ORM</w:t>
      </w:r>
    </w:p>
    <w:p w14:paraId="29083EA8" w14:textId="77777777" w:rsidR="00D23588" w:rsidRDefault="00D23588" w:rsidP="00D23588">
      <w:pPr>
        <w:pStyle w:val="ListParagraph"/>
        <w:numPr>
          <w:ilvl w:val="1"/>
          <w:numId w:val="3"/>
        </w:numPr>
      </w:pPr>
      <w:r w:rsidRPr="00AD3723">
        <w:rPr>
          <w:i/>
          <w:iCs/>
        </w:rPr>
        <w:t xml:space="preserve"> Any Challenges/Problems</w:t>
      </w:r>
      <w:r>
        <w:t>?</w:t>
      </w:r>
    </w:p>
    <w:p w14:paraId="3C587C3D" w14:textId="557F7B5B" w:rsidR="00D23588" w:rsidRDefault="00D23588" w:rsidP="00D23588">
      <w:pPr>
        <w:pStyle w:val="ListParagraph"/>
        <w:numPr>
          <w:ilvl w:val="2"/>
          <w:numId w:val="3"/>
        </w:numPr>
      </w:pPr>
      <w:r>
        <w:t>SQLite-net-</w:t>
      </w:r>
      <w:r w:rsidRPr="00D23588">
        <w:t xml:space="preserve"> </w:t>
      </w:r>
      <w:r>
        <w:t xml:space="preserve">pcl does not support FKs. </w:t>
      </w:r>
    </w:p>
    <w:p w14:paraId="29A2F565" w14:textId="77777777" w:rsidR="00D23588" w:rsidRDefault="00D23588" w:rsidP="00D23588">
      <w:pPr>
        <w:pStyle w:val="ListParagraph"/>
        <w:numPr>
          <w:ilvl w:val="1"/>
          <w:numId w:val="3"/>
        </w:numPr>
      </w:pPr>
      <w:r w:rsidRPr="00AD3723">
        <w:rPr>
          <w:i/>
          <w:iCs/>
        </w:rPr>
        <w:t>What do you intend to do during this period</w:t>
      </w:r>
      <w:r>
        <w:t>?</w:t>
      </w:r>
    </w:p>
    <w:p w14:paraId="6BACF73C" w14:textId="395D2E49" w:rsidR="00D23588" w:rsidRDefault="00D23588" w:rsidP="00D23588">
      <w:pPr>
        <w:pStyle w:val="ListParagraph"/>
        <w:numPr>
          <w:ilvl w:val="2"/>
          <w:numId w:val="3"/>
        </w:numPr>
      </w:pPr>
      <w:r>
        <w:t xml:space="preserve"> Conversion of existing DB structure to EF Core</w:t>
      </w:r>
    </w:p>
    <w:p w14:paraId="6595A6F1" w14:textId="77777777" w:rsidR="00D23588" w:rsidRDefault="00D23588" w:rsidP="00D23588">
      <w:pPr>
        <w:pStyle w:val="ListParagraph"/>
        <w:numPr>
          <w:ilvl w:val="0"/>
          <w:numId w:val="3"/>
        </w:numPr>
      </w:pPr>
      <w:r>
        <w:t>Dominic</w:t>
      </w:r>
    </w:p>
    <w:p w14:paraId="0D05B9D6" w14:textId="5414A545" w:rsidR="00D23588" w:rsidRDefault="00D23588" w:rsidP="00D23588">
      <w:pPr>
        <w:pStyle w:val="ListParagraph"/>
        <w:numPr>
          <w:ilvl w:val="2"/>
          <w:numId w:val="3"/>
        </w:numPr>
      </w:pPr>
      <w:r>
        <w:t>N/A - Absent</w:t>
      </w:r>
    </w:p>
    <w:p w14:paraId="173BE454" w14:textId="77777777" w:rsidR="00D23588" w:rsidRDefault="00D23588" w:rsidP="00D23588">
      <w:pPr>
        <w:pStyle w:val="ListParagraph"/>
        <w:ind w:left="2160"/>
      </w:pPr>
    </w:p>
    <w:p w14:paraId="371CBA22" w14:textId="27A59B19" w:rsidR="00E91346" w:rsidRDefault="00080EF2" w:rsidP="00E91346">
      <w:pPr>
        <w:pStyle w:val="ListParagraph"/>
        <w:numPr>
          <w:ilvl w:val="2"/>
          <w:numId w:val="4"/>
        </w:numPr>
      </w:pPr>
      <w:r>
        <w:t>[</w:t>
      </w:r>
      <w:r w:rsidR="00D23588">
        <w:t>02</w:t>
      </w:r>
      <w:r>
        <w:t>.</w:t>
      </w:r>
      <w:r w:rsidR="00D23588">
        <w:t>26</w:t>
      </w:r>
      <w:r>
        <w:t>.</w:t>
      </w:r>
      <w:r w:rsidR="00D23588">
        <w:t>TR</w:t>
      </w:r>
      <w:r>
        <w:t>]</w:t>
      </w:r>
      <w:r w:rsidR="00E91346">
        <w:t>:</w:t>
      </w:r>
    </w:p>
    <w:p w14:paraId="641D7A00" w14:textId="77777777" w:rsidR="00E91346" w:rsidRDefault="00E91346" w:rsidP="00E91346">
      <w:pPr>
        <w:pStyle w:val="ListParagraph"/>
        <w:numPr>
          <w:ilvl w:val="0"/>
          <w:numId w:val="3"/>
        </w:numPr>
      </w:pPr>
      <w:r>
        <w:t>Jacob</w:t>
      </w:r>
    </w:p>
    <w:p w14:paraId="59DE2F0F" w14:textId="77777777" w:rsidR="00E91346" w:rsidRDefault="00E91346" w:rsidP="00E91346">
      <w:pPr>
        <w:pStyle w:val="ListParagraph"/>
        <w:numPr>
          <w:ilvl w:val="1"/>
          <w:numId w:val="3"/>
        </w:numPr>
      </w:pPr>
      <w:r w:rsidRPr="00AD3723">
        <w:rPr>
          <w:i/>
          <w:iCs/>
        </w:rPr>
        <w:t>What has been done over the last sprint period</w:t>
      </w:r>
      <w:r w:rsidRPr="00857573">
        <w:t>?</w:t>
      </w:r>
    </w:p>
    <w:p w14:paraId="3BC04338" w14:textId="7E3E6D83" w:rsidR="00E91346" w:rsidRDefault="001648A8" w:rsidP="00E91346">
      <w:pPr>
        <w:pStyle w:val="ListParagraph"/>
        <w:numPr>
          <w:ilvl w:val="2"/>
          <w:numId w:val="3"/>
        </w:numPr>
      </w:pPr>
      <w:r>
        <w:t>The person entity should be adapted to ef-core now, and should be present in the database</w:t>
      </w:r>
    </w:p>
    <w:p w14:paraId="73151451" w14:textId="59D42BF5" w:rsidR="00F91D02" w:rsidRDefault="00F91D02" w:rsidP="00E91346">
      <w:pPr>
        <w:pStyle w:val="ListParagraph"/>
        <w:numPr>
          <w:ilvl w:val="2"/>
          <w:numId w:val="3"/>
        </w:numPr>
      </w:pPr>
      <w:r>
        <w:t>Functions have been added to the Interface and Repository</w:t>
      </w:r>
    </w:p>
    <w:p w14:paraId="59DF7CFB" w14:textId="77777777" w:rsidR="00E91346" w:rsidRDefault="00E91346" w:rsidP="00E91346">
      <w:pPr>
        <w:pStyle w:val="ListParagraph"/>
        <w:numPr>
          <w:ilvl w:val="1"/>
          <w:numId w:val="3"/>
        </w:numPr>
      </w:pPr>
      <w:r w:rsidRPr="00AD3723">
        <w:rPr>
          <w:i/>
          <w:iCs/>
        </w:rPr>
        <w:t>Any Challenges/Problems</w:t>
      </w:r>
      <w:r>
        <w:t>?</w:t>
      </w:r>
    </w:p>
    <w:p w14:paraId="6DCA8784" w14:textId="7199B58F" w:rsidR="00080EF2" w:rsidRDefault="00F91D02" w:rsidP="00080EF2">
      <w:pPr>
        <w:pStyle w:val="ListParagraph"/>
        <w:numPr>
          <w:ilvl w:val="2"/>
          <w:numId w:val="3"/>
        </w:numPr>
      </w:pPr>
      <w:r>
        <w:t xml:space="preserve">Not currently a way to verify that persons were added to the DB, as the functions are not being called within the UI </w:t>
      </w:r>
    </w:p>
    <w:p w14:paraId="0DBDC718" w14:textId="77777777" w:rsidR="00E91346" w:rsidRDefault="00E91346" w:rsidP="00E91346">
      <w:pPr>
        <w:pStyle w:val="ListParagraph"/>
        <w:numPr>
          <w:ilvl w:val="1"/>
          <w:numId w:val="3"/>
        </w:numPr>
      </w:pPr>
      <w:r w:rsidRPr="00AD3723">
        <w:rPr>
          <w:i/>
          <w:iCs/>
        </w:rPr>
        <w:lastRenderedPageBreak/>
        <w:t>What do you intend to do during this period</w:t>
      </w:r>
      <w:r>
        <w:t>?</w:t>
      </w:r>
    </w:p>
    <w:p w14:paraId="448BAC2D" w14:textId="321C11EF" w:rsidR="00080EF2" w:rsidRDefault="00F91D02" w:rsidP="00080EF2">
      <w:pPr>
        <w:pStyle w:val="ListParagraph"/>
        <w:numPr>
          <w:ilvl w:val="2"/>
          <w:numId w:val="3"/>
        </w:numPr>
      </w:pPr>
      <w:r>
        <w:t>Learning about XAML and getting function calls working</w:t>
      </w:r>
    </w:p>
    <w:p w14:paraId="74672946" w14:textId="1BFC7216" w:rsidR="00F91D02" w:rsidRDefault="00F91D02" w:rsidP="00080EF2">
      <w:pPr>
        <w:pStyle w:val="ListParagraph"/>
        <w:numPr>
          <w:ilvl w:val="2"/>
          <w:numId w:val="3"/>
        </w:numPr>
      </w:pPr>
      <w:r>
        <w:t>Simple ERD diagram to reflect an update in the schema (See Kaleb’s notes)</w:t>
      </w:r>
    </w:p>
    <w:p w14:paraId="2F2C8343" w14:textId="2376A77A" w:rsidR="006F006B" w:rsidRDefault="006F006B" w:rsidP="00080EF2">
      <w:pPr>
        <w:pStyle w:val="ListParagraph"/>
        <w:numPr>
          <w:ilvl w:val="2"/>
          <w:numId w:val="3"/>
        </w:numPr>
      </w:pPr>
      <w:r>
        <w:t>Bring in old Pokemon games so that the group can have references for possible UI design elements</w:t>
      </w:r>
    </w:p>
    <w:p w14:paraId="3D5906A0" w14:textId="77777777" w:rsidR="00E91346" w:rsidRDefault="00E91346" w:rsidP="00E91346">
      <w:pPr>
        <w:pStyle w:val="ListParagraph"/>
        <w:numPr>
          <w:ilvl w:val="0"/>
          <w:numId w:val="3"/>
        </w:numPr>
      </w:pPr>
      <w:r>
        <w:t>Ronan</w:t>
      </w:r>
    </w:p>
    <w:p w14:paraId="1B5FFE85" w14:textId="77777777" w:rsidR="00E91346" w:rsidRDefault="00E91346" w:rsidP="00E91346">
      <w:pPr>
        <w:pStyle w:val="ListParagraph"/>
        <w:numPr>
          <w:ilvl w:val="1"/>
          <w:numId w:val="3"/>
        </w:numPr>
      </w:pPr>
      <w:r w:rsidRPr="00AD3723">
        <w:rPr>
          <w:i/>
          <w:iCs/>
        </w:rPr>
        <w:t>What has been done over the last sprint period</w:t>
      </w:r>
      <w:r w:rsidRPr="00857573">
        <w:t>?</w:t>
      </w:r>
    </w:p>
    <w:p w14:paraId="4CB3F85A" w14:textId="629B7FBD" w:rsidR="00080EF2" w:rsidRDefault="00F91D02" w:rsidP="00080EF2">
      <w:pPr>
        <w:pStyle w:val="ListParagraph"/>
        <w:numPr>
          <w:ilvl w:val="2"/>
          <w:numId w:val="3"/>
        </w:numPr>
      </w:pPr>
      <w:r>
        <w:t>App icon</w:t>
      </w:r>
    </w:p>
    <w:p w14:paraId="118A7B40" w14:textId="00F63C72" w:rsidR="00F91D02" w:rsidRDefault="00F91D02" w:rsidP="00080EF2">
      <w:pPr>
        <w:pStyle w:val="ListParagraph"/>
        <w:numPr>
          <w:ilvl w:val="2"/>
          <w:numId w:val="3"/>
        </w:numPr>
      </w:pPr>
      <w:r>
        <w:t>Recovering from the flu</w:t>
      </w:r>
    </w:p>
    <w:p w14:paraId="2F4B6BD7" w14:textId="77777777" w:rsidR="00E91346" w:rsidRDefault="00E91346" w:rsidP="00E91346">
      <w:pPr>
        <w:pStyle w:val="ListParagraph"/>
        <w:numPr>
          <w:ilvl w:val="1"/>
          <w:numId w:val="3"/>
        </w:numPr>
      </w:pPr>
      <w:r w:rsidRPr="00AD3723">
        <w:rPr>
          <w:i/>
          <w:iCs/>
        </w:rPr>
        <w:t>Any Challenges/Problems</w:t>
      </w:r>
      <w:r>
        <w:t>?</w:t>
      </w:r>
    </w:p>
    <w:p w14:paraId="7B74D418" w14:textId="453493B8" w:rsidR="00080EF2" w:rsidRDefault="00F91D02" w:rsidP="00080EF2">
      <w:pPr>
        <w:pStyle w:val="ListParagraph"/>
        <w:numPr>
          <w:ilvl w:val="2"/>
          <w:numId w:val="3"/>
        </w:numPr>
      </w:pPr>
      <w:r>
        <w:t>Sizing of the icon</w:t>
      </w:r>
    </w:p>
    <w:p w14:paraId="4BF99760" w14:textId="77777777" w:rsidR="00E91346" w:rsidRDefault="00E91346" w:rsidP="00E91346">
      <w:pPr>
        <w:pStyle w:val="ListParagraph"/>
        <w:numPr>
          <w:ilvl w:val="1"/>
          <w:numId w:val="3"/>
        </w:numPr>
      </w:pPr>
      <w:r w:rsidRPr="00AD3723">
        <w:rPr>
          <w:i/>
          <w:iCs/>
        </w:rPr>
        <w:t>What do you intend to do during this period</w:t>
      </w:r>
      <w:r>
        <w:t>?</w:t>
      </w:r>
    </w:p>
    <w:p w14:paraId="4131250D" w14:textId="621EA3A2" w:rsidR="00080EF2" w:rsidRDefault="00F91D02" w:rsidP="00080EF2">
      <w:pPr>
        <w:pStyle w:val="ListParagraph"/>
        <w:numPr>
          <w:ilvl w:val="2"/>
          <w:numId w:val="3"/>
        </w:numPr>
      </w:pPr>
      <w:r>
        <w:t>Working on internal UI elements</w:t>
      </w:r>
    </w:p>
    <w:p w14:paraId="41D41B6F" w14:textId="3A760E40" w:rsidR="00F91D02" w:rsidRDefault="00F91D02" w:rsidP="00080EF2">
      <w:pPr>
        <w:pStyle w:val="ListParagraph"/>
        <w:numPr>
          <w:ilvl w:val="2"/>
          <w:numId w:val="3"/>
        </w:numPr>
      </w:pPr>
      <w:r>
        <w:t>Adding tasks to Trello to reflect work performed</w:t>
      </w:r>
    </w:p>
    <w:p w14:paraId="3D8D3BB6" w14:textId="021FF534" w:rsidR="006F006B" w:rsidRDefault="006F006B" w:rsidP="00080EF2">
      <w:pPr>
        <w:pStyle w:val="ListParagraph"/>
        <w:numPr>
          <w:ilvl w:val="2"/>
          <w:numId w:val="3"/>
        </w:numPr>
      </w:pPr>
      <w:r>
        <w:t>Working with Kaleb to plan development of further UI elements</w:t>
      </w:r>
    </w:p>
    <w:p w14:paraId="15674223" w14:textId="77777777" w:rsidR="00E91346" w:rsidRDefault="00E91346" w:rsidP="00E91346">
      <w:pPr>
        <w:pStyle w:val="ListParagraph"/>
        <w:numPr>
          <w:ilvl w:val="0"/>
          <w:numId w:val="3"/>
        </w:numPr>
      </w:pPr>
      <w:r>
        <w:t>Kaleb</w:t>
      </w:r>
    </w:p>
    <w:p w14:paraId="3560E719" w14:textId="77777777" w:rsidR="00E91346" w:rsidRDefault="00E91346" w:rsidP="00E91346">
      <w:pPr>
        <w:pStyle w:val="ListParagraph"/>
        <w:numPr>
          <w:ilvl w:val="1"/>
          <w:numId w:val="3"/>
        </w:numPr>
      </w:pPr>
      <w:r w:rsidRPr="00AD3723">
        <w:rPr>
          <w:i/>
          <w:iCs/>
        </w:rPr>
        <w:t>What has been done over the last sprint period</w:t>
      </w:r>
      <w:r w:rsidRPr="00857573">
        <w:t>?</w:t>
      </w:r>
    </w:p>
    <w:p w14:paraId="618E6E44" w14:textId="5E739887" w:rsidR="00080EF2" w:rsidRDefault="006F006B" w:rsidP="00080EF2">
      <w:pPr>
        <w:pStyle w:val="ListParagraph"/>
        <w:numPr>
          <w:ilvl w:val="2"/>
          <w:numId w:val="3"/>
        </w:numPr>
      </w:pPr>
      <w:r>
        <w:t>EF-Core conversion.</w:t>
      </w:r>
    </w:p>
    <w:p w14:paraId="46B250F2" w14:textId="35AA685D" w:rsidR="006F006B" w:rsidRDefault="006F006B" w:rsidP="00080EF2">
      <w:pPr>
        <w:pStyle w:val="ListParagraph"/>
        <w:numPr>
          <w:ilvl w:val="2"/>
          <w:numId w:val="3"/>
        </w:numPr>
      </w:pPr>
      <w:r>
        <w:t>Working on adding entities</w:t>
      </w:r>
    </w:p>
    <w:p w14:paraId="23D9A64D" w14:textId="0C64FBFB" w:rsidR="006F006B" w:rsidRDefault="006F006B" w:rsidP="006F006B">
      <w:pPr>
        <w:pStyle w:val="ListParagraph"/>
        <w:numPr>
          <w:ilvl w:val="2"/>
          <w:numId w:val="3"/>
        </w:numPr>
      </w:pPr>
      <w:r>
        <w:t>Added “Block” properties to Person Entity</w:t>
      </w:r>
    </w:p>
    <w:p w14:paraId="00419AF4" w14:textId="281C9FD2" w:rsidR="006F006B" w:rsidRDefault="006F006B" w:rsidP="006F006B">
      <w:pPr>
        <w:pStyle w:val="ListParagraph"/>
        <w:numPr>
          <w:ilvl w:val="2"/>
          <w:numId w:val="3"/>
        </w:numPr>
      </w:pPr>
      <w:r>
        <w:t>[Person] -&gt; [Entry] -&gt; [Blocks]</w:t>
      </w:r>
    </w:p>
    <w:p w14:paraId="4E1C9134" w14:textId="0F6DD23C" w:rsidR="006F006B" w:rsidRDefault="006F006B" w:rsidP="006F006B">
      <w:pPr>
        <w:pStyle w:val="ListParagraph"/>
        <w:numPr>
          <w:ilvl w:val="3"/>
          <w:numId w:val="3"/>
        </w:numPr>
      </w:pPr>
      <w:r>
        <w:t>Blocks: additions to entries</w:t>
      </w:r>
    </w:p>
    <w:p w14:paraId="09883DD9" w14:textId="34E49C64" w:rsidR="006F006B" w:rsidRDefault="006F006B" w:rsidP="006F006B">
      <w:pPr>
        <w:pStyle w:val="ListParagraph"/>
        <w:numPr>
          <w:ilvl w:val="4"/>
          <w:numId w:val="3"/>
        </w:numPr>
      </w:pPr>
      <w:r>
        <w:t>Text/images</w:t>
      </w:r>
    </w:p>
    <w:p w14:paraId="490E9840" w14:textId="1AF2F479" w:rsidR="006F006B" w:rsidRDefault="006F006B" w:rsidP="006F006B">
      <w:pPr>
        <w:pStyle w:val="ListParagraph"/>
        <w:numPr>
          <w:ilvl w:val="4"/>
          <w:numId w:val="3"/>
        </w:numPr>
      </w:pPr>
      <w:r>
        <w:t>Dates</w:t>
      </w:r>
    </w:p>
    <w:p w14:paraId="1B9AEB96" w14:textId="5A794DD6" w:rsidR="006F006B" w:rsidRDefault="006F006B" w:rsidP="006F006B">
      <w:pPr>
        <w:pStyle w:val="ListParagraph"/>
        <w:numPr>
          <w:ilvl w:val="4"/>
          <w:numId w:val="3"/>
        </w:numPr>
      </w:pPr>
      <w:r>
        <w:t>Relations</w:t>
      </w:r>
    </w:p>
    <w:p w14:paraId="30898D00" w14:textId="433B92C4" w:rsidR="006F006B" w:rsidRDefault="006F006B" w:rsidP="006F006B">
      <w:pPr>
        <w:pStyle w:val="ListParagraph"/>
        <w:numPr>
          <w:ilvl w:val="4"/>
          <w:numId w:val="3"/>
        </w:numPr>
      </w:pPr>
      <w:r>
        <w:t>etc</w:t>
      </w:r>
    </w:p>
    <w:p w14:paraId="30290BC8" w14:textId="77777777" w:rsidR="00E91346" w:rsidRDefault="00E91346" w:rsidP="00E91346">
      <w:pPr>
        <w:pStyle w:val="ListParagraph"/>
        <w:numPr>
          <w:ilvl w:val="1"/>
          <w:numId w:val="3"/>
        </w:numPr>
      </w:pPr>
      <w:r w:rsidRPr="00AD3723">
        <w:rPr>
          <w:i/>
          <w:iCs/>
        </w:rPr>
        <w:t xml:space="preserve"> Any Challenges/Problems</w:t>
      </w:r>
      <w:r>
        <w:t>?</w:t>
      </w:r>
    </w:p>
    <w:p w14:paraId="31B5D2C5" w14:textId="0250A1FA" w:rsidR="00080EF2" w:rsidRDefault="006F006B" w:rsidP="00080EF2">
      <w:pPr>
        <w:pStyle w:val="ListParagraph"/>
        <w:numPr>
          <w:ilvl w:val="2"/>
          <w:numId w:val="3"/>
        </w:numPr>
      </w:pPr>
      <w:r>
        <w:t>Hitting an error in the Room DB entity</w:t>
      </w:r>
    </w:p>
    <w:p w14:paraId="2763A49D" w14:textId="77777777" w:rsidR="00E91346" w:rsidRDefault="00E91346" w:rsidP="00E91346">
      <w:pPr>
        <w:pStyle w:val="ListParagraph"/>
        <w:numPr>
          <w:ilvl w:val="1"/>
          <w:numId w:val="3"/>
        </w:numPr>
      </w:pPr>
      <w:r w:rsidRPr="00AD3723">
        <w:rPr>
          <w:i/>
          <w:iCs/>
        </w:rPr>
        <w:t>What do you intend to do during this period</w:t>
      </w:r>
      <w:r>
        <w:t>?</w:t>
      </w:r>
    </w:p>
    <w:p w14:paraId="41E13868" w14:textId="77777777" w:rsidR="006F006B" w:rsidRDefault="00E91346" w:rsidP="00080EF2">
      <w:pPr>
        <w:pStyle w:val="ListParagraph"/>
        <w:numPr>
          <w:ilvl w:val="2"/>
          <w:numId w:val="3"/>
        </w:numPr>
      </w:pPr>
      <w:r>
        <w:t xml:space="preserve"> </w:t>
      </w:r>
      <w:r w:rsidR="006F006B">
        <w:t>Troubleshooting</w:t>
      </w:r>
    </w:p>
    <w:p w14:paraId="34AED4BB" w14:textId="426543A7" w:rsidR="00080EF2" w:rsidRDefault="006F006B" w:rsidP="00080EF2">
      <w:pPr>
        <w:pStyle w:val="ListParagraph"/>
        <w:numPr>
          <w:ilvl w:val="2"/>
          <w:numId w:val="3"/>
        </w:numPr>
      </w:pPr>
      <w:r>
        <w:t>working with Kaleb and Ronan</w:t>
      </w:r>
    </w:p>
    <w:p w14:paraId="7576C041" w14:textId="2F5E8E73" w:rsidR="002D5768" w:rsidRDefault="002D5768" w:rsidP="002D5768">
      <w:pPr>
        <w:pStyle w:val="ListParagraph"/>
        <w:numPr>
          <w:ilvl w:val="0"/>
          <w:numId w:val="3"/>
        </w:numPr>
      </w:pPr>
      <w:r>
        <w:t>Dominic</w:t>
      </w:r>
    </w:p>
    <w:p w14:paraId="261431FD" w14:textId="3754E634" w:rsidR="002D5768" w:rsidRDefault="006F006B" w:rsidP="006F006B">
      <w:pPr>
        <w:pStyle w:val="ListParagraph"/>
        <w:numPr>
          <w:ilvl w:val="1"/>
          <w:numId w:val="3"/>
        </w:numPr>
      </w:pPr>
      <w:r>
        <w:rPr>
          <w:i/>
          <w:iCs/>
        </w:rPr>
        <w:t>N/A</w:t>
      </w:r>
    </w:p>
    <w:p w14:paraId="3223DE87" w14:textId="77777777" w:rsidR="00E91346" w:rsidRPr="00E91346" w:rsidRDefault="00E91346" w:rsidP="00494E76">
      <w:pPr>
        <w:pStyle w:val="ListParagraph"/>
        <w:numPr>
          <w:ilvl w:val="1"/>
          <w:numId w:val="4"/>
        </w:numPr>
        <w:outlineLvl w:val="2"/>
        <w:rPr>
          <w:rStyle w:val="IntenseEmphasis"/>
        </w:rPr>
      </w:pPr>
      <w:r w:rsidRPr="00E91346">
        <w:rPr>
          <w:rStyle w:val="IntenseEmphasis"/>
        </w:rPr>
        <w:lastRenderedPageBreak/>
        <w:t>Progress made and contributions of each member</w:t>
      </w:r>
    </w:p>
    <w:p w14:paraId="251CBDA8" w14:textId="5D82A9C4" w:rsidR="00E91346" w:rsidRDefault="008726A1" w:rsidP="00E91346">
      <w:pPr>
        <w:pStyle w:val="ListParagraph"/>
        <w:numPr>
          <w:ilvl w:val="2"/>
          <w:numId w:val="4"/>
        </w:numPr>
        <w:rPr>
          <w:rStyle w:val="IntenseEmphasis"/>
          <w:i w:val="0"/>
          <w:iCs w:val="0"/>
          <w:color w:val="auto"/>
        </w:rPr>
      </w:pPr>
      <w:r>
        <w:rPr>
          <w:rStyle w:val="IntenseEmphasis"/>
          <w:i w:val="0"/>
          <w:iCs w:val="0"/>
          <w:color w:val="auto"/>
        </w:rPr>
        <w:t xml:space="preserve">Kaleb was instrumental in this sprint </w:t>
      </w:r>
      <w:r w:rsidR="006F006B">
        <w:rPr>
          <w:rStyle w:val="IntenseEmphasis"/>
          <w:i w:val="0"/>
          <w:iCs w:val="0"/>
          <w:color w:val="auto"/>
        </w:rPr>
        <w:t>for making progress towards our goals.</w:t>
      </w:r>
    </w:p>
    <w:p w14:paraId="3A6A18D0" w14:textId="5E741A4F" w:rsidR="006F006B" w:rsidRDefault="006F006B" w:rsidP="00E91346">
      <w:pPr>
        <w:pStyle w:val="ListParagraph"/>
        <w:numPr>
          <w:ilvl w:val="2"/>
          <w:numId w:val="4"/>
        </w:numPr>
        <w:rPr>
          <w:rStyle w:val="IntenseEmphasis"/>
          <w:i w:val="0"/>
          <w:iCs w:val="0"/>
          <w:color w:val="auto"/>
        </w:rPr>
      </w:pPr>
      <w:r>
        <w:rPr>
          <w:rStyle w:val="IntenseEmphasis"/>
          <w:i w:val="0"/>
          <w:iCs w:val="0"/>
          <w:color w:val="auto"/>
        </w:rPr>
        <w:t>Jacob faced a large set-back, but was able to adapt well. The changes in the schema that Kaleb and Jacob proposed on Thursday was surprising to me, but welcomed. I’m glad that they seem to be making this project more of their own, instead of just viewing it as “Quinn’s old project, revisited”. I look forward to working with them next week to get a better idea of things.</w:t>
      </w:r>
    </w:p>
    <w:p w14:paraId="6517E858" w14:textId="45EA3060" w:rsidR="006F006B" w:rsidRDefault="006F006B" w:rsidP="00E91346">
      <w:pPr>
        <w:pStyle w:val="ListParagraph"/>
        <w:numPr>
          <w:ilvl w:val="2"/>
          <w:numId w:val="4"/>
        </w:numPr>
        <w:rPr>
          <w:rStyle w:val="IntenseEmphasis"/>
          <w:i w:val="0"/>
          <w:iCs w:val="0"/>
          <w:color w:val="auto"/>
        </w:rPr>
      </w:pPr>
      <w:r>
        <w:rPr>
          <w:rStyle w:val="IntenseEmphasis"/>
          <w:i w:val="0"/>
          <w:iCs w:val="0"/>
          <w:color w:val="auto"/>
        </w:rPr>
        <w:t xml:space="preserve">Ronan </w:t>
      </w:r>
      <w:r w:rsidR="004B27A2">
        <w:rPr>
          <w:rStyle w:val="IntenseEmphasis"/>
          <w:i w:val="0"/>
          <w:iCs w:val="0"/>
          <w:color w:val="auto"/>
        </w:rPr>
        <w:t>is recovering quickly. He was handicapped due to his absence on Tuesday, but identified the need for certain UI elements that didn’t require waiting on dependencies from other aspects of the project. The use of the SVG converter website surprised me, given what I know of vector-based images. I had anticipated more time being needed for the icon, but he surpassed my expectations.</w:t>
      </w:r>
    </w:p>
    <w:p w14:paraId="19A955A1" w14:textId="4A040D73" w:rsidR="004B27A2" w:rsidRPr="00E91346" w:rsidRDefault="004B27A2" w:rsidP="00E91346">
      <w:pPr>
        <w:pStyle w:val="ListParagraph"/>
        <w:numPr>
          <w:ilvl w:val="2"/>
          <w:numId w:val="4"/>
        </w:numPr>
        <w:rPr>
          <w:rStyle w:val="IntenseEmphasis"/>
          <w:i w:val="0"/>
          <w:iCs w:val="0"/>
          <w:color w:val="auto"/>
        </w:rPr>
      </w:pPr>
      <w:r>
        <w:rPr>
          <w:rStyle w:val="IntenseEmphasis"/>
          <w:i w:val="0"/>
          <w:iCs w:val="0"/>
          <w:color w:val="auto"/>
        </w:rPr>
        <w:t>I hope that Dominic is able to make it to more class meetings, but regardless, I want us to create a plan for absences so that all group members can remain contributing, even if they are not fully present.</w:t>
      </w:r>
    </w:p>
    <w:p w14:paraId="5AA49CFD" w14:textId="77777777" w:rsidR="00E91346" w:rsidRDefault="00335AEF" w:rsidP="00E91346">
      <w:pPr>
        <w:pStyle w:val="Heading2"/>
      </w:pPr>
      <w:r>
        <w:rPr>
          <w:rFonts w:ascii="Segoe UI Emoji" w:hAnsi="Segoe UI Emoji" w:cs="Segoe UI Emoji"/>
        </w:rPr>
        <w:t>⭐</w:t>
      </w:r>
      <w:r w:rsidR="00E91346">
        <w:t>Deliverables</w:t>
      </w:r>
    </w:p>
    <w:p w14:paraId="78277045" w14:textId="77777777" w:rsidR="00E91346" w:rsidRPr="001F4394" w:rsidRDefault="00E91346" w:rsidP="00335AEF">
      <w:pPr>
        <w:pStyle w:val="ListParagraph"/>
        <w:numPr>
          <w:ilvl w:val="0"/>
          <w:numId w:val="13"/>
        </w:numPr>
        <w:spacing w:line="240" w:lineRule="auto"/>
      </w:pPr>
      <w:r w:rsidRPr="001F4394">
        <w:t>Exported copy of your Scrum board (Trello / Planner / Github / ...) in excel format. </w:t>
      </w:r>
    </w:p>
    <w:p w14:paraId="1C0B0985" w14:textId="77777777" w:rsidR="001F4394" w:rsidRDefault="00E91346" w:rsidP="00335AEF">
      <w:pPr>
        <w:pStyle w:val="ListParagraph"/>
        <w:numPr>
          <w:ilvl w:val="0"/>
          <w:numId w:val="13"/>
        </w:numPr>
        <w:spacing w:line="240" w:lineRule="auto"/>
      </w:pPr>
      <w:r w:rsidRPr="001F4394">
        <w:t>Report length: 2-3 pages single spaced 10-12 point font. </w:t>
      </w:r>
    </w:p>
    <w:p w14:paraId="6E78EFEE" w14:textId="77777777" w:rsidR="001F4394" w:rsidRDefault="001F4394" w:rsidP="001F4394">
      <w:pPr>
        <w:pStyle w:val="ListParagraph"/>
      </w:pPr>
    </w:p>
    <w:p w14:paraId="30997BA4" w14:textId="77777777" w:rsidR="00E13C81" w:rsidRDefault="00E13C81" w:rsidP="00AD3723">
      <w:pPr>
        <w:pStyle w:val="ListParagraph"/>
        <w:ind w:left="1440"/>
      </w:pPr>
    </w:p>
    <w:sectPr w:rsidR="00E13C8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9470" w14:textId="77777777" w:rsidR="00B915FD" w:rsidRDefault="00B915FD" w:rsidP="00015ABF">
      <w:pPr>
        <w:spacing w:after="0" w:line="240" w:lineRule="auto"/>
      </w:pPr>
      <w:r>
        <w:separator/>
      </w:r>
    </w:p>
  </w:endnote>
  <w:endnote w:type="continuationSeparator" w:id="0">
    <w:p w14:paraId="05833DF4" w14:textId="77777777" w:rsidR="00B915FD" w:rsidRDefault="00B915FD" w:rsidP="00015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664155"/>
      <w:docPartObj>
        <w:docPartGallery w:val="Page Numbers (Bottom of Page)"/>
        <w:docPartUnique/>
      </w:docPartObj>
    </w:sdtPr>
    <w:sdtEndPr/>
    <w:sdtContent>
      <w:p w14:paraId="77A07B2A" w14:textId="77777777" w:rsidR="00867C48" w:rsidRDefault="00867C48">
        <w:pPr>
          <w:pStyle w:val="Footer"/>
        </w:pPr>
        <w:r>
          <w:rPr>
            <w:noProof/>
          </w:rPr>
          <mc:AlternateContent>
            <mc:Choice Requires="wps">
              <w:drawing>
                <wp:anchor distT="0" distB="0" distL="114300" distR="114300" simplePos="0" relativeHeight="251660288" behindDoc="0" locked="0" layoutInCell="1" allowOverlap="1" wp14:anchorId="1996DD91" wp14:editId="37798BC3">
                  <wp:simplePos x="0" y="0"/>
                  <wp:positionH relativeFrom="margin">
                    <wp:align>center</wp:align>
                  </wp:positionH>
                  <wp:positionV relativeFrom="bottomMargin">
                    <wp:align>center</wp:align>
                  </wp:positionV>
                  <wp:extent cx="551815" cy="238760"/>
                  <wp:effectExtent l="19050" t="19050" r="19685" b="18415"/>
                  <wp:wrapNone/>
                  <wp:docPr id="8449372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19AFFCF" w14:textId="77777777" w:rsidR="00867C48" w:rsidRDefault="00867C4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996DD9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19AFFCF" w14:textId="77777777" w:rsidR="00867C48" w:rsidRDefault="00867C4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BBECBD5" wp14:editId="312462B3">
                  <wp:simplePos x="0" y="0"/>
                  <wp:positionH relativeFrom="margin">
                    <wp:align>center</wp:align>
                  </wp:positionH>
                  <wp:positionV relativeFrom="bottomMargin">
                    <wp:align>center</wp:align>
                  </wp:positionV>
                  <wp:extent cx="5518150" cy="0"/>
                  <wp:effectExtent l="9525" t="9525" r="6350" b="9525"/>
                  <wp:wrapNone/>
                  <wp:docPr id="51916297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36A021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2F8C" w14:textId="77777777" w:rsidR="00B915FD" w:rsidRDefault="00B915FD" w:rsidP="00015ABF">
      <w:pPr>
        <w:spacing w:after="0" w:line="240" w:lineRule="auto"/>
      </w:pPr>
      <w:r>
        <w:separator/>
      </w:r>
    </w:p>
  </w:footnote>
  <w:footnote w:type="continuationSeparator" w:id="0">
    <w:p w14:paraId="6678291A" w14:textId="77777777" w:rsidR="00B915FD" w:rsidRDefault="00B915FD" w:rsidP="00015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Ind w:w="-725" w:type="dxa"/>
      <w:tblLook w:val="04A0" w:firstRow="1" w:lastRow="0" w:firstColumn="1" w:lastColumn="0" w:noHBand="0" w:noVBand="1"/>
    </w:tblPr>
    <w:tblGrid>
      <w:gridCol w:w="3875"/>
      <w:gridCol w:w="3060"/>
      <w:gridCol w:w="3865"/>
    </w:tblGrid>
    <w:tr w:rsidR="004A514E" w14:paraId="02AE4063" w14:textId="77777777" w:rsidTr="001F4394">
      <w:tc>
        <w:tcPr>
          <w:tcW w:w="3875" w:type="dxa"/>
          <w:tcBorders>
            <w:top w:val="nil"/>
            <w:left w:val="nil"/>
            <w:bottom w:val="nil"/>
            <w:right w:val="nil"/>
          </w:tcBorders>
          <w:vAlign w:val="center"/>
        </w:tcPr>
        <w:p w14:paraId="7E65D065" w14:textId="77777777" w:rsidR="004A514E" w:rsidRDefault="004A514E" w:rsidP="004A514E">
          <w:pPr>
            <w:pStyle w:val="Header"/>
          </w:pPr>
          <w:r>
            <w:t>Current Scrum Master:</w:t>
          </w:r>
        </w:p>
      </w:tc>
      <w:tc>
        <w:tcPr>
          <w:tcW w:w="3060" w:type="dxa"/>
          <w:tcBorders>
            <w:top w:val="nil"/>
            <w:left w:val="nil"/>
            <w:bottom w:val="nil"/>
            <w:right w:val="nil"/>
          </w:tcBorders>
          <w:vAlign w:val="center"/>
        </w:tcPr>
        <w:p w14:paraId="22F8A75B" w14:textId="133D1B75" w:rsidR="004A514E" w:rsidRDefault="004A514E" w:rsidP="004A514E">
          <w:pPr>
            <w:pStyle w:val="Header"/>
            <w:jc w:val="center"/>
          </w:pPr>
          <w:r w:rsidRPr="004A514E">
            <w:rPr>
              <w:b/>
              <w:bCs/>
              <w:u w:val="single"/>
            </w:rPr>
            <w:t xml:space="preserve">Sprint </w:t>
          </w:r>
          <w:r w:rsidR="00991396">
            <w:rPr>
              <w:b/>
              <w:bCs/>
              <w:u w:val="single"/>
            </w:rPr>
            <w:t>[</w:t>
          </w:r>
          <w:r w:rsidR="002D5768">
            <w:rPr>
              <w:b/>
              <w:bCs/>
              <w:u w:val="single"/>
            </w:rPr>
            <w:t>3</w:t>
          </w:r>
          <w:r w:rsidR="00991396">
            <w:rPr>
              <w:b/>
              <w:bCs/>
              <w:u w:val="single"/>
            </w:rPr>
            <w:t>]</w:t>
          </w:r>
          <w:r w:rsidRPr="004A514E">
            <w:rPr>
              <w:b/>
              <w:bCs/>
              <w:u w:val="single"/>
            </w:rPr>
            <w:t xml:space="preserve"> | </w:t>
          </w:r>
          <w:r w:rsidRPr="00867C48">
            <w:rPr>
              <w:b/>
              <w:bCs/>
              <w:u w:val="single"/>
            </w:rPr>
            <w:t>Scrum Report</w:t>
          </w:r>
        </w:p>
      </w:tc>
      <w:tc>
        <w:tcPr>
          <w:tcW w:w="3865" w:type="dxa"/>
          <w:tcBorders>
            <w:top w:val="nil"/>
            <w:left w:val="nil"/>
            <w:bottom w:val="nil"/>
            <w:right w:val="nil"/>
          </w:tcBorders>
          <w:vAlign w:val="center"/>
        </w:tcPr>
        <w:p w14:paraId="383920DB" w14:textId="77777777" w:rsidR="004A514E" w:rsidRDefault="004A514E" w:rsidP="004A514E">
          <w:pPr>
            <w:pStyle w:val="Header"/>
            <w:jc w:val="right"/>
          </w:pPr>
          <w:r>
            <w:t>Current Product Owner:</w:t>
          </w:r>
        </w:p>
      </w:tc>
    </w:tr>
    <w:tr w:rsidR="004A514E" w14:paraId="55CF93E5" w14:textId="77777777" w:rsidTr="001F4394">
      <w:trPr>
        <w:trHeight w:val="310"/>
      </w:trPr>
      <w:tc>
        <w:tcPr>
          <w:tcW w:w="3875" w:type="dxa"/>
          <w:tcBorders>
            <w:top w:val="nil"/>
            <w:left w:val="nil"/>
            <w:right w:val="nil"/>
          </w:tcBorders>
          <w:vAlign w:val="center"/>
        </w:tcPr>
        <w:p w14:paraId="71E8CCBC" w14:textId="7C18B765" w:rsidR="004A514E" w:rsidRDefault="002D5768" w:rsidP="004A514E">
          <w:pPr>
            <w:pStyle w:val="Header"/>
          </w:pPr>
          <w:r>
            <w:t>Quinn Daniels</w:t>
          </w:r>
        </w:p>
      </w:tc>
      <w:tc>
        <w:tcPr>
          <w:tcW w:w="3060" w:type="dxa"/>
          <w:tcBorders>
            <w:top w:val="nil"/>
            <w:left w:val="nil"/>
            <w:right w:val="nil"/>
          </w:tcBorders>
          <w:vAlign w:val="center"/>
        </w:tcPr>
        <w:p w14:paraId="0B03400A" w14:textId="45E24684" w:rsidR="004A514E" w:rsidRDefault="002D5768" w:rsidP="004A514E">
          <w:pPr>
            <w:pStyle w:val="Header"/>
            <w:jc w:val="center"/>
          </w:pPr>
          <w:r>
            <w:t>TUES</w:t>
          </w:r>
          <w:r w:rsidR="004A514E">
            <w:t>,</w:t>
          </w:r>
          <w:r w:rsidR="00CA711D">
            <w:t xml:space="preserve"> </w:t>
          </w:r>
          <w:r>
            <w:t>FEB</w:t>
          </w:r>
          <w:r w:rsidR="004A514E">
            <w:t xml:space="preserve"> </w:t>
          </w:r>
          <w:r>
            <w:t>24</w:t>
          </w:r>
          <w:r w:rsidR="004A514E">
            <w:t>, 20</w:t>
          </w:r>
          <w:r>
            <w:t>26</w:t>
          </w:r>
        </w:p>
      </w:tc>
      <w:tc>
        <w:tcPr>
          <w:tcW w:w="3865" w:type="dxa"/>
          <w:tcBorders>
            <w:top w:val="nil"/>
            <w:left w:val="nil"/>
            <w:right w:val="nil"/>
          </w:tcBorders>
          <w:vAlign w:val="center"/>
        </w:tcPr>
        <w:p w14:paraId="16BC6DDE" w14:textId="0054125E" w:rsidR="004A514E" w:rsidRDefault="002D5768" w:rsidP="004A514E">
          <w:pPr>
            <w:pStyle w:val="Header"/>
            <w:jc w:val="right"/>
          </w:pPr>
          <w:r>
            <w:t>Kaleb McKinney</w:t>
          </w:r>
        </w:p>
      </w:tc>
    </w:tr>
    <w:tr w:rsidR="004A514E" w14:paraId="4AFF6CF4" w14:textId="77777777" w:rsidTr="004A514E">
      <w:trPr>
        <w:trHeight w:val="373"/>
      </w:trPr>
      <w:tc>
        <w:tcPr>
          <w:tcW w:w="10800" w:type="dxa"/>
          <w:gridSpan w:val="3"/>
          <w:vAlign w:val="center"/>
        </w:tcPr>
        <w:p w14:paraId="1769A584" w14:textId="418B90A9" w:rsidR="004A514E" w:rsidRDefault="004A514E" w:rsidP="004A514E">
          <w:pPr>
            <w:pStyle w:val="Header"/>
            <w:jc w:val="center"/>
          </w:pPr>
          <w:r w:rsidRPr="004A514E">
            <w:t>Current Sprint Period:</w:t>
          </w:r>
          <w:r w:rsidR="001F4394">
            <w:t xml:space="preserve"> </w:t>
          </w:r>
          <w:r w:rsidRPr="004A514E">
            <w:t>[</w:t>
          </w:r>
          <w:r w:rsidR="002D5768">
            <w:t>02</w:t>
          </w:r>
          <w:r w:rsidR="00CA711D" w:rsidRPr="004A514E">
            <w:t>.</w:t>
          </w:r>
          <w:r w:rsidR="002D5768">
            <w:t>24</w:t>
          </w:r>
          <w:r w:rsidR="00CA711D" w:rsidRPr="004A514E">
            <w:t>.</w:t>
          </w:r>
          <w:r w:rsidR="002D5768">
            <w:t>MO</w:t>
          </w:r>
          <w:r w:rsidR="00CA711D" w:rsidRPr="004A514E">
            <w:t xml:space="preserve"> </w:t>
          </w:r>
          <w:r w:rsidRPr="004A514E">
            <w:t xml:space="preserve">– </w:t>
          </w:r>
          <w:r w:rsidR="002D5768">
            <w:t>02</w:t>
          </w:r>
          <w:r w:rsidR="00CA711D" w:rsidRPr="004A514E">
            <w:t>.</w:t>
          </w:r>
          <w:r w:rsidR="002D5768">
            <w:t>27</w:t>
          </w:r>
          <w:r w:rsidR="00CA711D" w:rsidRPr="004A514E">
            <w:t>.</w:t>
          </w:r>
          <w:r w:rsidR="002D5768">
            <w:t>FR</w:t>
          </w:r>
          <w:r w:rsidRPr="004A514E">
            <w:t>]</w:t>
          </w:r>
        </w:p>
      </w:tc>
    </w:tr>
  </w:tbl>
  <w:p w14:paraId="4403A8BA" w14:textId="77777777" w:rsidR="00867C48" w:rsidRDefault="00867C48" w:rsidP="001F439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B64E7"/>
    <w:multiLevelType w:val="multilevel"/>
    <w:tmpl w:val="69B009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D00ACB"/>
    <w:multiLevelType w:val="hybridMultilevel"/>
    <w:tmpl w:val="5D0C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854B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E8C5AD5"/>
    <w:multiLevelType w:val="multilevel"/>
    <w:tmpl w:val="8A8EFE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F0559FC"/>
    <w:multiLevelType w:val="multilevel"/>
    <w:tmpl w:val="D89A388E"/>
    <w:lvl w:ilvl="0">
      <w:start w:val="1"/>
      <w:numFmt w:val="bullet"/>
      <w:lvlText w:val=""/>
      <w:lvlJc w:val="left"/>
      <w:pPr>
        <w:ind w:left="72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bullet"/>
      <w:lvlText w:val=""/>
      <w:lvlJc w:val="left"/>
      <w:pPr>
        <w:ind w:left="2520" w:hanging="360"/>
      </w:pPr>
      <w:rPr>
        <w:rFonts w:ascii="Symbol" w:hAnsi="Symbol" w:hint="default"/>
      </w:r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 w15:restartNumberingAfterBreak="0">
    <w:nsid w:val="430D1DA3"/>
    <w:multiLevelType w:val="multilevel"/>
    <w:tmpl w:val="E3024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color w:val="auto"/>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64A9D"/>
    <w:multiLevelType w:val="multilevel"/>
    <w:tmpl w:val="E334066C"/>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bullet"/>
      <w:lvlText w:val=""/>
      <w:lvlJc w:val="left"/>
      <w:pPr>
        <w:ind w:left="2520" w:hanging="360"/>
      </w:pPr>
      <w:rPr>
        <w:rFonts w:ascii="Symbol" w:hAnsi="Symbol" w:hint="default"/>
      </w:r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 w15:restartNumberingAfterBreak="0">
    <w:nsid w:val="49EA5611"/>
    <w:multiLevelType w:val="hybridMultilevel"/>
    <w:tmpl w:val="4EF68B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7B6997"/>
    <w:multiLevelType w:val="hybridMultilevel"/>
    <w:tmpl w:val="1B1C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BB0F47"/>
    <w:multiLevelType w:val="multilevel"/>
    <w:tmpl w:val="8A8EFE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7D94ADE"/>
    <w:multiLevelType w:val="multilevel"/>
    <w:tmpl w:val="69B009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7C7A98"/>
    <w:multiLevelType w:val="multilevel"/>
    <w:tmpl w:val="479816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B444EF"/>
    <w:multiLevelType w:val="multilevel"/>
    <w:tmpl w:val="E3024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color w:val="auto"/>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F4776"/>
    <w:multiLevelType w:val="multilevel"/>
    <w:tmpl w:val="3EE2D88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35EF4"/>
    <w:multiLevelType w:val="hybridMultilevel"/>
    <w:tmpl w:val="7608AC2C"/>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950867469">
    <w:abstractNumId w:val="1"/>
  </w:num>
  <w:num w:numId="2" w16cid:durableId="715736323">
    <w:abstractNumId w:val="8"/>
  </w:num>
  <w:num w:numId="3" w16cid:durableId="920993518">
    <w:abstractNumId w:val="14"/>
  </w:num>
  <w:num w:numId="4" w16cid:durableId="255141236">
    <w:abstractNumId w:val="12"/>
  </w:num>
  <w:num w:numId="5" w16cid:durableId="1072124879">
    <w:abstractNumId w:val="10"/>
  </w:num>
  <w:num w:numId="6" w16cid:durableId="1800146680">
    <w:abstractNumId w:val="11"/>
  </w:num>
  <w:num w:numId="7" w16cid:durableId="952594329">
    <w:abstractNumId w:val="13"/>
  </w:num>
  <w:num w:numId="8" w16cid:durableId="1415202714">
    <w:abstractNumId w:val="2"/>
  </w:num>
  <w:num w:numId="9" w16cid:durableId="1006245509">
    <w:abstractNumId w:val="9"/>
  </w:num>
  <w:num w:numId="10" w16cid:durableId="1543593707">
    <w:abstractNumId w:val="3"/>
  </w:num>
  <w:num w:numId="11" w16cid:durableId="1434014394">
    <w:abstractNumId w:val="4"/>
  </w:num>
  <w:num w:numId="12" w16cid:durableId="873612725">
    <w:abstractNumId w:val="6"/>
  </w:num>
  <w:num w:numId="13" w16cid:durableId="1073625439">
    <w:abstractNumId w:val="0"/>
  </w:num>
  <w:num w:numId="14" w16cid:durableId="1361972182">
    <w:abstractNumId w:val="7"/>
  </w:num>
  <w:num w:numId="15" w16cid:durableId="1458111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68"/>
    <w:rsid w:val="00015ABF"/>
    <w:rsid w:val="00080EF2"/>
    <w:rsid w:val="000F6717"/>
    <w:rsid w:val="00124346"/>
    <w:rsid w:val="001648A8"/>
    <w:rsid w:val="001808AA"/>
    <w:rsid w:val="00193F31"/>
    <w:rsid w:val="001F4394"/>
    <w:rsid w:val="00241511"/>
    <w:rsid w:val="00285DD5"/>
    <w:rsid w:val="002D5768"/>
    <w:rsid w:val="002E791E"/>
    <w:rsid w:val="002F1E0E"/>
    <w:rsid w:val="00335AEF"/>
    <w:rsid w:val="00337776"/>
    <w:rsid w:val="003F4A39"/>
    <w:rsid w:val="004734C0"/>
    <w:rsid w:val="00494E76"/>
    <w:rsid w:val="004A514E"/>
    <w:rsid w:val="004B27A2"/>
    <w:rsid w:val="00534484"/>
    <w:rsid w:val="00584959"/>
    <w:rsid w:val="005A7E37"/>
    <w:rsid w:val="005E74E4"/>
    <w:rsid w:val="00616CFC"/>
    <w:rsid w:val="006C2231"/>
    <w:rsid w:val="006F006B"/>
    <w:rsid w:val="00757E83"/>
    <w:rsid w:val="00782CB3"/>
    <w:rsid w:val="007D33D3"/>
    <w:rsid w:val="008157B5"/>
    <w:rsid w:val="00857573"/>
    <w:rsid w:val="00867C48"/>
    <w:rsid w:val="008726A1"/>
    <w:rsid w:val="00873845"/>
    <w:rsid w:val="00964E29"/>
    <w:rsid w:val="00991396"/>
    <w:rsid w:val="009C341F"/>
    <w:rsid w:val="00AD3723"/>
    <w:rsid w:val="00AD5ACA"/>
    <w:rsid w:val="00AD7E0D"/>
    <w:rsid w:val="00B90CAF"/>
    <w:rsid w:val="00B915FD"/>
    <w:rsid w:val="00BA0698"/>
    <w:rsid w:val="00BB3062"/>
    <w:rsid w:val="00BF5CE2"/>
    <w:rsid w:val="00C07312"/>
    <w:rsid w:val="00CA711D"/>
    <w:rsid w:val="00D23588"/>
    <w:rsid w:val="00D2692C"/>
    <w:rsid w:val="00D81903"/>
    <w:rsid w:val="00D86F26"/>
    <w:rsid w:val="00DC0054"/>
    <w:rsid w:val="00E13C81"/>
    <w:rsid w:val="00E3429B"/>
    <w:rsid w:val="00E64630"/>
    <w:rsid w:val="00E91346"/>
    <w:rsid w:val="00F91D02"/>
    <w:rsid w:val="00FD0902"/>
    <w:rsid w:val="00FF0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FC337"/>
  <w15:chartTrackingRefBased/>
  <w15:docId w15:val="{CE6F4CE7-B5C3-4A5A-9B68-9C451FC6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D02"/>
  </w:style>
  <w:style w:type="paragraph" w:styleId="Heading1">
    <w:name w:val="heading 1"/>
    <w:basedOn w:val="Normal"/>
    <w:next w:val="Normal"/>
    <w:link w:val="Heading1Char"/>
    <w:uiPriority w:val="9"/>
    <w:qFormat/>
    <w:rsid w:val="00015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5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5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ABF"/>
    <w:rPr>
      <w:rFonts w:eastAsiaTheme="majorEastAsia" w:cstheme="majorBidi"/>
      <w:color w:val="272727" w:themeColor="text1" w:themeTint="D8"/>
    </w:rPr>
  </w:style>
  <w:style w:type="paragraph" w:styleId="Title">
    <w:name w:val="Title"/>
    <w:basedOn w:val="Normal"/>
    <w:next w:val="Normal"/>
    <w:link w:val="TitleChar"/>
    <w:uiPriority w:val="10"/>
    <w:qFormat/>
    <w:rsid w:val="0001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ABF"/>
    <w:pPr>
      <w:spacing w:before="160"/>
      <w:jc w:val="center"/>
    </w:pPr>
    <w:rPr>
      <w:i/>
      <w:iCs/>
      <w:color w:val="404040" w:themeColor="text1" w:themeTint="BF"/>
    </w:rPr>
  </w:style>
  <w:style w:type="character" w:customStyle="1" w:styleId="QuoteChar">
    <w:name w:val="Quote Char"/>
    <w:basedOn w:val="DefaultParagraphFont"/>
    <w:link w:val="Quote"/>
    <w:uiPriority w:val="29"/>
    <w:rsid w:val="00015ABF"/>
    <w:rPr>
      <w:i/>
      <w:iCs/>
      <w:color w:val="404040" w:themeColor="text1" w:themeTint="BF"/>
    </w:rPr>
  </w:style>
  <w:style w:type="paragraph" w:styleId="ListParagraph">
    <w:name w:val="List Paragraph"/>
    <w:basedOn w:val="Normal"/>
    <w:uiPriority w:val="34"/>
    <w:qFormat/>
    <w:rsid w:val="00015ABF"/>
    <w:pPr>
      <w:ind w:left="720"/>
      <w:contextualSpacing/>
    </w:pPr>
  </w:style>
  <w:style w:type="character" w:styleId="IntenseEmphasis">
    <w:name w:val="Intense Emphasis"/>
    <w:basedOn w:val="DefaultParagraphFont"/>
    <w:uiPriority w:val="21"/>
    <w:qFormat/>
    <w:rsid w:val="00015ABF"/>
    <w:rPr>
      <w:i/>
      <w:iCs/>
      <w:color w:val="2F5496" w:themeColor="accent1" w:themeShade="BF"/>
    </w:rPr>
  </w:style>
  <w:style w:type="paragraph" w:styleId="IntenseQuote">
    <w:name w:val="Intense Quote"/>
    <w:basedOn w:val="Normal"/>
    <w:next w:val="Normal"/>
    <w:link w:val="IntenseQuoteChar"/>
    <w:uiPriority w:val="30"/>
    <w:qFormat/>
    <w:rsid w:val="00015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ABF"/>
    <w:rPr>
      <w:i/>
      <w:iCs/>
      <w:color w:val="2F5496" w:themeColor="accent1" w:themeShade="BF"/>
    </w:rPr>
  </w:style>
  <w:style w:type="character" w:styleId="IntenseReference">
    <w:name w:val="Intense Reference"/>
    <w:basedOn w:val="DefaultParagraphFont"/>
    <w:uiPriority w:val="32"/>
    <w:qFormat/>
    <w:rsid w:val="00015ABF"/>
    <w:rPr>
      <w:b/>
      <w:bCs/>
      <w:smallCaps/>
      <w:color w:val="2F5496" w:themeColor="accent1" w:themeShade="BF"/>
      <w:spacing w:val="5"/>
    </w:rPr>
  </w:style>
  <w:style w:type="paragraph" w:styleId="Header">
    <w:name w:val="header"/>
    <w:basedOn w:val="Normal"/>
    <w:link w:val="HeaderChar"/>
    <w:uiPriority w:val="99"/>
    <w:unhideWhenUsed/>
    <w:rsid w:val="00015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ABF"/>
  </w:style>
  <w:style w:type="paragraph" w:styleId="Footer">
    <w:name w:val="footer"/>
    <w:basedOn w:val="Normal"/>
    <w:link w:val="FooterChar"/>
    <w:uiPriority w:val="99"/>
    <w:unhideWhenUsed/>
    <w:rsid w:val="00015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ABF"/>
  </w:style>
  <w:style w:type="table" w:styleId="TableGrid">
    <w:name w:val="Table Grid"/>
    <w:basedOn w:val="TableNormal"/>
    <w:uiPriority w:val="39"/>
    <w:rsid w:val="004A5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82CB3"/>
    <w:pPr>
      <w:spacing w:after="0" w:line="240" w:lineRule="auto"/>
    </w:pPr>
  </w:style>
  <w:style w:type="table" w:styleId="ListTable7Colorful-Accent1">
    <w:name w:val="List Table 7 Colorful Accent 1"/>
    <w:basedOn w:val="TableNormal"/>
    <w:uiPriority w:val="52"/>
    <w:rsid w:val="00534484"/>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5344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condaryUsers\NetNavi\SD_Documents\SD_ClassFiles\SD5__Spring2026\SE2__CSCI4350-001\_Workspace\-%20Sprint%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EA185C8-8EF6-4181-977E-78C4FE0F2834}"/>
      </w:docPartPr>
      <w:docPartBody>
        <w:p w:rsidR="00867C4E" w:rsidRDefault="00726946">
          <w:r w:rsidRPr="00B2793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46"/>
    <w:rsid w:val="0013440F"/>
    <w:rsid w:val="00726946"/>
    <w:rsid w:val="00867C4E"/>
    <w:rsid w:val="00D8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69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83b83a-d17e-43e2-be71-917b8aa7e4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052E994AAA4B46AF795A1E162E7C36" ma:contentTypeVersion="17" ma:contentTypeDescription="Create a new document." ma:contentTypeScope="" ma:versionID="63776ffe70fc426acda803bfa9254149">
  <xsd:schema xmlns:xsd="http://www.w3.org/2001/XMLSchema" xmlns:xs="http://www.w3.org/2001/XMLSchema" xmlns:p="http://schemas.microsoft.com/office/2006/metadata/properties" xmlns:ns3="3083b83a-d17e-43e2-be71-917b8aa7e440" xmlns:ns4="9f0456b8-013c-426f-9d56-d753d4be547c" targetNamespace="http://schemas.microsoft.com/office/2006/metadata/properties" ma:root="true" ma:fieldsID="ec5b8d19405dbba21592149787204669" ns3:_="" ns4:_="">
    <xsd:import namespace="3083b83a-d17e-43e2-be71-917b8aa7e440"/>
    <xsd:import namespace="9f0456b8-013c-426f-9d56-d753d4be547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3b83a-d17e-43e2-be71-917b8aa7e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0456b8-013c-426f-9d56-d753d4be547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C7AD6-415C-410E-B185-624DF26DAAF9}">
  <ds:schemaRefs>
    <ds:schemaRef ds:uri="http://schemas.microsoft.com/office/2006/metadata/properties"/>
    <ds:schemaRef ds:uri="http://schemas.microsoft.com/office/infopath/2007/PartnerControls"/>
    <ds:schemaRef ds:uri="3083b83a-d17e-43e2-be71-917b8aa7e440"/>
  </ds:schemaRefs>
</ds:datastoreItem>
</file>

<file path=customXml/itemProps2.xml><?xml version="1.0" encoding="utf-8"?>
<ds:datastoreItem xmlns:ds="http://schemas.openxmlformats.org/officeDocument/2006/customXml" ds:itemID="{C2DE5462-23E6-4195-8473-66C8ADC2DAD4}">
  <ds:schemaRefs>
    <ds:schemaRef ds:uri="http://schemas.microsoft.com/sharepoint/v3/contenttype/forms"/>
  </ds:schemaRefs>
</ds:datastoreItem>
</file>

<file path=customXml/itemProps3.xml><?xml version="1.0" encoding="utf-8"?>
<ds:datastoreItem xmlns:ds="http://schemas.openxmlformats.org/officeDocument/2006/customXml" ds:itemID="{ECDB51C4-51D6-4864-BA24-71983882A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3b83a-d17e-43e2-be71-917b8aa7e440"/>
    <ds:schemaRef ds:uri="9f0456b8-013c-426f-9d56-d753d4be5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07ACA7-575D-47D9-8731-B3EE6EBD5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Sprint Report Template.dotx</Template>
  <TotalTime>584</TotalTime>
  <Pages>7</Pages>
  <Words>1250</Words>
  <Characters>6905</Characters>
  <Application>Microsoft Office Word</Application>
  <DocSecurity>0</DocSecurity>
  <Lines>160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Daniels</dc:creator>
  <cp:keywords/>
  <dc:description/>
  <cp:lastModifiedBy>Quinn Daniels</cp:lastModifiedBy>
  <cp:revision>7</cp:revision>
  <dcterms:created xsi:type="dcterms:W3CDTF">2026-02-24T15:44:00Z</dcterms:created>
  <dcterms:modified xsi:type="dcterms:W3CDTF">2026-02-28T03:33:00Z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0x01010019052E994AAA4B46AF795A1E162E7C36</vt:lpwstr>
  </property>
</Properties>
</file>