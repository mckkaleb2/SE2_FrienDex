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F36B" w14:textId="77777777" w:rsidR="00857573" w:rsidRDefault="00335AEF" w:rsidP="00BF5CE2">
      <w:pPr>
        <w:pStyle w:val="Heading2"/>
      </w:pPr>
      <w:r>
        <w:t xml:space="preserve">2. </w:t>
      </w:r>
      <w:r w:rsidR="00857573">
        <w:t>Group Members</w:t>
      </w:r>
      <w:r w:rsidR="000E6940">
        <w:t xml:space="preserve"> (with Attendance)</w:t>
      </w:r>
      <w:r w:rsidR="00857573">
        <w:t>:</w:t>
      </w:r>
    </w:p>
    <w:tbl>
      <w:tblPr>
        <w:tblStyle w:val="ListTable7Colorful-Accent1"/>
        <w:tblW w:w="10782" w:type="dxa"/>
        <w:tblInd w:w="-702" w:type="dxa"/>
        <w:tblLook w:val="04A0" w:firstRow="1" w:lastRow="0" w:firstColumn="1" w:lastColumn="0" w:noHBand="0" w:noVBand="1"/>
      </w:tblPr>
      <w:tblGrid>
        <w:gridCol w:w="2340"/>
        <w:gridCol w:w="1239"/>
        <w:gridCol w:w="1551"/>
        <w:gridCol w:w="5652"/>
      </w:tblGrid>
      <w:tr w:rsidR="000E6940" w14:paraId="1D5B85CA" w14:textId="77777777" w:rsidTr="000E69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</w:tcPr>
          <w:p w14:paraId="6AFE207E" w14:textId="77777777" w:rsidR="000E6940" w:rsidRPr="000E6940" w:rsidRDefault="000E6940" w:rsidP="000E6940">
            <w:pPr>
              <w:pStyle w:val="ListParagraph"/>
              <w:ind w:left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Group Member</w:t>
            </w:r>
          </w:p>
        </w:tc>
        <w:tc>
          <w:tcPr>
            <w:tcW w:w="1239" w:type="dxa"/>
          </w:tcPr>
          <w:p w14:paraId="32316CB3" w14:textId="77777777" w:rsidR="000E6940" w:rsidRPr="000E6940" w:rsidRDefault="000E6940" w:rsidP="000E694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Tuesday</w:t>
            </w:r>
          </w:p>
        </w:tc>
        <w:tc>
          <w:tcPr>
            <w:tcW w:w="1551" w:type="dxa"/>
          </w:tcPr>
          <w:p w14:paraId="2D23CA4C" w14:textId="77777777" w:rsidR="000E6940" w:rsidRPr="000E6940" w:rsidRDefault="000E6940" w:rsidP="000E694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Thursday</w:t>
            </w:r>
          </w:p>
        </w:tc>
        <w:tc>
          <w:tcPr>
            <w:tcW w:w="5652" w:type="dxa"/>
          </w:tcPr>
          <w:p w14:paraId="51149316" w14:textId="77777777" w:rsidR="000E6940" w:rsidRPr="000E6940" w:rsidRDefault="000E6940" w:rsidP="000E694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Notes</w:t>
            </w:r>
            <w:r>
              <w:rPr>
                <w:color w:val="000000" w:themeColor="text1"/>
              </w:rPr>
              <w:t xml:space="preserve"> </w:t>
            </w:r>
            <w:r w:rsidRPr="000E6940">
              <w:rPr>
                <w:i w:val="0"/>
                <w:iCs w:val="0"/>
                <w:color w:val="000000" w:themeColor="text1"/>
                <w:sz w:val="20"/>
                <w:szCs w:val="18"/>
              </w:rPr>
              <w:t>(Optional)</w:t>
            </w:r>
          </w:p>
        </w:tc>
      </w:tr>
      <w:tr w:rsidR="000E6940" w14:paraId="7EC330FD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B286535" w14:textId="77777777" w:rsidR="000E6940" w:rsidRDefault="000E6940" w:rsidP="000E6940">
            <w:pPr>
              <w:pStyle w:val="ListParagraph"/>
              <w:ind w:left="0"/>
            </w:pPr>
            <w:r>
              <w:t>Quinn Daniels</w:t>
            </w:r>
          </w:p>
        </w:tc>
        <w:sdt>
          <w:sdtPr>
            <w:id w:val="-19569366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37BF7F64" w14:textId="5E1EED71" w:rsidR="000E6940" w:rsidRDefault="00B10F46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848693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4886F0B3" w14:textId="5F525FD9" w:rsidR="000E6940" w:rsidRDefault="00790E02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7BCCE6E7" w14:textId="77777777" w:rsidR="000E6940" w:rsidRDefault="000E6940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6940" w14:paraId="4DCD9EA4" w14:textId="77777777" w:rsidTr="000E6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13B4A88" w14:textId="77777777" w:rsidR="000E6940" w:rsidRDefault="000E6940" w:rsidP="000E6940">
            <w:pPr>
              <w:pStyle w:val="ListParagraph"/>
              <w:ind w:left="0"/>
            </w:pPr>
            <w:r w:rsidRPr="000E6940">
              <w:t>Ronan Eanes</w:t>
            </w:r>
          </w:p>
        </w:tc>
        <w:sdt>
          <w:sdtPr>
            <w:id w:val="4198428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7AA6F72E" w14:textId="492CD7B5" w:rsidR="000E6940" w:rsidRDefault="00B10F46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5807464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72658D41" w14:textId="432E0993" w:rsidR="000E6940" w:rsidRDefault="00790E02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790E0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3CE8E608" w14:textId="77777777" w:rsidR="000E6940" w:rsidRDefault="000E6940" w:rsidP="000E694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6940" w14:paraId="43F012F7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44BDC55" w14:textId="77777777" w:rsidR="000E6940" w:rsidRDefault="000E6940" w:rsidP="000E6940">
            <w:r w:rsidRPr="000E6940">
              <w:t>Dominic Erhabor</w:t>
            </w:r>
          </w:p>
        </w:tc>
        <w:sdt>
          <w:sdtPr>
            <w:id w:val="-7470366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4D509227" w14:textId="2337F48D" w:rsidR="000E6940" w:rsidRDefault="00C16B75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677324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2703C3E0" w14:textId="77777777" w:rsidR="000E6940" w:rsidRDefault="000E6940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567E3CD1" w14:textId="77777777" w:rsidR="000E6940" w:rsidRDefault="000E6940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6940" w14:paraId="50B1247F" w14:textId="77777777" w:rsidTr="000E6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145CED" w14:textId="77777777" w:rsidR="000E6940" w:rsidRDefault="000E6940" w:rsidP="000E6940">
            <w:pPr>
              <w:pStyle w:val="ListParagraph"/>
              <w:ind w:left="0"/>
            </w:pPr>
            <w:r w:rsidRPr="000E6940">
              <w:t>Kaleb McKinney</w:t>
            </w:r>
          </w:p>
        </w:tc>
        <w:sdt>
          <w:sdtPr>
            <w:id w:val="20915744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643DF013" w14:textId="1A6EB9EC" w:rsidR="000E6940" w:rsidRDefault="00B10F46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8527233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372FEC09" w14:textId="15BB782A" w:rsidR="000E6940" w:rsidRDefault="00790E02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790E0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447ED4A9" w14:textId="77777777" w:rsidR="000E6940" w:rsidRDefault="000E6940" w:rsidP="000E694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6940" w14:paraId="506E2B75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6D1F274" w14:textId="77777777" w:rsidR="000E6940" w:rsidRDefault="000E6940" w:rsidP="000E6940">
            <w:pPr>
              <w:pStyle w:val="ListParagraph"/>
              <w:ind w:left="0"/>
            </w:pPr>
            <w:r w:rsidRPr="000E6940">
              <w:t>Jacob Robidas</w:t>
            </w:r>
          </w:p>
        </w:tc>
        <w:sdt>
          <w:sdtPr>
            <w:id w:val="13316460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2F4F2F92" w14:textId="28D9A626" w:rsidR="000E6940" w:rsidRDefault="00B10F46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8859505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0BE0CF4E" w14:textId="45F094EA" w:rsidR="000E6940" w:rsidRDefault="00790E02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790E0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4A7D9FF4" w14:textId="77777777" w:rsidR="000E6940" w:rsidRDefault="000E6940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85FCD9" w14:textId="77777777" w:rsidR="000E6940" w:rsidRDefault="000E6940" w:rsidP="000E6940">
      <w:pPr>
        <w:pStyle w:val="ListParagraph"/>
      </w:pPr>
    </w:p>
    <w:p w14:paraId="0841E667" w14:textId="77777777" w:rsidR="00964E29" w:rsidRDefault="00335AEF" w:rsidP="00964E29">
      <w:pPr>
        <w:pStyle w:val="Heading2"/>
      </w:pPr>
      <w:r>
        <w:t xml:space="preserve">3. </w:t>
      </w:r>
      <w:r w:rsidR="00964E29">
        <w:t>Sprint Goal</w:t>
      </w:r>
    </w:p>
    <w:p w14:paraId="52EB59F3" w14:textId="7A3F07E1" w:rsidR="00B10F46" w:rsidRPr="00B10F46" w:rsidRDefault="00B10F46" w:rsidP="00B10F46">
      <w:r>
        <w:t>The goal of this sprint is to integrate unit tests into ou</w:t>
      </w:r>
      <w:r w:rsidR="00C16B75">
        <w:t>r</w:t>
      </w:r>
      <w:r>
        <w:t xml:space="preserve"> CI/CD pipeline</w:t>
      </w:r>
      <w:r w:rsidR="00C16B75">
        <w:t>, as well as to improve test coverage for our services’ methods. We have one outstanding user story that should also be completed this sprint.</w:t>
      </w:r>
    </w:p>
    <w:p w14:paraId="53A549EF" w14:textId="07122B95" w:rsidR="00B10F46" w:rsidRDefault="00B10F46" w:rsidP="00B10F46">
      <w:pPr>
        <w:outlineLvl w:val="2"/>
        <w:rPr>
          <w:rStyle w:val="IntenseEmphasis"/>
          <w:i w:val="0"/>
          <w:iCs w:val="0"/>
        </w:rPr>
      </w:pPr>
      <w:r>
        <w:rPr>
          <w:rStyle w:val="IntenseEmphasis"/>
          <w:i w:val="0"/>
          <w:iCs w:val="0"/>
        </w:rPr>
        <w:t>User stories:</w:t>
      </w:r>
      <w:r>
        <w:rPr>
          <w:rStyle w:val="IntenseEmphasis"/>
          <w:i w:val="0"/>
          <w:iCs w:val="0"/>
        </w:rPr>
        <w:tab/>
      </w:r>
    </w:p>
    <w:p w14:paraId="75F0E8BD" w14:textId="68139CC3" w:rsidR="00B10F46" w:rsidRPr="00B10F46" w:rsidRDefault="00B10F46" w:rsidP="00B10F46">
      <w:pPr>
        <w:pStyle w:val="ListParagraph"/>
        <w:numPr>
          <w:ilvl w:val="0"/>
          <w:numId w:val="16"/>
        </w:numPr>
        <w:outlineLvl w:val="2"/>
        <w:rPr>
          <w:color w:val="2F5496" w:themeColor="accent1" w:themeShade="BF"/>
        </w:rPr>
      </w:pPr>
      <w:r>
        <w:rPr>
          <w:color w:val="2F5496" w:themeColor="accent1" w:themeShade="BF"/>
        </w:rPr>
        <w:t>As a user, I want to be able to delete entries.</w:t>
      </w:r>
    </w:p>
    <w:p w14:paraId="1CABEA3E" w14:textId="45EE84CF" w:rsidR="00337776" w:rsidRPr="00337776" w:rsidRDefault="00C16B75" w:rsidP="00337776">
      <w:pPr>
        <w:pStyle w:val="Heading2"/>
      </w:pPr>
      <w:r>
        <w:t>4</w:t>
      </w:r>
      <w:r w:rsidR="00335AEF">
        <w:t xml:space="preserve">. </w:t>
      </w:r>
      <w:r w:rsidR="008157B5">
        <w:t>List of Tasks P</w:t>
      </w:r>
      <w:r w:rsidR="00337776">
        <w:t>er</w:t>
      </w:r>
      <w:r w:rsidR="008157B5">
        <w:t>formed</w:t>
      </w:r>
      <w:r w:rsidR="00857573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8157B5" w14:paraId="40178390" w14:textId="77777777" w:rsidTr="006B4A15">
        <w:trPr>
          <w:cantSplit/>
          <w:trHeight w:val="557"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0A4600E7" w14:textId="7F08457A" w:rsidR="008157B5" w:rsidRPr="00AD5ACA" w:rsidRDefault="001D25B0" w:rsidP="00337776">
            <w:pPr>
              <w:outlineLvl w:val="2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Delete Entry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3A9D501F" w14:textId="31CD50F4" w:rsidR="008157B5" w:rsidRPr="00AD5ACA" w:rsidRDefault="001D25B0" w:rsidP="006B4A15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Must</w:t>
            </w:r>
          </w:p>
        </w:tc>
      </w:tr>
      <w:tr w:rsidR="008157B5" w14:paraId="50700839" w14:textId="77777777" w:rsidTr="008157B5">
        <w:trPr>
          <w:cantSplit/>
          <w:jc w:val="center"/>
        </w:trPr>
        <w:tc>
          <w:tcPr>
            <w:tcW w:w="940" w:type="dxa"/>
            <w:shd w:val="clear" w:color="auto" w:fill="000000" w:themeFill="text1"/>
          </w:tcPr>
          <w:p w14:paraId="611EFE08" w14:textId="77777777" w:rsidR="008157B5" w:rsidRDefault="008157B5" w:rsidP="006B4A15"/>
        </w:tc>
        <w:tc>
          <w:tcPr>
            <w:tcW w:w="3285" w:type="dxa"/>
            <w:gridSpan w:val="2"/>
          </w:tcPr>
          <w:p w14:paraId="7D04671F" w14:textId="77777777" w:rsidR="008157B5" w:rsidRPr="00AD5ACA" w:rsidRDefault="008157B5" w:rsidP="006B4A15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2CF517E2" w14:textId="77777777" w:rsidR="008157B5" w:rsidRDefault="008157B5" w:rsidP="008157B5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51A20A40" w14:textId="77777777" w:rsidR="008157B5" w:rsidRPr="00C07312" w:rsidRDefault="008157B5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8157B5" w14:paraId="71DB7FBB" w14:textId="77777777" w:rsidTr="006B4A15">
        <w:trPr>
          <w:cantSplit/>
          <w:trHeight w:val="404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74F85DC7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77328AC9" w14:textId="7E85540A" w:rsidR="008157B5" w:rsidRDefault="001D25B0" w:rsidP="006B4A15">
            <w:r>
              <w:t xml:space="preserve">Dominic </w:t>
            </w:r>
            <w:r w:rsidR="00EF39EB">
              <w:t>Erharbor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690325A5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38C8290C" w14:textId="49B1DD3E" w:rsidR="008157B5" w:rsidRDefault="00F8209E" w:rsidP="006B4A15">
            <w:r>
              <w:t>Unknown (missed class)</w:t>
            </w:r>
          </w:p>
        </w:tc>
      </w:tr>
      <w:tr w:rsidR="008157B5" w14:paraId="4DAD9ABC" w14:textId="77777777" w:rsidTr="006B4A15">
        <w:trPr>
          <w:cantSplit/>
          <w:trHeight w:val="458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0CC028FD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42F135B8" w14:textId="3DDC0CB1" w:rsidR="008157B5" w:rsidRDefault="00F8209E" w:rsidP="006B4A15">
            <w:r>
              <w:t>Completed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3AA6BC72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29982AC5" w14:textId="09311669" w:rsidR="008157B5" w:rsidRDefault="00436250" w:rsidP="006B4A15">
            <w:r>
              <w:t>Unknown (missed class)</w:t>
            </w:r>
          </w:p>
        </w:tc>
      </w:tr>
      <w:tr w:rsidR="008157B5" w14:paraId="43DAC096" w14:textId="77777777" w:rsidTr="006B4A15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8160FF7" w14:textId="77777777" w:rsidR="008157B5" w:rsidRPr="00AD5ACA" w:rsidRDefault="008157B5" w:rsidP="006B4A15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216F3F43" w14:textId="269C9569" w:rsidR="008157B5" w:rsidRPr="004734C0" w:rsidRDefault="00EF39EB" w:rsidP="006B4A15">
            <w:r>
              <w:t xml:space="preserve">Allow users to delete </w:t>
            </w:r>
            <w:r w:rsidR="00C21CE7">
              <w:t>entries from their rolodex</w:t>
            </w:r>
          </w:p>
        </w:tc>
      </w:tr>
      <w:tr w:rsidR="008157B5" w14:paraId="3AC57F9D" w14:textId="77777777" w:rsidTr="006B4A15">
        <w:trPr>
          <w:cantSplit/>
          <w:trHeight w:val="458"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3A1B0CC4" w14:textId="77777777" w:rsidR="008157B5" w:rsidRPr="00C07312" w:rsidRDefault="008157B5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8157B5" w14:paraId="61C9CE25" w14:textId="77777777" w:rsidTr="006B4A15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5BD7DA8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118A64C9" w14:textId="77777777" w:rsidR="008157B5" w:rsidRPr="00C07312" w:rsidRDefault="008157B5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054922D4" w14:textId="3457C669" w:rsidR="008157B5" w:rsidRDefault="00436250" w:rsidP="006B4A15">
            <w:r>
              <w:t>Unknown (missed class)</w:t>
            </w:r>
          </w:p>
        </w:tc>
      </w:tr>
      <w:tr w:rsidR="008157B5" w14:paraId="12209C4E" w14:textId="77777777" w:rsidTr="006B4A15">
        <w:trPr>
          <w:cantSplit/>
          <w:trHeight w:val="575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5F644F3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23BFDA26" w14:textId="230F52DA" w:rsidR="008157B5" w:rsidRPr="00EE2021" w:rsidRDefault="00436250" w:rsidP="006B4A15">
            <w:r>
              <w:t>Unknown (missed class)</w:t>
            </w:r>
          </w:p>
        </w:tc>
      </w:tr>
      <w:tr w:rsidR="008157B5" w14:paraId="14516D98" w14:textId="77777777" w:rsidTr="006B4A15">
        <w:trPr>
          <w:cantSplit/>
          <w:trHeight w:val="530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08190E2B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44413314" w14:textId="23038C52" w:rsidR="008157B5" w:rsidRPr="00EE2021" w:rsidRDefault="00436250" w:rsidP="006B4A15">
            <w:r>
              <w:t>Unknown (missed class)</w:t>
            </w:r>
          </w:p>
        </w:tc>
      </w:tr>
      <w:tr w:rsidR="008157B5" w14:paraId="1AC298A1" w14:textId="77777777" w:rsidTr="006B4A15">
        <w:trPr>
          <w:cantSplit/>
          <w:trHeight w:val="43"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12E62634" w14:textId="77777777" w:rsidR="008157B5" w:rsidRPr="00C07312" w:rsidRDefault="008157B5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22546565" w14:textId="77777777" w:rsidR="008157B5" w:rsidRDefault="008157B5" w:rsidP="006B4A15"/>
        </w:tc>
      </w:tr>
    </w:tbl>
    <w:p w14:paraId="36661029" w14:textId="77777777" w:rsidR="00964E29" w:rsidRDefault="00964E29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991396" w14:paraId="48CAFAC7" w14:textId="77777777" w:rsidTr="00991396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0486CD2A" w14:textId="38E7A1D3" w:rsidR="00991396" w:rsidRPr="00AD5ACA" w:rsidRDefault="001836CE" w:rsidP="006B4A15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Write Unit Tests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427976AF" w14:textId="6DECA459" w:rsidR="00991396" w:rsidRPr="00AD5ACA" w:rsidRDefault="0093014A" w:rsidP="006B4A15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Should</w:t>
            </w:r>
          </w:p>
        </w:tc>
      </w:tr>
      <w:tr w:rsidR="00991396" w14:paraId="2481F772" w14:textId="77777777" w:rsidTr="00991396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2E039104" w14:textId="77777777" w:rsidR="00991396" w:rsidRDefault="00991396" w:rsidP="006B4A15"/>
        </w:tc>
        <w:tc>
          <w:tcPr>
            <w:tcW w:w="3285" w:type="dxa"/>
            <w:gridSpan w:val="2"/>
          </w:tcPr>
          <w:p w14:paraId="59DF0F6F" w14:textId="77777777" w:rsidR="00991396" w:rsidRPr="00AD5ACA" w:rsidRDefault="00991396" w:rsidP="006B4A15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5D5FEC04" w14:textId="77777777" w:rsidR="00991396" w:rsidRDefault="00991396" w:rsidP="008157B5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43EE355D" w14:textId="77777777" w:rsidR="00991396" w:rsidRPr="00C07312" w:rsidRDefault="00991396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991396" w14:paraId="1C0A6315" w14:textId="77777777" w:rsidTr="00991396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28FE8EE8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48BD207D" w14:textId="3FC2F8FA" w:rsidR="00991396" w:rsidRDefault="00A211F0" w:rsidP="006B4A15">
            <w:r>
              <w:t>Jacob Robidas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1A943CD2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43EDFCDC" w14:textId="6B256952" w:rsidR="00991396" w:rsidRDefault="00A55AA6" w:rsidP="006B4A15">
            <w:r>
              <w:t>4 hours</w:t>
            </w:r>
          </w:p>
        </w:tc>
      </w:tr>
      <w:tr w:rsidR="00991396" w14:paraId="41B684E4" w14:textId="77777777" w:rsidTr="00991396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5587EA54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5A358037" w14:textId="36A46AC9" w:rsidR="00991396" w:rsidRDefault="001A5EB0" w:rsidP="006B4A15">
            <w:r>
              <w:t>In-progress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5184A6CE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69000B18" w14:textId="132D9955" w:rsidR="00991396" w:rsidRDefault="00A55AA6" w:rsidP="006B4A15">
            <w:r>
              <w:t>N/A (not yet completed)</w:t>
            </w:r>
          </w:p>
        </w:tc>
      </w:tr>
      <w:tr w:rsidR="00991396" w14:paraId="473AFFB5" w14:textId="77777777" w:rsidTr="00991396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214EB42" w14:textId="77777777" w:rsidR="00991396" w:rsidRPr="00AD5ACA" w:rsidRDefault="00991396" w:rsidP="006B4A15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479200F1" w14:textId="26C82ED9" w:rsidR="00991396" w:rsidRPr="004734C0" w:rsidRDefault="00A211F0" w:rsidP="006B4A15">
            <w:r>
              <w:t xml:space="preserve">Implement unit tests </w:t>
            </w:r>
            <w:r w:rsidR="005A4EBB">
              <w:t xml:space="preserve">using </w:t>
            </w:r>
            <w:proofErr w:type="spellStart"/>
            <w:r w:rsidR="005A4EBB">
              <w:t>xUnit</w:t>
            </w:r>
            <w:proofErr w:type="spellEnd"/>
          </w:p>
        </w:tc>
      </w:tr>
      <w:tr w:rsidR="00991396" w14:paraId="23E98841" w14:textId="77777777" w:rsidTr="00991396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3D709AA5" w14:textId="77777777" w:rsidR="00991396" w:rsidRPr="00C07312" w:rsidRDefault="00991396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991396" w14:paraId="1E89C229" w14:textId="77777777" w:rsidTr="00991396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511CF70F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5F3EE54C" w14:textId="77777777" w:rsidR="00991396" w:rsidRPr="00C07312" w:rsidRDefault="00991396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0AEF6F34" w14:textId="6B4ABDD1" w:rsidR="00991396" w:rsidRDefault="00A55AA6" w:rsidP="00A55AA6">
            <w:pPr>
              <w:tabs>
                <w:tab w:val="left" w:pos="2196"/>
              </w:tabs>
            </w:pPr>
            <w:r>
              <w:t>N/A</w:t>
            </w:r>
          </w:p>
        </w:tc>
      </w:tr>
      <w:tr w:rsidR="00991396" w14:paraId="75662946" w14:textId="77777777" w:rsidTr="00991396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25EA4F13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28E85DE0" w14:textId="498A20D0" w:rsidR="00991396" w:rsidRPr="00EE2021" w:rsidRDefault="00A55AA6" w:rsidP="006B4A15">
            <w:r>
              <w:t>N/A</w:t>
            </w:r>
          </w:p>
        </w:tc>
      </w:tr>
      <w:tr w:rsidR="00991396" w14:paraId="35C67B25" w14:textId="77777777" w:rsidTr="00991396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B4A4688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1B80C306" w14:textId="6DCE7D3F" w:rsidR="00991396" w:rsidRPr="00EE2021" w:rsidRDefault="003200BD" w:rsidP="006B4A15">
            <w:r>
              <w:t>N/A</w:t>
            </w:r>
          </w:p>
        </w:tc>
      </w:tr>
      <w:tr w:rsidR="00991396" w14:paraId="73448B44" w14:textId="77777777" w:rsidTr="00991396">
        <w:trPr>
          <w:cantSplit/>
          <w:trHeight w:val="43"/>
          <w:tblHeader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1A6F1C9A" w14:textId="77777777" w:rsidR="00991396" w:rsidRPr="00C07312" w:rsidRDefault="00991396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33A8F179" w14:textId="77777777" w:rsidR="00991396" w:rsidRDefault="00991396" w:rsidP="006B4A15"/>
        </w:tc>
      </w:tr>
    </w:tbl>
    <w:p w14:paraId="279FA784" w14:textId="77777777" w:rsidR="00991396" w:rsidRDefault="00991396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BB66D9" w:rsidRPr="00AD5ACA" w14:paraId="1CC30044" w14:textId="77777777" w:rsidTr="00A86522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6904D93B" w14:textId="356F70F6" w:rsidR="00BB66D9" w:rsidRPr="00AD5ACA" w:rsidRDefault="00BB66D9" w:rsidP="00A86522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Write README.md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7A0E96FA" w14:textId="77777777" w:rsidR="00BB66D9" w:rsidRPr="00AD5ACA" w:rsidRDefault="00BB66D9" w:rsidP="00A86522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Should</w:t>
            </w:r>
          </w:p>
        </w:tc>
      </w:tr>
      <w:tr w:rsidR="00BB66D9" w:rsidRPr="00C07312" w14:paraId="2C693EE5" w14:textId="77777777" w:rsidTr="00A86522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7FEDE586" w14:textId="77777777" w:rsidR="00BB66D9" w:rsidRDefault="00BB66D9" w:rsidP="00A86522"/>
        </w:tc>
        <w:tc>
          <w:tcPr>
            <w:tcW w:w="3285" w:type="dxa"/>
            <w:gridSpan w:val="2"/>
          </w:tcPr>
          <w:p w14:paraId="648B480E" w14:textId="77777777" w:rsidR="00BB66D9" w:rsidRPr="00AD5ACA" w:rsidRDefault="00BB66D9" w:rsidP="00A86522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4E581D06" w14:textId="77777777" w:rsidR="00BB66D9" w:rsidRDefault="00BB66D9" w:rsidP="00A86522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255E4426" w14:textId="77777777" w:rsidR="00BB66D9" w:rsidRPr="00C07312" w:rsidRDefault="00BB66D9" w:rsidP="00A86522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BB66D9" w14:paraId="18B06FC6" w14:textId="77777777" w:rsidTr="00A86522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5C9EAFE8" w14:textId="77777777" w:rsidR="00BB66D9" w:rsidRPr="00C07312" w:rsidRDefault="00BB66D9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4ECF3384" w14:textId="31E17AC4" w:rsidR="00BB66D9" w:rsidRDefault="00693A4A" w:rsidP="00A86522">
            <w:r>
              <w:t>Ronan Eanes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7DF83FCB" w14:textId="77777777" w:rsidR="00BB66D9" w:rsidRPr="00C07312" w:rsidRDefault="00BB66D9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37B43DB7" w14:textId="473E3FC3" w:rsidR="00BB66D9" w:rsidRDefault="003444B1" w:rsidP="00A86522">
            <w:r>
              <w:t>0.5 hours</w:t>
            </w:r>
          </w:p>
        </w:tc>
      </w:tr>
      <w:tr w:rsidR="00BB66D9" w14:paraId="7894CD5B" w14:textId="77777777" w:rsidTr="00A86522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43BCADAF" w14:textId="77777777" w:rsidR="00BB66D9" w:rsidRPr="00C07312" w:rsidRDefault="00BB66D9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385FF99A" w14:textId="1BB25DB2" w:rsidR="00BB66D9" w:rsidRDefault="00DE125B" w:rsidP="00A86522">
            <w:r>
              <w:t>Completed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54F7596B" w14:textId="77777777" w:rsidR="00BB66D9" w:rsidRPr="00C07312" w:rsidRDefault="00BB66D9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302E3ADC" w14:textId="6F3E09C7" w:rsidR="00BB66D9" w:rsidRDefault="003444B1" w:rsidP="00A86522">
            <w:r>
              <w:t>1 hour</w:t>
            </w:r>
          </w:p>
        </w:tc>
      </w:tr>
      <w:tr w:rsidR="00BB66D9" w:rsidRPr="004734C0" w14:paraId="06A039BB" w14:textId="77777777" w:rsidTr="00A86522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7F97082D" w14:textId="77777777" w:rsidR="00BB66D9" w:rsidRPr="00AD5ACA" w:rsidRDefault="00BB66D9" w:rsidP="00A86522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6021AABF" w14:textId="7825EFFF" w:rsidR="00BB66D9" w:rsidRPr="004734C0" w:rsidRDefault="00693A4A" w:rsidP="00A86522">
            <w:r>
              <w:t>Write README.md file for GitHub repository</w:t>
            </w:r>
          </w:p>
        </w:tc>
      </w:tr>
      <w:tr w:rsidR="00BB66D9" w:rsidRPr="00C07312" w14:paraId="0A22999A" w14:textId="77777777" w:rsidTr="00A86522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4BD37454" w14:textId="77777777" w:rsidR="00BB66D9" w:rsidRPr="00C07312" w:rsidRDefault="00BB66D9" w:rsidP="00A86522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BB66D9" w14:paraId="611DCDC4" w14:textId="77777777" w:rsidTr="00A86522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C6B6FAD" w14:textId="77777777" w:rsidR="00BB66D9" w:rsidRPr="00C07312" w:rsidRDefault="00BB66D9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70A82BAB" w14:textId="77777777" w:rsidR="00BB66D9" w:rsidRPr="00C07312" w:rsidRDefault="00BB66D9" w:rsidP="00A86522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7EA027A4" w14:textId="3F2574DC" w:rsidR="00BB66D9" w:rsidRDefault="003444B1" w:rsidP="00A86522">
            <w:r>
              <w:t>N/A</w:t>
            </w:r>
          </w:p>
        </w:tc>
      </w:tr>
      <w:tr w:rsidR="00BB66D9" w:rsidRPr="00EE2021" w14:paraId="198B47F4" w14:textId="77777777" w:rsidTr="00A86522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F6BB68A" w14:textId="77777777" w:rsidR="00BB66D9" w:rsidRPr="00C07312" w:rsidRDefault="00BB66D9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724699E8" w14:textId="1EE11268" w:rsidR="00BB66D9" w:rsidRPr="00EE2021" w:rsidRDefault="003444B1" w:rsidP="00A86522">
            <w:r>
              <w:t>N/A</w:t>
            </w:r>
          </w:p>
        </w:tc>
      </w:tr>
      <w:tr w:rsidR="00BB66D9" w:rsidRPr="00EE2021" w14:paraId="2F87F577" w14:textId="77777777" w:rsidTr="00A86522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0F541A0F" w14:textId="77777777" w:rsidR="00BB66D9" w:rsidRPr="00C07312" w:rsidRDefault="00BB66D9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287870B1" w14:textId="136CB854" w:rsidR="00BB66D9" w:rsidRPr="00EE2021" w:rsidRDefault="003444B1" w:rsidP="00A86522">
            <w:r>
              <w:t>N/A</w:t>
            </w:r>
          </w:p>
        </w:tc>
      </w:tr>
      <w:tr w:rsidR="00BB66D9" w14:paraId="77FE241E" w14:textId="77777777" w:rsidTr="00A86522">
        <w:trPr>
          <w:cantSplit/>
          <w:trHeight w:val="43"/>
          <w:tblHeader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0DE0B4CB" w14:textId="77777777" w:rsidR="00BB66D9" w:rsidRPr="00C07312" w:rsidRDefault="00BB66D9" w:rsidP="00A86522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00848C11" w14:textId="77777777" w:rsidR="00BB66D9" w:rsidRDefault="00BB66D9" w:rsidP="00A86522"/>
        </w:tc>
      </w:tr>
    </w:tbl>
    <w:p w14:paraId="65549E77" w14:textId="77777777" w:rsidR="00BB66D9" w:rsidRDefault="00BB66D9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7517A1" w:rsidRPr="00AD5ACA" w14:paraId="298544A4" w14:textId="77777777" w:rsidTr="00A86522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16E583E7" w14:textId="55079A16" w:rsidR="007517A1" w:rsidRPr="00AD5ACA" w:rsidRDefault="0094783F" w:rsidP="00A86522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Update CI/CD pipeline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7E01E398" w14:textId="77777777" w:rsidR="007517A1" w:rsidRPr="00AD5ACA" w:rsidRDefault="007517A1" w:rsidP="00A86522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Should</w:t>
            </w:r>
          </w:p>
        </w:tc>
      </w:tr>
      <w:tr w:rsidR="007517A1" w:rsidRPr="00C07312" w14:paraId="63EC42BE" w14:textId="77777777" w:rsidTr="00A86522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78A71C52" w14:textId="77777777" w:rsidR="007517A1" w:rsidRDefault="007517A1" w:rsidP="00A86522"/>
        </w:tc>
        <w:tc>
          <w:tcPr>
            <w:tcW w:w="3285" w:type="dxa"/>
            <w:gridSpan w:val="2"/>
          </w:tcPr>
          <w:p w14:paraId="3DF66056" w14:textId="77777777" w:rsidR="007517A1" w:rsidRPr="00AD5ACA" w:rsidRDefault="007517A1" w:rsidP="00A86522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2FDAA879" w14:textId="77777777" w:rsidR="007517A1" w:rsidRDefault="007517A1" w:rsidP="00A86522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727DECA4" w14:textId="77777777" w:rsidR="007517A1" w:rsidRPr="00C07312" w:rsidRDefault="007517A1" w:rsidP="00A86522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7517A1" w14:paraId="3CC80ECF" w14:textId="77777777" w:rsidTr="00A86522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79C953E7" w14:textId="77777777" w:rsidR="007517A1" w:rsidRPr="00C07312" w:rsidRDefault="007517A1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3BA4BFCD" w14:textId="195D06CA" w:rsidR="007517A1" w:rsidRDefault="007517A1" w:rsidP="00A86522">
            <w:r>
              <w:t>Quinn Daniels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3A5EF11E" w14:textId="77777777" w:rsidR="007517A1" w:rsidRPr="00C07312" w:rsidRDefault="007517A1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6754D6F9" w14:textId="290D76B0" w:rsidR="007517A1" w:rsidRDefault="00BC4344" w:rsidP="00A86522">
            <w:r>
              <w:t>9 hours</w:t>
            </w:r>
          </w:p>
        </w:tc>
      </w:tr>
      <w:tr w:rsidR="007517A1" w14:paraId="7E002945" w14:textId="77777777" w:rsidTr="00A86522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61ECFACE" w14:textId="77777777" w:rsidR="007517A1" w:rsidRPr="00C07312" w:rsidRDefault="007517A1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5B5EA858" w14:textId="5495A95B" w:rsidR="007517A1" w:rsidRDefault="00BC4344" w:rsidP="00A86522">
            <w:r>
              <w:t>Completed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596D2D4E" w14:textId="77777777" w:rsidR="007517A1" w:rsidRPr="00C07312" w:rsidRDefault="007517A1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4C6FF468" w14:textId="269D7AFC" w:rsidR="007517A1" w:rsidRDefault="00BC4344" w:rsidP="00A86522">
            <w:r>
              <w:t>19 hours</w:t>
            </w:r>
          </w:p>
        </w:tc>
      </w:tr>
      <w:tr w:rsidR="007517A1" w:rsidRPr="004734C0" w14:paraId="34B8402D" w14:textId="77777777" w:rsidTr="00A86522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73C470E" w14:textId="77777777" w:rsidR="007517A1" w:rsidRPr="00AD5ACA" w:rsidRDefault="007517A1" w:rsidP="00A86522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0E7EE232" w14:textId="66AA9774" w:rsidR="007517A1" w:rsidRPr="004734C0" w:rsidRDefault="0094783F" w:rsidP="00A86522">
            <w:r>
              <w:t xml:space="preserve">Update </w:t>
            </w:r>
            <w:r w:rsidR="00E710E6">
              <w:t>CI/CD workflows to avoid unnecessary builds and managing versions for potential updates</w:t>
            </w:r>
            <w:r w:rsidR="00BC4344">
              <w:t xml:space="preserve"> (updates not part of this task)</w:t>
            </w:r>
          </w:p>
        </w:tc>
      </w:tr>
      <w:tr w:rsidR="007517A1" w:rsidRPr="00C07312" w14:paraId="05A6BB5F" w14:textId="77777777" w:rsidTr="00A86522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1B82D80A" w14:textId="77777777" w:rsidR="007517A1" w:rsidRPr="00C07312" w:rsidRDefault="007517A1" w:rsidP="00A86522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7517A1" w14:paraId="7C14D3A1" w14:textId="77777777" w:rsidTr="00A86522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86EE6C7" w14:textId="77777777" w:rsidR="007517A1" w:rsidRPr="00C07312" w:rsidRDefault="007517A1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01985423" w14:textId="77777777" w:rsidR="007517A1" w:rsidRPr="00C07312" w:rsidRDefault="007517A1" w:rsidP="00A86522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4BE06F26" w14:textId="046DB5F0" w:rsidR="007517A1" w:rsidRDefault="00B70C34" w:rsidP="00A86522">
            <w:r>
              <w:t>Some errors on app installation</w:t>
            </w:r>
            <w:r w:rsidR="00FD1B1F">
              <w:t>, and memory runs out on some workflows (these have been rolled back for now)</w:t>
            </w:r>
          </w:p>
        </w:tc>
      </w:tr>
      <w:tr w:rsidR="007517A1" w:rsidRPr="00EE2021" w14:paraId="51C8B849" w14:textId="77777777" w:rsidTr="00A86522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607B017" w14:textId="77777777" w:rsidR="007517A1" w:rsidRPr="00C07312" w:rsidRDefault="007517A1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2FFB2BB6" w14:textId="697991FC" w:rsidR="007517A1" w:rsidRPr="00EE2021" w:rsidRDefault="008D513C" w:rsidP="00A86522">
            <w:r>
              <w:t xml:space="preserve">Use command line </w:t>
            </w:r>
            <w:r w:rsidR="00FD1B1F">
              <w:t>tools for app build</w:t>
            </w:r>
            <w:r w:rsidR="00F3785E">
              <w:t xml:space="preserve"> (resolves installation problems</w:t>
            </w:r>
            <w:r w:rsidR="007D03B2">
              <w:t>)</w:t>
            </w:r>
          </w:p>
        </w:tc>
      </w:tr>
      <w:tr w:rsidR="007517A1" w:rsidRPr="00EE2021" w14:paraId="7EAF7C56" w14:textId="77777777" w:rsidTr="00A86522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C52BA30" w14:textId="77777777" w:rsidR="007517A1" w:rsidRPr="00C07312" w:rsidRDefault="007517A1" w:rsidP="00A86522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002EB732" w14:textId="77777777" w:rsidR="007517A1" w:rsidRDefault="00F3785E" w:rsidP="00A86522">
            <w:r>
              <w:t>SDK platform tools is helpful for debugging</w:t>
            </w:r>
            <w:r w:rsidR="007D03B2">
              <w:t xml:space="preserve"> and deploying the app. </w:t>
            </w:r>
          </w:p>
          <w:p w14:paraId="2CBD8BF8" w14:textId="0488B9CF" w:rsidR="007D03B2" w:rsidRPr="00EE2021" w:rsidRDefault="007D03B2" w:rsidP="00A86522">
            <w:r>
              <w:t xml:space="preserve">GitHub secrets </w:t>
            </w:r>
            <w:r w:rsidR="003B5113">
              <w:t>is an all-or-nothing on edits</w:t>
            </w:r>
            <w:r w:rsidR="007168ED">
              <w:t xml:space="preserve"> (can’t only edit one part of the secret(s))</w:t>
            </w:r>
          </w:p>
        </w:tc>
      </w:tr>
      <w:tr w:rsidR="007517A1" w14:paraId="6AACB02A" w14:textId="77777777" w:rsidTr="00A86522">
        <w:trPr>
          <w:cantSplit/>
          <w:trHeight w:val="43"/>
          <w:tblHeader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2D41E7E1" w14:textId="77777777" w:rsidR="007517A1" w:rsidRPr="00C07312" w:rsidRDefault="007517A1" w:rsidP="00A86522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5469674C" w14:textId="77777777" w:rsidR="007517A1" w:rsidRDefault="007517A1" w:rsidP="00A86522"/>
        </w:tc>
      </w:tr>
    </w:tbl>
    <w:p w14:paraId="708E1C6D" w14:textId="77777777" w:rsidR="007517A1" w:rsidRDefault="007517A1" w:rsidP="00964E29"/>
    <w:p w14:paraId="32EA3783" w14:textId="77777777" w:rsidR="00E91346" w:rsidRPr="001F4394" w:rsidRDefault="00335AEF" w:rsidP="00E91346">
      <w:pPr>
        <w:pStyle w:val="Heading2"/>
      </w:pPr>
      <w:r>
        <w:t xml:space="preserve">6. </w:t>
      </w:r>
      <w:r w:rsidR="00E91346" w:rsidRPr="001F4394">
        <w:t>Sprint review:</w:t>
      </w:r>
    </w:p>
    <w:p w14:paraId="5E607E25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Was the sprint goal achieved? Yes/No: Provide details. </w:t>
      </w:r>
    </w:p>
    <w:p w14:paraId="36D43E50" w14:textId="004BDBED" w:rsidR="00E91346" w:rsidRPr="001F4394" w:rsidRDefault="002F4D91" w:rsidP="00E91346">
      <w:pPr>
        <w:pStyle w:val="ListParagraph"/>
        <w:numPr>
          <w:ilvl w:val="2"/>
          <w:numId w:val="4"/>
        </w:numPr>
      </w:pPr>
      <w:r>
        <w:t>Yes, the final user story was implemented this sprint</w:t>
      </w:r>
      <w:r w:rsidR="006063AD">
        <w:t xml:space="preserve">. Unit tests are not </w:t>
      </w:r>
      <w:r w:rsidR="007C4525">
        <w:t>finished</w:t>
      </w:r>
      <w:r w:rsidR="006063AD">
        <w:t>, but we</w:t>
      </w:r>
      <w:r w:rsidR="004316DB">
        <w:t xml:space="preserve"> have most of the tests we want.</w:t>
      </w:r>
    </w:p>
    <w:p w14:paraId="076759FC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Feedback from Customers/Stake holders/Product owner, etc. </w:t>
      </w:r>
    </w:p>
    <w:p w14:paraId="22F3C0A3" w14:textId="05BC3AAD" w:rsidR="00E91346" w:rsidRPr="001F4394" w:rsidRDefault="007C4525" w:rsidP="00E91346">
      <w:pPr>
        <w:pStyle w:val="ListParagraph"/>
        <w:numPr>
          <w:ilvl w:val="2"/>
          <w:numId w:val="4"/>
        </w:numPr>
      </w:pPr>
      <w:r>
        <w:t>N/A</w:t>
      </w:r>
    </w:p>
    <w:p w14:paraId="7C31E781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Focus for next sprint</w:t>
      </w:r>
    </w:p>
    <w:p w14:paraId="218B4C35" w14:textId="7B766AE6" w:rsidR="00E91346" w:rsidRPr="001F4394" w:rsidRDefault="004316DB" w:rsidP="00E91346">
      <w:pPr>
        <w:pStyle w:val="ListParagraph"/>
        <w:numPr>
          <w:ilvl w:val="2"/>
          <w:numId w:val="4"/>
        </w:numPr>
      </w:pPr>
      <w:r>
        <w:t>Finish out unit tests</w:t>
      </w:r>
      <w:r w:rsidR="00CF532F">
        <w:t xml:space="preserve"> and make the UI look nice, or at least get rid of anything weird</w:t>
      </w:r>
      <w:r w:rsidR="00E474C9">
        <w:t xml:space="preserve"> looking, which there are a few places where the UI looks a bit strange.</w:t>
      </w:r>
      <w:r w:rsidR="007C4525">
        <w:t xml:space="preserve"> Additionally, we will prepare for the final presentation and have our first major release (not pre-release)</w:t>
      </w:r>
    </w:p>
    <w:p w14:paraId="77F748F8" w14:textId="77777777" w:rsidR="00E91346" w:rsidRPr="001F4394" w:rsidRDefault="00335AEF" w:rsidP="00E91346">
      <w:pPr>
        <w:pStyle w:val="Heading2"/>
      </w:pPr>
      <w:r>
        <w:t xml:space="preserve">7. </w:t>
      </w:r>
      <w:r w:rsidR="00E91346" w:rsidRPr="001F4394">
        <w:t>Sprint retrospective:</w:t>
      </w:r>
    </w:p>
    <w:p w14:paraId="64B74961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Changes to the Scrum process, if any, that the team likes to make to the following sprints.</w:t>
      </w:r>
    </w:p>
    <w:p w14:paraId="6686EEAB" w14:textId="374F8232" w:rsidR="00E91346" w:rsidRPr="001F4394" w:rsidRDefault="00E474C9" w:rsidP="00335AEF">
      <w:pPr>
        <w:pStyle w:val="ListParagraph"/>
        <w:numPr>
          <w:ilvl w:val="2"/>
          <w:numId w:val="4"/>
        </w:numPr>
      </w:pPr>
      <w:r>
        <w:t>N/A</w:t>
      </w:r>
    </w:p>
    <w:p w14:paraId="617F0D8E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Other planned adjustments. </w:t>
      </w:r>
    </w:p>
    <w:p w14:paraId="6237EEF4" w14:textId="2B4E8C95" w:rsidR="00E91346" w:rsidRPr="001F4394" w:rsidRDefault="00E474C9" w:rsidP="00E91346">
      <w:pPr>
        <w:pStyle w:val="ListParagraph"/>
        <w:numPr>
          <w:ilvl w:val="2"/>
          <w:numId w:val="4"/>
        </w:numPr>
      </w:pPr>
      <w:r>
        <w:lastRenderedPageBreak/>
        <w:t>N/A</w:t>
      </w:r>
    </w:p>
    <w:p w14:paraId="16D6F5D6" w14:textId="77777777" w:rsidR="00E91346" w:rsidRPr="001F4394" w:rsidRDefault="00335AEF" w:rsidP="00E91346">
      <w:pPr>
        <w:pStyle w:val="Heading2"/>
      </w:pPr>
      <w:r>
        <w:t xml:space="preserve">8. </w:t>
      </w:r>
      <w:r w:rsidR="00E91346" w:rsidRPr="001F4394">
        <w:t>Additional information, as appropriate.</w:t>
      </w:r>
    </w:p>
    <w:p w14:paraId="4FA1DB7F" w14:textId="77777777" w:rsidR="00E91346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Daily Scrum meetings summary</w:t>
      </w:r>
    </w:p>
    <w:p w14:paraId="0F6E7F4A" w14:textId="2DBAA516" w:rsidR="00E91346" w:rsidRDefault="007E11D6" w:rsidP="00E91346">
      <w:pPr>
        <w:pStyle w:val="ListParagraph"/>
        <w:numPr>
          <w:ilvl w:val="2"/>
          <w:numId w:val="4"/>
        </w:numPr>
      </w:pPr>
      <w:r>
        <w:t>April 16, 2026</w:t>
      </w:r>
      <w:r w:rsidR="00E91346">
        <w:t>:</w:t>
      </w:r>
    </w:p>
    <w:p w14:paraId="1D15FFCB" w14:textId="77777777" w:rsidR="00E91346" w:rsidRDefault="00E91346" w:rsidP="00E91346">
      <w:pPr>
        <w:pStyle w:val="ListParagraph"/>
        <w:numPr>
          <w:ilvl w:val="0"/>
          <w:numId w:val="3"/>
        </w:numPr>
      </w:pPr>
      <w:r>
        <w:t>Jacob</w:t>
      </w:r>
    </w:p>
    <w:p w14:paraId="7002D447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37969736" w14:textId="6385EDCC" w:rsidR="00E91346" w:rsidRDefault="007C7F57" w:rsidP="00E91346">
      <w:pPr>
        <w:pStyle w:val="ListParagraph"/>
        <w:numPr>
          <w:ilvl w:val="2"/>
          <w:numId w:val="3"/>
        </w:numPr>
      </w:pPr>
      <w:r>
        <w:t>Unit tests written for most CRUD operations for Person, Room, and some of Block</w:t>
      </w:r>
    </w:p>
    <w:p w14:paraId="2733D05B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Any Challenges/Problems</w:t>
      </w:r>
      <w:r>
        <w:t>?</w:t>
      </w:r>
    </w:p>
    <w:p w14:paraId="09CCEF74" w14:textId="5DB5B589" w:rsidR="00080EF2" w:rsidRDefault="00A6001E" w:rsidP="00080EF2">
      <w:pPr>
        <w:pStyle w:val="ListParagraph"/>
        <w:numPr>
          <w:ilvl w:val="2"/>
          <w:numId w:val="3"/>
        </w:numPr>
      </w:pPr>
      <w:r>
        <w:t>None this week</w:t>
      </w:r>
    </w:p>
    <w:p w14:paraId="160AF80E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3DDAEC6E" w14:textId="55B72189" w:rsidR="00080EF2" w:rsidRDefault="00F52CD7" w:rsidP="00080EF2">
      <w:pPr>
        <w:pStyle w:val="ListParagraph"/>
        <w:numPr>
          <w:ilvl w:val="2"/>
          <w:numId w:val="3"/>
        </w:numPr>
      </w:pPr>
      <w:r>
        <w:t>Finish unit tests for all CRUD operations.</w:t>
      </w:r>
    </w:p>
    <w:p w14:paraId="12AD0C69" w14:textId="77777777" w:rsidR="00E91346" w:rsidRDefault="00E91346" w:rsidP="00E91346">
      <w:pPr>
        <w:pStyle w:val="ListParagraph"/>
        <w:numPr>
          <w:ilvl w:val="0"/>
          <w:numId w:val="3"/>
        </w:numPr>
      </w:pPr>
      <w:r>
        <w:t>Ronan</w:t>
      </w:r>
    </w:p>
    <w:p w14:paraId="13C1C075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0B0117B5" w14:textId="196CA4C5" w:rsidR="00080EF2" w:rsidRDefault="005D65C2" w:rsidP="00080EF2">
      <w:pPr>
        <w:pStyle w:val="ListParagraph"/>
        <w:numPr>
          <w:ilvl w:val="2"/>
          <w:numId w:val="3"/>
        </w:numPr>
      </w:pPr>
      <w:r>
        <w:t xml:space="preserve">Updates some visuals (button colors, primarily), written some documentation, </w:t>
      </w:r>
      <w:r w:rsidR="00D93BDC">
        <w:t>and uploaded sprint reports from pervious sprints.</w:t>
      </w:r>
    </w:p>
    <w:p w14:paraId="43F72E01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Any Challenges/Problems</w:t>
      </w:r>
      <w:r>
        <w:t>?</w:t>
      </w:r>
    </w:p>
    <w:p w14:paraId="7CACBF7D" w14:textId="2165C336" w:rsidR="00080EF2" w:rsidRDefault="001C42DE" w:rsidP="00080EF2">
      <w:pPr>
        <w:pStyle w:val="ListParagraph"/>
        <w:numPr>
          <w:ilvl w:val="2"/>
          <w:numId w:val="3"/>
        </w:numPr>
      </w:pPr>
      <w:r>
        <w:t>None this week</w:t>
      </w:r>
    </w:p>
    <w:p w14:paraId="0A3B2A88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1ADB4A4C" w14:textId="5345D1CD" w:rsidR="00080EF2" w:rsidRDefault="007F1820" w:rsidP="00080EF2">
      <w:pPr>
        <w:pStyle w:val="ListParagraph"/>
        <w:numPr>
          <w:ilvl w:val="2"/>
          <w:numId w:val="3"/>
        </w:numPr>
      </w:pPr>
      <w:r>
        <w:t>Update visuals for new UI from Update/Delete for person entries, add some more documentation.</w:t>
      </w:r>
    </w:p>
    <w:p w14:paraId="69BE037F" w14:textId="1DE6E9B0" w:rsidR="00E91346" w:rsidRDefault="00F00F24" w:rsidP="00E91346">
      <w:pPr>
        <w:pStyle w:val="ListParagraph"/>
        <w:numPr>
          <w:ilvl w:val="0"/>
          <w:numId w:val="3"/>
        </w:numPr>
      </w:pPr>
      <w:r>
        <w:t>Quinn</w:t>
      </w:r>
    </w:p>
    <w:p w14:paraId="399920B0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4287DBF3" w14:textId="1DEF05D0" w:rsidR="00080EF2" w:rsidRDefault="00877D67" w:rsidP="00080EF2">
      <w:pPr>
        <w:pStyle w:val="ListParagraph"/>
        <w:numPr>
          <w:ilvl w:val="2"/>
          <w:numId w:val="3"/>
        </w:numPr>
      </w:pPr>
      <w:r>
        <w:t xml:space="preserve">Implemented GitHub actions workflows and changed </w:t>
      </w:r>
      <w:r w:rsidR="006D40FB">
        <w:t>workflows</w:t>
      </w:r>
      <w:r>
        <w:t xml:space="preserve"> to prevent </w:t>
      </w:r>
      <w:r w:rsidR="006D40FB">
        <w:t>unneeded build on non-code updates (docs, added sprint reports)</w:t>
      </w:r>
    </w:p>
    <w:p w14:paraId="710DD536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 xml:space="preserve"> Any Challenges/Problems</w:t>
      </w:r>
      <w:r>
        <w:t>?</w:t>
      </w:r>
    </w:p>
    <w:p w14:paraId="3AB973F3" w14:textId="3541FC81" w:rsidR="00080EF2" w:rsidRDefault="00A35437" w:rsidP="00080EF2">
      <w:pPr>
        <w:pStyle w:val="ListParagraph"/>
        <w:numPr>
          <w:ilvl w:val="2"/>
          <w:numId w:val="3"/>
        </w:numPr>
      </w:pPr>
      <w:r>
        <w:t>Some of the new workflows are running out of memory</w:t>
      </w:r>
    </w:p>
    <w:p w14:paraId="77A20A84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1E7A509B" w14:textId="59A47CD8" w:rsidR="00080EF2" w:rsidRDefault="00E91346" w:rsidP="00080EF2">
      <w:pPr>
        <w:pStyle w:val="ListParagraph"/>
        <w:numPr>
          <w:ilvl w:val="2"/>
          <w:numId w:val="3"/>
        </w:numPr>
      </w:pPr>
      <w:r>
        <w:t xml:space="preserve"> </w:t>
      </w:r>
      <w:r w:rsidR="002539E8">
        <w:t>Try to make it possible for the app to update after the initial release/download</w:t>
      </w:r>
      <w:r w:rsidR="00AF5CDA">
        <w:t xml:space="preserve"> </w:t>
      </w:r>
    </w:p>
    <w:p w14:paraId="17056438" w14:textId="77777777" w:rsidR="00E13C81" w:rsidRDefault="00E13C81" w:rsidP="00AD3723">
      <w:pPr>
        <w:pStyle w:val="ListParagraph"/>
        <w:ind w:left="1440"/>
      </w:pPr>
    </w:p>
    <w:sectPr w:rsidR="00E13C8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19052" w14:textId="77777777" w:rsidR="00B53E2A" w:rsidRDefault="00B53E2A" w:rsidP="00015ABF">
      <w:pPr>
        <w:spacing w:after="0" w:line="240" w:lineRule="auto"/>
      </w:pPr>
      <w:r>
        <w:separator/>
      </w:r>
    </w:p>
  </w:endnote>
  <w:endnote w:type="continuationSeparator" w:id="0">
    <w:p w14:paraId="257D653F" w14:textId="77777777" w:rsidR="00B53E2A" w:rsidRDefault="00B53E2A" w:rsidP="00015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2664155"/>
      <w:docPartObj>
        <w:docPartGallery w:val="Page Numbers (Bottom of Page)"/>
        <w:docPartUnique/>
      </w:docPartObj>
    </w:sdtPr>
    <w:sdtContent>
      <w:p w14:paraId="690EFC50" w14:textId="77777777" w:rsidR="00867C48" w:rsidRDefault="00867C4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996DD91" wp14:editId="37798BC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84493724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6A047C5" w14:textId="77777777" w:rsidR="00867C48" w:rsidRDefault="00867C4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996DD9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06A047C5" w14:textId="77777777" w:rsidR="00867C48" w:rsidRDefault="00867C4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BBECBD5" wp14:editId="312462B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19162976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C5A315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590B2" w14:textId="77777777" w:rsidR="00B53E2A" w:rsidRDefault="00B53E2A" w:rsidP="00015ABF">
      <w:pPr>
        <w:spacing w:after="0" w:line="240" w:lineRule="auto"/>
      </w:pPr>
      <w:r>
        <w:separator/>
      </w:r>
    </w:p>
  </w:footnote>
  <w:footnote w:type="continuationSeparator" w:id="0">
    <w:p w14:paraId="56F17899" w14:textId="77777777" w:rsidR="00B53E2A" w:rsidRDefault="00B53E2A" w:rsidP="00015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725" w:type="dxa"/>
      <w:tblLook w:val="04A0" w:firstRow="1" w:lastRow="0" w:firstColumn="1" w:lastColumn="0" w:noHBand="0" w:noVBand="1"/>
    </w:tblPr>
    <w:tblGrid>
      <w:gridCol w:w="3875"/>
      <w:gridCol w:w="3060"/>
      <w:gridCol w:w="3865"/>
    </w:tblGrid>
    <w:tr w:rsidR="004A514E" w14:paraId="6CD9C998" w14:textId="77777777" w:rsidTr="001F4394">
      <w:tc>
        <w:tcPr>
          <w:tcW w:w="387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5400473" w14:textId="77777777" w:rsidR="004A514E" w:rsidRDefault="004A514E" w:rsidP="004A514E">
          <w:pPr>
            <w:pStyle w:val="Header"/>
          </w:pPr>
          <w:r>
            <w:t>Current Scrum Master:</w:t>
          </w: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3F7A68A" w14:textId="276182EA" w:rsidR="004A514E" w:rsidRDefault="004A514E" w:rsidP="004A514E">
          <w:pPr>
            <w:pStyle w:val="Header"/>
            <w:jc w:val="center"/>
          </w:pPr>
          <w:r w:rsidRPr="004A514E">
            <w:rPr>
              <w:b/>
              <w:bCs/>
              <w:u w:val="single"/>
            </w:rPr>
            <w:t xml:space="preserve">Sprint </w:t>
          </w:r>
          <w:r w:rsidR="00B10F46">
            <w:rPr>
              <w:b/>
              <w:bCs/>
              <w:u w:val="single"/>
            </w:rPr>
            <w:t>9</w:t>
          </w:r>
          <w:r w:rsidRPr="004A514E">
            <w:rPr>
              <w:b/>
              <w:bCs/>
              <w:u w:val="single"/>
            </w:rPr>
            <w:t xml:space="preserve"> | </w:t>
          </w:r>
          <w:r w:rsidRPr="00867C48">
            <w:rPr>
              <w:b/>
              <w:bCs/>
              <w:u w:val="single"/>
            </w:rPr>
            <w:t>Scrum Report</w:t>
          </w:r>
        </w:p>
      </w:tc>
      <w:tc>
        <w:tcPr>
          <w:tcW w:w="386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EBCD23A" w14:textId="77777777" w:rsidR="004A514E" w:rsidRDefault="004A514E" w:rsidP="004A514E">
          <w:pPr>
            <w:pStyle w:val="Header"/>
            <w:jc w:val="right"/>
          </w:pPr>
          <w:r>
            <w:t>Current Product Owner:</w:t>
          </w:r>
        </w:p>
      </w:tc>
    </w:tr>
    <w:tr w:rsidR="004A514E" w14:paraId="11DF210B" w14:textId="77777777" w:rsidTr="001F4394">
      <w:trPr>
        <w:trHeight w:val="310"/>
      </w:trPr>
      <w:tc>
        <w:tcPr>
          <w:tcW w:w="3875" w:type="dxa"/>
          <w:tcBorders>
            <w:top w:val="nil"/>
            <w:left w:val="nil"/>
            <w:right w:val="nil"/>
          </w:tcBorders>
          <w:vAlign w:val="center"/>
        </w:tcPr>
        <w:p w14:paraId="7A17B3D7" w14:textId="7CA935FA" w:rsidR="004A514E" w:rsidRDefault="00B10F46" w:rsidP="004A514E">
          <w:pPr>
            <w:pStyle w:val="Header"/>
          </w:pPr>
          <w:r>
            <w:t>Kaleb McKinney</w:t>
          </w:r>
        </w:p>
      </w:tc>
      <w:tc>
        <w:tcPr>
          <w:tcW w:w="3060" w:type="dxa"/>
          <w:tcBorders>
            <w:top w:val="nil"/>
            <w:left w:val="nil"/>
            <w:right w:val="nil"/>
          </w:tcBorders>
          <w:vAlign w:val="center"/>
        </w:tcPr>
        <w:p w14:paraId="7A5B4766" w14:textId="1C9FFA48" w:rsidR="004A514E" w:rsidRDefault="004A514E" w:rsidP="004A514E">
          <w:pPr>
            <w:pStyle w:val="Header"/>
            <w:jc w:val="center"/>
          </w:pPr>
        </w:p>
      </w:tc>
      <w:tc>
        <w:tcPr>
          <w:tcW w:w="3865" w:type="dxa"/>
          <w:tcBorders>
            <w:top w:val="nil"/>
            <w:left w:val="nil"/>
            <w:right w:val="nil"/>
          </w:tcBorders>
          <w:vAlign w:val="center"/>
        </w:tcPr>
        <w:p w14:paraId="1ACEFD7B" w14:textId="3BA0FD49" w:rsidR="004A514E" w:rsidRDefault="00B10F46" w:rsidP="004A514E">
          <w:pPr>
            <w:pStyle w:val="Header"/>
            <w:jc w:val="right"/>
          </w:pPr>
          <w:r>
            <w:t>Quinn Daniels</w:t>
          </w:r>
        </w:p>
      </w:tc>
    </w:tr>
    <w:tr w:rsidR="004A514E" w14:paraId="72195D23" w14:textId="77777777" w:rsidTr="004A514E">
      <w:trPr>
        <w:trHeight w:val="373"/>
      </w:trPr>
      <w:tc>
        <w:tcPr>
          <w:tcW w:w="10800" w:type="dxa"/>
          <w:gridSpan w:val="3"/>
          <w:vAlign w:val="center"/>
        </w:tcPr>
        <w:p w14:paraId="38034FCE" w14:textId="2690104C" w:rsidR="004A514E" w:rsidRDefault="004A514E" w:rsidP="004A514E">
          <w:pPr>
            <w:pStyle w:val="Header"/>
            <w:jc w:val="center"/>
          </w:pPr>
          <w:r w:rsidRPr="004A514E">
            <w:t>Current Sprint Period:</w:t>
          </w:r>
          <w:r w:rsidR="001F4394">
            <w:t xml:space="preserve"> </w:t>
          </w:r>
          <w:r w:rsidR="00B10F46">
            <w:t>April 14, 2026 – April 17, 2026</w:t>
          </w:r>
        </w:p>
      </w:tc>
    </w:tr>
  </w:tbl>
  <w:p w14:paraId="5216F69C" w14:textId="77777777" w:rsidR="00867C48" w:rsidRDefault="00867C48" w:rsidP="001F439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64E7"/>
    <w:multiLevelType w:val="multilevel"/>
    <w:tmpl w:val="69B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00ACB"/>
    <w:multiLevelType w:val="hybridMultilevel"/>
    <w:tmpl w:val="5D0C0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60F29"/>
    <w:multiLevelType w:val="hybridMultilevel"/>
    <w:tmpl w:val="89261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854B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8C5AD5"/>
    <w:multiLevelType w:val="multilevel"/>
    <w:tmpl w:val="8A8EFE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F0559FC"/>
    <w:multiLevelType w:val="multilevel"/>
    <w:tmpl w:val="D89A38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" w15:restartNumberingAfterBreak="0">
    <w:nsid w:val="430D1DA3"/>
    <w:multiLevelType w:val="multilevel"/>
    <w:tmpl w:val="E302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64A9D"/>
    <w:multiLevelType w:val="multilevel"/>
    <w:tmpl w:val="E334066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8" w15:restartNumberingAfterBreak="0">
    <w:nsid w:val="49EA5611"/>
    <w:multiLevelType w:val="hybridMultilevel"/>
    <w:tmpl w:val="4EF68B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7B6997"/>
    <w:multiLevelType w:val="hybridMultilevel"/>
    <w:tmpl w:val="1B1C4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B0F47"/>
    <w:multiLevelType w:val="multilevel"/>
    <w:tmpl w:val="8A8EFE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D94ADE"/>
    <w:multiLevelType w:val="multilevel"/>
    <w:tmpl w:val="69B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7C7A98"/>
    <w:multiLevelType w:val="multilevel"/>
    <w:tmpl w:val="479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B444EF"/>
    <w:multiLevelType w:val="multilevel"/>
    <w:tmpl w:val="E302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0F4776"/>
    <w:multiLevelType w:val="multilevel"/>
    <w:tmpl w:val="3EE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F35EF4"/>
    <w:multiLevelType w:val="hybridMultilevel"/>
    <w:tmpl w:val="7608AC2C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950867469">
    <w:abstractNumId w:val="1"/>
  </w:num>
  <w:num w:numId="2" w16cid:durableId="715736323">
    <w:abstractNumId w:val="9"/>
  </w:num>
  <w:num w:numId="3" w16cid:durableId="920993518">
    <w:abstractNumId w:val="15"/>
  </w:num>
  <w:num w:numId="4" w16cid:durableId="255141236">
    <w:abstractNumId w:val="13"/>
  </w:num>
  <w:num w:numId="5" w16cid:durableId="1072124879">
    <w:abstractNumId w:val="11"/>
  </w:num>
  <w:num w:numId="6" w16cid:durableId="1800146680">
    <w:abstractNumId w:val="12"/>
  </w:num>
  <w:num w:numId="7" w16cid:durableId="952594329">
    <w:abstractNumId w:val="14"/>
  </w:num>
  <w:num w:numId="8" w16cid:durableId="1415202714">
    <w:abstractNumId w:val="3"/>
  </w:num>
  <w:num w:numId="9" w16cid:durableId="1006245509">
    <w:abstractNumId w:val="10"/>
  </w:num>
  <w:num w:numId="10" w16cid:durableId="1543593707">
    <w:abstractNumId w:val="4"/>
  </w:num>
  <w:num w:numId="11" w16cid:durableId="1434014394">
    <w:abstractNumId w:val="5"/>
  </w:num>
  <w:num w:numId="12" w16cid:durableId="873612725">
    <w:abstractNumId w:val="7"/>
  </w:num>
  <w:num w:numId="13" w16cid:durableId="1073625439">
    <w:abstractNumId w:val="0"/>
  </w:num>
  <w:num w:numId="14" w16cid:durableId="1361972182">
    <w:abstractNumId w:val="8"/>
  </w:num>
  <w:num w:numId="15" w16cid:durableId="1458111472">
    <w:abstractNumId w:val="6"/>
  </w:num>
  <w:num w:numId="16" w16cid:durableId="498617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46"/>
    <w:rsid w:val="00015ABF"/>
    <w:rsid w:val="00080EF2"/>
    <w:rsid w:val="000E6940"/>
    <w:rsid w:val="00124346"/>
    <w:rsid w:val="00156EC8"/>
    <w:rsid w:val="001808AA"/>
    <w:rsid w:val="001836CE"/>
    <w:rsid w:val="00193F31"/>
    <w:rsid w:val="001A5EB0"/>
    <w:rsid w:val="001B1BAE"/>
    <w:rsid w:val="001C42DE"/>
    <w:rsid w:val="001D25B0"/>
    <w:rsid w:val="001F4394"/>
    <w:rsid w:val="00241511"/>
    <w:rsid w:val="002539E8"/>
    <w:rsid w:val="00297CFF"/>
    <w:rsid w:val="002F1E0E"/>
    <w:rsid w:val="002F4D91"/>
    <w:rsid w:val="003200BD"/>
    <w:rsid w:val="00335AEF"/>
    <w:rsid w:val="00337776"/>
    <w:rsid w:val="003444B1"/>
    <w:rsid w:val="003B5113"/>
    <w:rsid w:val="003F4A39"/>
    <w:rsid w:val="004316DB"/>
    <w:rsid w:val="0043229A"/>
    <w:rsid w:val="00436250"/>
    <w:rsid w:val="004734C0"/>
    <w:rsid w:val="00494E76"/>
    <w:rsid w:val="004A514E"/>
    <w:rsid w:val="00584959"/>
    <w:rsid w:val="005A4EBB"/>
    <w:rsid w:val="005D65C2"/>
    <w:rsid w:val="005E74E4"/>
    <w:rsid w:val="006063AD"/>
    <w:rsid w:val="00693A4A"/>
    <w:rsid w:val="006C2231"/>
    <w:rsid w:val="006D40FB"/>
    <w:rsid w:val="007168ED"/>
    <w:rsid w:val="007517A1"/>
    <w:rsid w:val="00782CB3"/>
    <w:rsid w:val="00790E02"/>
    <w:rsid w:val="007C4525"/>
    <w:rsid w:val="007C7F57"/>
    <w:rsid w:val="007D03B2"/>
    <w:rsid w:val="007D33D3"/>
    <w:rsid w:val="007E11D6"/>
    <w:rsid w:val="007F1820"/>
    <w:rsid w:val="008157B5"/>
    <w:rsid w:val="00857573"/>
    <w:rsid w:val="00867C48"/>
    <w:rsid w:val="00873845"/>
    <w:rsid w:val="00877D67"/>
    <w:rsid w:val="008D513C"/>
    <w:rsid w:val="00914B4B"/>
    <w:rsid w:val="0093014A"/>
    <w:rsid w:val="0094783F"/>
    <w:rsid w:val="00964E29"/>
    <w:rsid w:val="00991396"/>
    <w:rsid w:val="009C341F"/>
    <w:rsid w:val="00A211F0"/>
    <w:rsid w:val="00A35437"/>
    <w:rsid w:val="00A55AA6"/>
    <w:rsid w:val="00A6001E"/>
    <w:rsid w:val="00AD3723"/>
    <w:rsid w:val="00AD5ACA"/>
    <w:rsid w:val="00AD7E0D"/>
    <w:rsid w:val="00AF5CDA"/>
    <w:rsid w:val="00B10F46"/>
    <w:rsid w:val="00B53E2A"/>
    <w:rsid w:val="00B70C34"/>
    <w:rsid w:val="00B90CAF"/>
    <w:rsid w:val="00BA0698"/>
    <w:rsid w:val="00BB3062"/>
    <w:rsid w:val="00BB66D9"/>
    <w:rsid w:val="00BC3282"/>
    <w:rsid w:val="00BC4344"/>
    <w:rsid w:val="00BF5CE2"/>
    <w:rsid w:val="00C07312"/>
    <w:rsid w:val="00C16B75"/>
    <w:rsid w:val="00C21CE7"/>
    <w:rsid w:val="00CA711D"/>
    <w:rsid w:val="00CF532F"/>
    <w:rsid w:val="00D81903"/>
    <w:rsid w:val="00D86F26"/>
    <w:rsid w:val="00D92664"/>
    <w:rsid w:val="00D93BDC"/>
    <w:rsid w:val="00DE125B"/>
    <w:rsid w:val="00E13C81"/>
    <w:rsid w:val="00E474C9"/>
    <w:rsid w:val="00E64630"/>
    <w:rsid w:val="00E6610A"/>
    <w:rsid w:val="00E710E6"/>
    <w:rsid w:val="00E91346"/>
    <w:rsid w:val="00EF39EB"/>
    <w:rsid w:val="00F00F24"/>
    <w:rsid w:val="00F3785E"/>
    <w:rsid w:val="00F445E1"/>
    <w:rsid w:val="00F52CD7"/>
    <w:rsid w:val="00F8209E"/>
    <w:rsid w:val="00FD0902"/>
    <w:rsid w:val="00FD1B1F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37A6A"/>
  <w15:chartTrackingRefBased/>
  <w15:docId w15:val="{4B835D77-4036-4C92-A32B-CC255F74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5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ABF"/>
  </w:style>
  <w:style w:type="paragraph" w:styleId="Footer">
    <w:name w:val="footer"/>
    <w:basedOn w:val="Normal"/>
    <w:link w:val="FooterChar"/>
    <w:uiPriority w:val="99"/>
    <w:unhideWhenUsed/>
    <w:rsid w:val="00015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ABF"/>
  </w:style>
  <w:style w:type="table" w:styleId="TableGrid">
    <w:name w:val="Table Grid"/>
    <w:basedOn w:val="TableNormal"/>
    <w:uiPriority w:val="39"/>
    <w:rsid w:val="004A5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82CB3"/>
    <w:pPr>
      <w:spacing w:after="0" w:line="240" w:lineRule="auto"/>
    </w:pPr>
  </w:style>
  <w:style w:type="table" w:styleId="GridTable3">
    <w:name w:val="Grid Table 3"/>
    <w:basedOn w:val="TableNormal"/>
    <w:uiPriority w:val="48"/>
    <w:rsid w:val="000E694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0E694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E694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leb\OneDrive%20-%20East%20Tennessee%20State%20University\Documents\SY2526\CSCI4350\SprintReport_Sprint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83b83a-d17e-43e2-be71-917b8aa7e44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52E994AAA4B46AF795A1E162E7C36" ma:contentTypeVersion="17" ma:contentTypeDescription="Create a new document." ma:contentTypeScope="" ma:versionID="63776ffe70fc426acda803bfa9254149">
  <xsd:schema xmlns:xsd="http://www.w3.org/2001/XMLSchema" xmlns:xs="http://www.w3.org/2001/XMLSchema" xmlns:p="http://schemas.microsoft.com/office/2006/metadata/properties" xmlns:ns3="3083b83a-d17e-43e2-be71-917b8aa7e440" xmlns:ns4="9f0456b8-013c-426f-9d56-d753d4be547c" targetNamespace="http://schemas.microsoft.com/office/2006/metadata/properties" ma:root="true" ma:fieldsID="ec5b8d19405dbba21592149787204669" ns3:_="" ns4:_="">
    <xsd:import namespace="3083b83a-d17e-43e2-be71-917b8aa7e440"/>
    <xsd:import namespace="9f0456b8-013c-426f-9d56-d753d4be54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3b83a-d17e-43e2-be71-917b8aa7e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456b8-013c-426f-9d56-d753d4be547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C7AD6-415C-410E-B185-624DF26DAAF9}">
  <ds:schemaRefs>
    <ds:schemaRef ds:uri="http://schemas.microsoft.com/office/2006/metadata/properties"/>
    <ds:schemaRef ds:uri="http://schemas.microsoft.com/office/infopath/2007/PartnerControls"/>
    <ds:schemaRef ds:uri="3083b83a-d17e-43e2-be71-917b8aa7e440"/>
  </ds:schemaRefs>
</ds:datastoreItem>
</file>

<file path=customXml/itemProps2.xml><?xml version="1.0" encoding="utf-8"?>
<ds:datastoreItem xmlns:ds="http://schemas.openxmlformats.org/officeDocument/2006/customXml" ds:itemID="{C2DE5462-23E6-4195-8473-66C8ADC2DA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DB51C4-51D6-4864-BA24-71983882A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3b83a-d17e-43e2-be71-917b8aa7e440"/>
    <ds:schemaRef ds:uri="9f0456b8-013c-426f-9d56-d753d4be54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07ACA7-575D-47D9-8731-B3EE6EBD5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SprintReport_Sprint9</Template>
  <TotalTime>137</TotalTime>
  <Pages>4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McKinney</dc:creator>
  <cp:keywords/>
  <dc:description/>
  <cp:lastModifiedBy>McKinney, Kaleb John</cp:lastModifiedBy>
  <cp:revision>51</cp:revision>
  <dcterms:created xsi:type="dcterms:W3CDTF">2026-04-14T14:10:00Z</dcterms:created>
  <dcterms:modified xsi:type="dcterms:W3CDTF">2026-04-16T16:12:00Z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0x01010019052E994AAA4B46AF795A1E162E7C36</vt:lpwstr>
  </property>
</Properties>
</file>