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B74F" w14:textId="62A6C74E" w:rsidR="004A514E" w:rsidRDefault="004A514E" w:rsidP="004A514E">
      <w:r>
        <w:t xml:space="preserve">Current </w:t>
      </w:r>
      <w:r w:rsidRPr="004A514E">
        <w:t>Sprint Period:</w:t>
      </w:r>
      <w:r>
        <w:t xml:space="preserve"> </w:t>
      </w:r>
      <w:r w:rsidRPr="004A514E">
        <w:t>[</w:t>
      </w:r>
      <w:r w:rsidR="00B650D2">
        <w:t>03</w:t>
      </w:r>
      <w:r w:rsidRPr="004A514E">
        <w:t>.</w:t>
      </w:r>
      <w:r w:rsidR="00B650D2">
        <w:t>24</w:t>
      </w:r>
      <w:r w:rsidRPr="004A514E">
        <w:t>.</w:t>
      </w:r>
      <w:r w:rsidR="00B650D2">
        <w:t>26</w:t>
      </w:r>
      <w:r w:rsidRPr="004A514E">
        <w:t xml:space="preserve"> – </w:t>
      </w:r>
      <w:r w:rsidR="00B650D2">
        <w:t>03</w:t>
      </w:r>
      <w:r w:rsidR="00CA711D" w:rsidRPr="004A514E">
        <w:t>.</w:t>
      </w:r>
      <w:r w:rsidR="00FD73BB">
        <w:t>26</w:t>
      </w:r>
      <w:r w:rsidR="00CA711D" w:rsidRPr="004A514E">
        <w:t>.</w:t>
      </w:r>
      <w:r w:rsidR="00B650D2">
        <w:t>26</w:t>
      </w:r>
      <w:r w:rsidRPr="004A514E">
        <w:t>]</w:t>
      </w:r>
    </w:p>
    <w:p w14:paraId="060106D4" w14:textId="77777777" w:rsidR="00857573" w:rsidRDefault="00335AEF" w:rsidP="00BF5CE2">
      <w:pPr>
        <w:pStyle w:val="Heading2"/>
      </w:pPr>
      <w:r>
        <w:t xml:space="preserve">2. </w:t>
      </w:r>
      <w:r w:rsidR="00857573">
        <w:t>Group Members</w:t>
      </w:r>
      <w:r w:rsidR="000E6940">
        <w:t xml:space="preserve"> (with Attendance)</w:t>
      </w:r>
      <w:r w:rsidR="00857573">
        <w:t>:</w:t>
      </w:r>
    </w:p>
    <w:tbl>
      <w:tblPr>
        <w:tblStyle w:val="ListTable7Colorful-Accent1"/>
        <w:tblW w:w="10782" w:type="dxa"/>
        <w:tblInd w:w="-702" w:type="dxa"/>
        <w:tblLook w:val="04A0" w:firstRow="1" w:lastRow="0" w:firstColumn="1" w:lastColumn="0" w:noHBand="0" w:noVBand="1"/>
      </w:tblPr>
      <w:tblGrid>
        <w:gridCol w:w="2340"/>
        <w:gridCol w:w="1239"/>
        <w:gridCol w:w="1551"/>
        <w:gridCol w:w="5652"/>
      </w:tblGrid>
      <w:tr w:rsidR="000E6940" w14:paraId="44C0F57F" w14:textId="77777777" w:rsidTr="000E6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706F9E2C" w14:textId="77777777" w:rsidR="000E6940" w:rsidRPr="000E6940" w:rsidRDefault="000E6940" w:rsidP="000E6940">
            <w:pPr>
              <w:pStyle w:val="ListParagraph"/>
              <w:ind w:left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Group Member</w:t>
            </w:r>
          </w:p>
        </w:tc>
        <w:tc>
          <w:tcPr>
            <w:tcW w:w="1239" w:type="dxa"/>
          </w:tcPr>
          <w:p w14:paraId="0513EFCE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Tuesday</w:t>
            </w:r>
          </w:p>
        </w:tc>
        <w:tc>
          <w:tcPr>
            <w:tcW w:w="1551" w:type="dxa"/>
          </w:tcPr>
          <w:p w14:paraId="68E36203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Thursday</w:t>
            </w:r>
          </w:p>
        </w:tc>
        <w:tc>
          <w:tcPr>
            <w:tcW w:w="5652" w:type="dxa"/>
          </w:tcPr>
          <w:p w14:paraId="7634056C" w14:textId="77777777" w:rsidR="000E6940" w:rsidRPr="000E6940" w:rsidRDefault="000E6940" w:rsidP="000E694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Notes</w:t>
            </w:r>
            <w:r>
              <w:rPr>
                <w:color w:val="000000" w:themeColor="text1"/>
              </w:rPr>
              <w:t xml:space="preserve"> </w:t>
            </w:r>
            <w:r w:rsidRPr="000E6940">
              <w:rPr>
                <w:i w:val="0"/>
                <w:iCs w:val="0"/>
                <w:color w:val="000000" w:themeColor="text1"/>
                <w:sz w:val="20"/>
                <w:szCs w:val="18"/>
              </w:rPr>
              <w:t>(Optional)</w:t>
            </w:r>
          </w:p>
        </w:tc>
      </w:tr>
      <w:tr w:rsidR="000E6940" w14:paraId="38CD2B98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96ED51" w14:textId="77777777" w:rsidR="000E6940" w:rsidRDefault="000E6940" w:rsidP="000E6940">
            <w:pPr>
              <w:pStyle w:val="ListParagraph"/>
              <w:ind w:left="0"/>
            </w:pPr>
            <w:r>
              <w:t>Quinn Daniels</w:t>
            </w:r>
          </w:p>
        </w:tc>
        <w:sdt>
          <w:sdtPr>
            <w:id w:val="-19569366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6E1B10A5" w14:textId="2B6A72C4" w:rsidR="000E6940" w:rsidRDefault="0043194D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4869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1F5A6A14" w14:textId="77777777" w:rsidR="000E6940" w:rsidRDefault="000E6940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6AA4368A" w14:textId="2D712693" w:rsidR="000E6940" w:rsidRDefault="009C6A54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Attempted an all-nighter,</w:t>
            </w:r>
            <w:r w:rsidR="006B1F81">
              <w:t xml:space="preserve"> too tired to drive safely</w:t>
            </w:r>
          </w:p>
        </w:tc>
      </w:tr>
      <w:tr w:rsidR="000E6940" w14:paraId="595E9282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0E296E" w14:textId="77777777" w:rsidR="000E6940" w:rsidRDefault="000E6940" w:rsidP="000E6940">
            <w:pPr>
              <w:pStyle w:val="ListParagraph"/>
              <w:ind w:left="0"/>
            </w:pPr>
            <w:r w:rsidRPr="000E6940">
              <w:t>Ronan Eanes</w:t>
            </w:r>
          </w:p>
        </w:tc>
        <w:sdt>
          <w:sdtPr>
            <w:id w:val="419842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6458382D" w14:textId="791A08D8" w:rsidR="000E6940" w:rsidRDefault="0043194D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580746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277000AC" w14:textId="77777777" w:rsidR="000E6940" w:rsidRDefault="000E6940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0ED696A9" w14:textId="273063F7" w:rsidR="000E6940" w:rsidRDefault="00EB7183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Stayed up too late doing homework. Couldn’t make it to class</w:t>
            </w:r>
          </w:p>
        </w:tc>
      </w:tr>
      <w:tr w:rsidR="000E6940" w14:paraId="6AB64C6C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275926" w14:textId="77777777" w:rsidR="000E6940" w:rsidRDefault="000E6940" w:rsidP="000E6940">
            <w:r w:rsidRPr="000E6940">
              <w:t>Dominic Erhabor</w:t>
            </w:r>
          </w:p>
        </w:tc>
        <w:sdt>
          <w:sdtPr>
            <w:id w:val="-747036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2C93CB11" w14:textId="7CD11C16" w:rsidR="000E6940" w:rsidRDefault="0043194D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77324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3CE210DC" w14:textId="77D32981" w:rsidR="000E6940" w:rsidRDefault="00EA00F5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47AD9EEA" w14:textId="29DC32BB" w:rsidR="000E6940" w:rsidRDefault="00EA00F5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</w:t>
            </w:r>
            <w:r w:rsidR="006B1F81">
              <w:t>reason given for missing</w:t>
            </w:r>
          </w:p>
        </w:tc>
      </w:tr>
      <w:tr w:rsidR="000E6940" w14:paraId="44FD9233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9ECE22" w14:textId="77777777" w:rsidR="000E6940" w:rsidRDefault="000E6940" w:rsidP="000E6940">
            <w:pPr>
              <w:pStyle w:val="ListParagraph"/>
              <w:ind w:left="0"/>
            </w:pPr>
            <w:r w:rsidRPr="000E6940">
              <w:t>Kaleb McKinney</w:t>
            </w:r>
          </w:p>
        </w:tc>
        <w:sdt>
          <w:sdtPr>
            <w:id w:val="20915744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5D56D4B4" w14:textId="205F70B5" w:rsidR="000E6940" w:rsidRDefault="0043194D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527233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672ADC06" w14:textId="5F76907F" w:rsidR="000E6940" w:rsidRDefault="009C6A54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7247BBD3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63EB1CB1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DE94CE" w14:textId="77777777" w:rsidR="000E6940" w:rsidRDefault="000E6940" w:rsidP="000E6940">
            <w:pPr>
              <w:pStyle w:val="ListParagraph"/>
              <w:ind w:left="0"/>
            </w:pPr>
            <w:r w:rsidRPr="000E6940">
              <w:t>Jacob Robidas</w:t>
            </w:r>
          </w:p>
        </w:tc>
        <w:sdt>
          <w:sdtPr>
            <w:id w:val="133164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4BFF7A5A" w14:textId="553BA08D" w:rsidR="000E6940" w:rsidRDefault="0043194D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85950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2305AE88" w14:textId="4BE20A2B" w:rsidR="000E6940" w:rsidRDefault="009C6A54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2C055719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B89E7F" w14:textId="77777777" w:rsidR="000E6940" w:rsidRDefault="000E6940" w:rsidP="000E6940">
      <w:pPr>
        <w:pStyle w:val="ListParagraph"/>
      </w:pPr>
    </w:p>
    <w:p w14:paraId="3EA55311" w14:textId="77777777" w:rsidR="00964E29" w:rsidRDefault="00335AEF" w:rsidP="00964E29">
      <w:pPr>
        <w:pStyle w:val="Heading2"/>
      </w:pPr>
      <w:r>
        <w:t xml:space="preserve">3. </w:t>
      </w:r>
      <w:r w:rsidR="00964E29">
        <w:t>Sprint Goal</w:t>
      </w:r>
    </w:p>
    <w:p w14:paraId="6770805A" w14:textId="77777777" w:rsidR="00964E29" w:rsidRDefault="00964E29" w:rsidP="00494E76">
      <w:pPr>
        <w:pStyle w:val="ListParagraph"/>
        <w:numPr>
          <w:ilvl w:val="1"/>
          <w:numId w:val="15"/>
        </w:numPr>
        <w:outlineLvl w:val="2"/>
      </w:pPr>
      <w:r w:rsidRPr="00494E76">
        <w:rPr>
          <w:rStyle w:val="IntenseEmphasis"/>
        </w:rPr>
        <w:t>(User stories chosen for the sprint, and other activities)</w:t>
      </w:r>
    </w:p>
    <w:p w14:paraId="61F8D9FB" w14:textId="4795F106" w:rsidR="00964E29" w:rsidRDefault="00FC02CE" w:rsidP="00964E29">
      <w:pPr>
        <w:pStyle w:val="ListParagraph"/>
        <w:numPr>
          <w:ilvl w:val="0"/>
          <w:numId w:val="11"/>
        </w:numPr>
      </w:pPr>
      <w:r>
        <w:t>As a User, I want to favorite certain entries, so I can find them more easily.</w:t>
      </w:r>
    </w:p>
    <w:p w14:paraId="2D92E8C0" w14:textId="0B6C72E8" w:rsidR="00FC02CE" w:rsidRDefault="00FC02CE" w:rsidP="00964E29">
      <w:pPr>
        <w:pStyle w:val="ListParagraph"/>
        <w:numPr>
          <w:ilvl w:val="0"/>
          <w:numId w:val="11"/>
        </w:numPr>
      </w:pPr>
      <w:r>
        <w:t xml:space="preserve">As a User, I want to </w:t>
      </w:r>
      <w:r w:rsidR="00224199">
        <w:t>view the details of a person, so I can see more information about them.</w:t>
      </w:r>
    </w:p>
    <w:p w14:paraId="4CC7E1E9" w14:textId="429BD99E" w:rsidR="008410B4" w:rsidRDefault="008410B4" w:rsidP="00964E29">
      <w:pPr>
        <w:pStyle w:val="ListParagraph"/>
        <w:numPr>
          <w:ilvl w:val="0"/>
          <w:numId w:val="11"/>
        </w:numPr>
      </w:pPr>
      <w:r>
        <w:t xml:space="preserve">As a User, I want to </w:t>
      </w:r>
      <w:r w:rsidR="006B749A">
        <w:t xml:space="preserve">add </w:t>
      </w:r>
      <w:r w:rsidR="00AD6CF3">
        <w:t>details</w:t>
      </w:r>
      <w:r w:rsidR="006B749A">
        <w:t xml:space="preserve"> to a person, so I can </w:t>
      </w:r>
      <w:r w:rsidR="00AD6CF3">
        <w:t>keep track of and remember more information.</w:t>
      </w:r>
    </w:p>
    <w:p w14:paraId="26B2396D" w14:textId="54BF8D02" w:rsidR="00AD6CF3" w:rsidRDefault="00AD6CF3" w:rsidP="00964E29">
      <w:pPr>
        <w:pStyle w:val="ListParagraph"/>
        <w:numPr>
          <w:ilvl w:val="0"/>
          <w:numId w:val="11"/>
        </w:numPr>
      </w:pPr>
      <w:r>
        <w:t xml:space="preserve">As a User, I want to delete a person, so I can </w:t>
      </w:r>
      <w:r w:rsidR="00D67BE7">
        <w:t>remove people from the list who I don’t interact with anymore and declutter the list.</w:t>
      </w:r>
    </w:p>
    <w:p w14:paraId="22CF517F" w14:textId="77777777" w:rsidR="00124346" w:rsidRPr="001F4394" w:rsidRDefault="00335AEF" w:rsidP="00124346">
      <w:pPr>
        <w:pStyle w:val="Heading2"/>
      </w:pPr>
      <w:r>
        <w:t xml:space="preserve">4. </w:t>
      </w:r>
      <w:r w:rsidR="00124346" w:rsidRPr="001F4394">
        <w:t>Total Sprint duration in hours (used in sprint planning)</w:t>
      </w:r>
      <w:r w:rsidR="00E91346">
        <w:t>:</w:t>
      </w:r>
    </w:p>
    <w:p w14:paraId="06762A6A" w14:textId="77777777" w:rsidR="00124346" w:rsidRPr="00E91346" w:rsidRDefault="00124346" w:rsidP="00E91346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91346">
        <w:rPr>
          <w:sz w:val="16"/>
          <w:szCs w:val="16"/>
        </w:rPr>
        <w:t xml:space="preserve">E.g. </w:t>
      </w:r>
      <w:r w:rsidR="000E6940">
        <w:rPr>
          <w:sz w:val="16"/>
          <w:szCs w:val="16"/>
        </w:rPr>
        <w:t>5</w:t>
      </w:r>
      <w:r w:rsidRPr="00E91346">
        <w:rPr>
          <w:sz w:val="16"/>
          <w:szCs w:val="16"/>
        </w:rPr>
        <w:t xml:space="preserve"> members in team * (2 Hours/Class</w:t>
      </w:r>
      <w:r w:rsidRPr="00E91346">
        <w:rPr>
          <w:i/>
          <w:iCs/>
          <w:sz w:val="16"/>
          <w:szCs w:val="16"/>
        </w:rPr>
        <w:t xml:space="preserve"> * </w:t>
      </w:r>
      <w:r w:rsidRPr="00E91346">
        <w:rPr>
          <w:sz w:val="16"/>
          <w:szCs w:val="16"/>
        </w:rPr>
        <w:t>2 Classes/Week</w:t>
      </w:r>
      <w:r w:rsidRPr="00E91346">
        <w:rPr>
          <w:i/>
          <w:iCs/>
          <w:sz w:val="16"/>
          <w:szCs w:val="16"/>
        </w:rPr>
        <w:t> </w:t>
      </w:r>
      <w:r w:rsidRPr="00E91346">
        <w:rPr>
          <w:sz w:val="16"/>
          <w:szCs w:val="16"/>
        </w:rPr>
        <w:t xml:space="preserve">+ </w:t>
      </w:r>
      <w:r w:rsidR="00991396">
        <w:rPr>
          <w:i/>
          <w:iCs/>
          <w:sz w:val="16"/>
          <w:szCs w:val="16"/>
        </w:rPr>
        <w:t xml:space="preserve">[ </w:t>
      </w:r>
      <w:r w:rsidR="00991396" w:rsidRPr="00991396">
        <w:rPr>
          <w:b/>
          <w:bCs/>
          <w:i/>
          <w:iCs/>
          <w:sz w:val="16"/>
          <w:szCs w:val="16"/>
        </w:rPr>
        <w:t>X</w:t>
      </w:r>
      <w:r w:rsidR="00991396">
        <w:rPr>
          <w:i/>
          <w:iCs/>
          <w:sz w:val="16"/>
          <w:szCs w:val="16"/>
        </w:rPr>
        <w:t xml:space="preserve"> ]</w:t>
      </w:r>
      <w:r w:rsidRPr="00E91346">
        <w:rPr>
          <w:i/>
          <w:iCs/>
          <w:sz w:val="16"/>
          <w:szCs w:val="16"/>
        </w:rPr>
        <w:t xml:space="preserve"> external_Hours/Week</w:t>
      </w:r>
      <w:r w:rsidRPr="00E91346">
        <w:rPr>
          <w:sz w:val="16"/>
          <w:szCs w:val="16"/>
        </w:rPr>
        <w:t xml:space="preserve">) * 1 Week/Sprint = </w:t>
      </w:r>
      <w:r w:rsidR="000E6940">
        <w:rPr>
          <w:sz w:val="16"/>
          <w:szCs w:val="16"/>
        </w:rPr>
        <w:t>32</w:t>
      </w:r>
      <w:r w:rsidRPr="00E91346">
        <w:rPr>
          <w:sz w:val="16"/>
          <w:szCs w:val="16"/>
        </w:rPr>
        <w:t xml:space="preserve"> man-hours available for the sprint.</w:t>
      </w:r>
    </w:p>
    <w:p w14:paraId="7E45DD9A" w14:textId="4567CD7B" w:rsidR="00124346" w:rsidRPr="00964E29" w:rsidRDefault="000E6940" w:rsidP="00991396">
      <w:pPr>
        <w:pStyle w:val="ListParagraph"/>
        <w:numPr>
          <w:ilvl w:val="1"/>
          <w:numId w:val="12"/>
        </w:numPr>
      </w:pPr>
      <w:r>
        <w:t>5</w:t>
      </w:r>
      <w:r w:rsidR="00124346">
        <w:t xml:space="preserve"> * ((2 * 1) + </w:t>
      </w:r>
      <w:r w:rsidR="00991396">
        <w:t xml:space="preserve">[ </w:t>
      </w:r>
      <w:r w:rsidR="00396AC9">
        <w:rPr>
          <w:b/>
          <w:bCs/>
        </w:rPr>
        <w:t>3</w:t>
      </w:r>
      <w:r w:rsidR="00991396">
        <w:t xml:space="preserve"> ] </w:t>
      </w:r>
      <w:r w:rsidR="00124346">
        <w:t>) * (</w:t>
      </w:r>
      <w:r w:rsidR="00991396">
        <w:t>1</w:t>
      </w:r>
      <w:r w:rsidR="00124346">
        <w:t xml:space="preserve">) =  </w:t>
      </w:r>
      <w:r w:rsidR="00991396">
        <w:t xml:space="preserve">[ </w:t>
      </w:r>
      <w:r w:rsidR="0070390C">
        <w:rPr>
          <w:b/>
          <w:bCs/>
        </w:rPr>
        <w:t>17</w:t>
      </w:r>
      <w:r w:rsidR="00991396">
        <w:t xml:space="preserve"> ]</w:t>
      </w:r>
      <w:r w:rsidR="00124346">
        <w:t xml:space="preserve"> man-hours available for the sprint</w:t>
      </w:r>
    </w:p>
    <w:p w14:paraId="59534685" w14:textId="77777777" w:rsidR="00337776" w:rsidRPr="00337776" w:rsidRDefault="00335AEF" w:rsidP="00337776">
      <w:pPr>
        <w:pStyle w:val="Heading2"/>
      </w:pPr>
      <w:r>
        <w:t xml:space="preserve">5. </w:t>
      </w:r>
      <w:r w:rsidR="008157B5">
        <w:t>List of Tasks P</w:t>
      </w:r>
      <w:r w:rsidR="00337776">
        <w:t>er</w:t>
      </w:r>
      <w:r w:rsidR="008157B5">
        <w:t>formed</w:t>
      </w:r>
      <w:r w:rsidR="008575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8157B5" w14:paraId="4E2589FF" w14:textId="77777777" w:rsidTr="006B4A15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6AC5339B" w14:textId="7FFEB452" w:rsidR="008157B5" w:rsidRPr="00AD5ACA" w:rsidRDefault="006072D1" w:rsidP="00337776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Person Details Page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2A59B29A" w14:textId="0AB53DE5" w:rsidR="008157B5" w:rsidRPr="00AD5ACA" w:rsidRDefault="006072D1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High</w:t>
            </w:r>
          </w:p>
        </w:tc>
      </w:tr>
      <w:tr w:rsidR="008157B5" w14:paraId="7BBEFF4C" w14:textId="77777777" w:rsidTr="008157B5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112BE37E" w14:textId="77777777" w:rsidR="008157B5" w:rsidRDefault="008157B5" w:rsidP="006B4A15"/>
        </w:tc>
        <w:tc>
          <w:tcPr>
            <w:tcW w:w="3285" w:type="dxa"/>
            <w:gridSpan w:val="2"/>
          </w:tcPr>
          <w:p w14:paraId="5BC302CF" w14:textId="77777777" w:rsidR="008157B5" w:rsidRPr="00AD5ACA" w:rsidRDefault="008157B5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634F9537" w14:textId="77777777" w:rsidR="008157B5" w:rsidRDefault="008157B5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7F1C4CE6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157B5" w14:paraId="4B261CD4" w14:textId="77777777" w:rsidTr="006B4A15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9550E9A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7F1E1DDB" w14:textId="6B43C960" w:rsidR="008157B5" w:rsidRDefault="006072D1" w:rsidP="006B4A15">
            <w:r>
              <w:t>Kaleb McKinney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16C5AB0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74DFDCCA" w14:textId="5398CD55" w:rsidR="008157B5" w:rsidRDefault="009C4EAC" w:rsidP="006B4A15">
            <w:r>
              <w:t>2</w:t>
            </w:r>
            <w:r w:rsidR="008157B5">
              <w:t xml:space="preserve"> Hours</w:t>
            </w:r>
          </w:p>
        </w:tc>
      </w:tr>
      <w:tr w:rsidR="008157B5" w14:paraId="7CB14E86" w14:textId="77777777" w:rsidTr="006B4A15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102CDD24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242C65AD" w14:textId="466AC371" w:rsidR="008157B5" w:rsidRDefault="008157B5" w:rsidP="006B4A15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6456F25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40C5BB5A" w14:textId="24CE9A79" w:rsidR="008157B5" w:rsidRDefault="009C4EAC" w:rsidP="006B4A15">
            <w:r>
              <w:t>~2</w:t>
            </w:r>
            <w:r w:rsidR="008157B5">
              <w:t xml:space="preserve"> Hours</w:t>
            </w:r>
          </w:p>
        </w:tc>
      </w:tr>
      <w:tr w:rsidR="008157B5" w14:paraId="0BACF75A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91E5AEC" w14:textId="77777777" w:rsidR="008157B5" w:rsidRPr="00AD5ACA" w:rsidRDefault="008157B5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5C92ED78" w14:textId="77777777" w:rsidR="008157B5" w:rsidRPr="004734C0" w:rsidRDefault="008157B5" w:rsidP="006B4A15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8157B5" w14:paraId="7F2FEE03" w14:textId="77777777" w:rsidTr="006B4A15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0599FA9C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157B5" w14:paraId="4A0A1D3A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CCAE3E5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3E95BD4E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118C2F95" w14:textId="77777777" w:rsidR="008157B5" w:rsidRDefault="008157B5" w:rsidP="006B4A15">
            <w:r>
              <w:t>[text]</w:t>
            </w:r>
          </w:p>
        </w:tc>
      </w:tr>
      <w:tr w:rsidR="008157B5" w14:paraId="5258CFBA" w14:textId="77777777" w:rsidTr="006B4A15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1101975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lastRenderedPageBreak/>
              <w:t>Solutions Applied:</w:t>
            </w:r>
          </w:p>
        </w:tc>
        <w:tc>
          <w:tcPr>
            <w:tcW w:w="6565" w:type="dxa"/>
            <w:gridSpan w:val="3"/>
          </w:tcPr>
          <w:p w14:paraId="61AD59BF" w14:textId="77777777" w:rsidR="008157B5" w:rsidRPr="00EE2021" w:rsidRDefault="008157B5" w:rsidP="006B4A15">
            <w:r>
              <w:t>[text]</w:t>
            </w:r>
          </w:p>
        </w:tc>
      </w:tr>
      <w:tr w:rsidR="008157B5" w14:paraId="2EE02010" w14:textId="77777777" w:rsidTr="006B4A15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425E19F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2C4D5C71" w14:textId="77777777" w:rsidR="008157B5" w:rsidRPr="00EE2021" w:rsidRDefault="008157B5" w:rsidP="006B4A15">
            <w:r>
              <w:t>[text]</w:t>
            </w:r>
          </w:p>
        </w:tc>
      </w:tr>
      <w:tr w:rsidR="008157B5" w14:paraId="1CED4BB0" w14:textId="77777777" w:rsidTr="006B4A15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673AC473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548F6A49" w14:textId="77777777" w:rsidR="008157B5" w:rsidRDefault="008157B5" w:rsidP="006B4A15"/>
        </w:tc>
      </w:tr>
    </w:tbl>
    <w:p w14:paraId="567D5842" w14:textId="77777777" w:rsidR="00964E29" w:rsidRDefault="00964E2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91396" w14:paraId="55A1177C" w14:textId="77777777" w:rsidTr="00991396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21AFB418" w14:textId="45020531" w:rsidR="00991396" w:rsidRPr="00AD5ACA" w:rsidRDefault="003509FD" w:rsidP="006B4A15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Create Block Components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6C9CC792" w14:textId="3547308A" w:rsidR="00991396" w:rsidRPr="00AD5ACA" w:rsidRDefault="003509FD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High</w:t>
            </w:r>
          </w:p>
        </w:tc>
      </w:tr>
      <w:tr w:rsidR="00991396" w14:paraId="06D19BEE" w14:textId="77777777" w:rsidTr="00991396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200EDC2C" w14:textId="77777777" w:rsidR="00991396" w:rsidRDefault="00991396" w:rsidP="006B4A15"/>
        </w:tc>
        <w:tc>
          <w:tcPr>
            <w:tcW w:w="3285" w:type="dxa"/>
            <w:gridSpan w:val="2"/>
          </w:tcPr>
          <w:p w14:paraId="75213B94" w14:textId="77777777" w:rsidR="00991396" w:rsidRPr="00AD5ACA" w:rsidRDefault="00991396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16F7946E" w14:textId="77777777" w:rsidR="00991396" w:rsidRDefault="00991396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3305F696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91396" w14:paraId="67CD348A" w14:textId="77777777" w:rsidTr="00991396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3257BF38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6B4FA54D" w14:textId="2A723F25" w:rsidR="00991396" w:rsidRDefault="003509FD" w:rsidP="006B4A15">
            <w:r>
              <w:t>Kaleb McKinney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98572A2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3F8B8DD7" w14:textId="7B20D5FE" w:rsidR="00991396" w:rsidRDefault="00F169B1" w:rsidP="006B4A15">
            <w:r>
              <w:t>1</w:t>
            </w:r>
            <w:r w:rsidR="00991396">
              <w:t xml:space="preserve"> Hours</w:t>
            </w:r>
          </w:p>
        </w:tc>
      </w:tr>
      <w:tr w:rsidR="00991396" w14:paraId="0C7FEA06" w14:textId="77777777" w:rsidTr="00991396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6657E41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3EA96193" w14:textId="2F5E9682" w:rsidR="00991396" w:rsidRDefault="00991396" w:rsidP="006B4A15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31115B4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417A50F0" w14:textId="4353350D" w:rsidR="00991396" w:rsidRDefault="00F169B1" w:rsidP="006B4A15">
            <w:r>
              <w:t>0.75</w:t>
            </w:r>
            <w:r w:rsidR="00991396">
              <w:t xml:space="preserve"> Hours</w:t>
            </w:r>
          </w:p>
        </w:tc>
      </w:tr>
      <w:tr w:rsidR="00991396" w14:paraId="1375AD81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241A2B3" w14:textId="77777777" w:rsidR="00991396" w:rsidRPr="00AD5ACA" w:rsidRDefault="00991396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4B0B818C" w14:textId="77777777" w:rsidR="00991396" w:rsidRPr="004734C0" w:rsidRDefault="00991396" w:rsidP="006B4A15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991396" w14:paraId="75940F89" w14:textId="77777777" w:rsidTr="00991396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248DF8F2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91396" w14:paraId="3C27CA14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C2500BE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429A4A2C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341C48F6" w14:textId="77777777" w:rsidR="00991396" w:rsidRDefault="00991396" w:rsidP="006B4A15">
            <w:r>
              <w:t>[text]</w:t>
            </w:r>
          </w:p>
        </w:tc>
      </w:tr>
      <w:tr w:rsidR="00991396" w14:paraId="7BF4A674" w14:textId="77777777" w:rsidTr="00991396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D802A65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18E74953" w14:textId="77777777" w:rsidR="00991396" w:rsidRPr="00EE2021" w:rsidRDefault="00991396" w:rsidP="006B4A15">
            <w:r>
              <w:t>[text]</w:t>
            </w:r>
          </w:p>
        </w:tc>
      </w:tr>
      <w:tr w:rsidR="00991396" w14:paraId="0EC318D0" w14:textId="77777777" w:rsidTr="00991396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3A29DE8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4090D188" w14:textId="77777777" w:rsidR="00991396" w:rsidRPr="00EE2021" w:rsidRDefault="00991396" w:rsidP="006B4A15">
            <w:r>
              <w:t>[text]</w:t>
            </w:r>
          </w:p>
        </w:tc>
      </w:tr>
      <w:tr w:rsidR="00991396" w14:paraId="0FF2B324" w14:textId="77777777" w:rsidTr="00991396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6D9BA532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071D73DE" w14:textId="77777777" w:rsidR="00991396" w:rsidRDefault="00991396" w:rsidP="006B4A15"/>
        </w:tc>
      </w:tr>
    </w:tbl>
    <w:p w14:paraId="6CCF14FD" w14:textId="77777777" w:rsidR="00991396" w:rsidRDefault="00991396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C4EAC" w:rsidRPr="00AD5ACA" w14:paraId="4D103A9F" w14:textId="77777777" w:rsidTr="00D87C69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057F7AF6" w14:textId="3E5C818E" w:rsidR="009C4EAC" w:rsidRPr="00AD5ACA" w:rsidRDefault="00F169B1" w:rsidP="00D87C69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Dark mode Implementation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069CEBD7" w14:textId="17E915B7" w:rsidR="009C4EAC" w:rsidRPr="00AD5ACA" w:rsidRDefault="00F169B1" w:rsidP="00D87C69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Low</w:t>
            </w:r>
          </w:p>
        </w:tc>
      </w:tr>
      <w:tr w:rsidR="009C4EAC" w:rsidRPr="00C07312" w14:paraId="78D93A2B" w14:textId="77777777" w:rsidTr="00D87C69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02A5C35A" w14:textId="77777777" w:rsidR="009C4EAC" w:rsidRDefault="009C4EAC" w:rsidP="00D87C69"/>
        </w:tc>
        <w:tc>
          <w:tcPr>
            <w:tcW w:w="3285" w:type="dxa"/>
            <w:gridSpan w:val="2"/>
          </w:tcPr>
          <w:p w14:paraId="2C440227" w14:textId="77777777" w:rsidR="009C4EAC" w:rsidRPr="00AD5ACA" w:rsidRDefault="009C4EAC" w:rsidP="00D87C69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48135D53" w14:textId="77777777" w:rsidR="009C4EAC" w:rsidRDefault="009C4EAC" w:rsidP="00D87C69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29F00AC0" w14:textId="77777777" w:rsidR="009C4EAC" w:rsidRPr="00C07312" w:rsidRDefault="009C4EAC" w:rsidP="00D87C69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C4EAC" w14:paraId="3A0B0243" w14:textId="77777777" w:rsidTr="00D87C69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0997C55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5B439455" w14:textId="1B218882" w:rsidR="009C4EAC" w:rsidRDefault="00F169B1" w:rsidP="00D87C69">
            <w:r>
              <w:t>Ronan Eanes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A9E5759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3789BC56" w14:textId="2B30463F" w:rsidR="009C4EAC" w:rsidRDefault="00A06A7B" w:rsidP="00D87C69">
            <w:r>
              <w:t>0.5</w:t>
            </w:r>
            <w:r w:rsidR="009C4EAC">
              <w:t xml:space="preserve"> Hours</w:t>
            </w:r>
          </w:p>
        </w:tc>
      </w:tr>
      <w:tr w:rsidR="009C4EAC" w14:paraId="792B00F5" w14:textId="77777777" w:rsidTr="00D87C69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362A812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0AD68B51" w14:textId="3B15C260" w:rsidR="009C4EAC" w:rsidRDefault="009C4EAC" w:rsidP="00D87C69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3AB4E8F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3DF19D44" w14:textId="2B28AAC6" w:rsidR="009C4EAC" w:rsidRDefault="00A06A7B" w:rsidP="00D87C69">
            <w:r>
              <w:t>0.5</w:t>
            </w:r>
            <w:r w:rsidR="009C4EAC">
              <w:t xml:space="preserve"> Hours</w:t>
            </w:r>
          </w:p>
        </w:tc>
      </w:tr>
      <w:tr w:rsidR="009C4EAC" w:rsidRPr="004734C0" w14:paraId="48F242C6" w14:textId="77777777" w:rsidTr="00D87C69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1D0AD3F" w14:textId="77777777" w:rsidR="009C4EAC" w:rsidRPr="00AD5ACA" w:rsidRDefault="009C4EAC" w:rsidP="00D87C69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3D92EF47" w14:textId="77777777" w:rsidR="009C4EAC" w:rsidRPr="004734C0" w:rsidRDefault="009C4EAC" w:rsidP="00D87C69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9C4EAC" w:rsidRPr="00C07312" w14:paraId="270B6898" w14:textId="77777777" w:rsidTr="00D87C69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10F87774" w14:textId="77777777" w:rsidR="009C4EAC" w:rsidRPr="00C07312" w:rsidRDefault="009C4EAC" w:rsidP="00D87C69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C4EAC" w14:paraId="09D0C7B8" w14:textId="77777777" w:rsidTr="00D87C69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BB865AF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6C21DBF0" w14:textId="77777777" w:rsidR="009C4EAC" w:rsidRPr="00C07312" w:rsidRDefault="009C4EAC" w:rsidP="00D87C69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69FF7FA5" w14:textId="77777777" w:rsidR="009C4EAC" w:rsidRDefault="009C4EAC" w:rsidP="00D87C69">
            <w:r>
              <w:t>[text]</w:t>
            </w:r>
          </w:p>
        </w:tc>
      </w:tr>
      <w:tr w:rsidR="009C4EAC" w:rsidRPr="00EE2021" w14:paraId="0643DB56" w14:textId="77777777" w:rsidTr="00D87C69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98A8B1A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43073332" w14:textId="77777777" w:rsidR="009C4EAC" w:rsidRPr="00EE2021" w:rsidRDefault="009C4EAC" w:rsidP="00D87C69">
            <w:r>
              <w:t>[text]</w:t>
            </w:r>
          </w:p>
        </w:tc>
      </w:tr>
      <w:tr w:rsidR="009C4EAC" w:rsidRPr="00EE2021" w14:paraId="33F104AF" w14:textId="77777777" w:rsidTr="00D87C69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442215F" w14:textId="77777777" w:rsidR="009C4EAC" w:rsidRPr="00C07312" w:rsidRDefault="009C4EAC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28071D05" w14:textId="77777777" w:rsidR="009C4EAC" w:rsidRPr="00EE2021" w:rsidRDefault="009C4EAC" w:rsidP="00D87C69">
            <w:r>
              <w:t>[text]</w:t>
            </w:r>
          </w:p>
        </w:tc>
      </w:tr>
      <w:tr w:rsidR="009C4EAC" w14:paraId="0630D7C7" w14:textId="77777777" w:rsidTr="00D87C69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404D8C6F" w14:textId="77777777" w:rsidR="009C4EAC" w:rsidRPr="00C07312" w:rsidRDefault="009C4EAC" w:rsidP="00D87C69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7A115683" w14:textId="77777777" w:rsidR="009C4EAC" w:rsidRDefault="009C4EAC" w:rsidP="00D87C69"/>
        </w:tc>
      </w:tr>
    </w:tbl>
    <w:p w14:paraId="7B83AC8C" w14:textId="77777777" w:rsidR="009C4EAC" w:rsidRDefault="009C4EAC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F169B1" w:rsidRPr="00AD5ACA" w14:paraId="47593D01" w14:textId="77777777" w:rsidTr="00D87C69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5F9A6F5B" w14:textId="67EB98D8" w:rsidR="00F169B1" w:rsidRPr="00AD5ACA" w:rsidRDefault="00FD555F" w:rsidP="00D87C69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Favorite Button for Person Objects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42AECF73" w14:textId="12E33CBC" w:rsidR="00F169B1" w:rsidRPr="00AD5ACA" w:rsidRDefault="00FD555F" w:rsidP="00D87C69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Medium</w:t>
            </w:r>
          </w:p>
        </w:tc>
      </w:tr>
      <w:tr w:rsidR="00F169B1" w:rsidRPr="00C07312" w14:paraId="1FD1B4C8" w14:textId="77777777" w:rsidTr="00D87C69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45861B1E" w14:textId="77777777" w:rsidR="00F169B1" w:rsidRDefault="00F169B1" w:rsidP="00D87C69"/>
        </w:tc>
        <w:tc>
          <w:tcPr>
            <w:tcW w:w="3285" w:type="dxa"/>
            <w:gridSpan w:val="2"/>
          </w:tcPr>
          <w:p w14:paraId="44CB19E0" w14:textId="77777777" w:rsidR="00F169B1" w:rsidRPr="00AD5ACA" w:rsidRDefault="00F169B1" w:rsidP="00D87C69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3EAC8742" w14:textId="77777777" w:rsidR="00F169B1" w:rsidRDefault="00F169B1" w:rsidP="00D87C69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7BCDC37E" w14:textId="77777777" w:rsidR="00F169B1" w:rsidRPr="00C07312" w:rsidRDefault="00F169B1" w:rsidP="00D87C69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F169B1" w14:paraId="3A8CE0EE" w14:textId="77777777" w:rsidTr="00D87C69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B1127CF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6C311127" w14:textId="3D4F073F" w:rsidR="00F169B1" w:rsidRDefault="00FD555F" w:rsidP="00D87C69">
            <w:r>
              <w:t>Ronan Eanes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316C0705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18561C6B" w14:textId="74491B02" w:rsidR="00F169B1" w:rsidRDefault="00FD555F" w:rsidP="00D87C69">
            <w:r>
              <w:t>0.5</w:t>
            </w:r>
            <w:r w:rsidR="00F169B1">
              <w:t xml:space="preserve"> Hours</w:t>
            </w:r>
          </w:p>
        </w:tc>
      </w:tr>
      <w:tr w:rsidR="00F169B1" w14:paraId="12628BAA" w14:textId="77777777" w:rsidTr="00D87C69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499DDCCF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482CBC94" w14:textId="566F092C" w:rsidR="00F169B1" w:rsidRDefault="00F169B1" w:rsidP="00D87C69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74B4943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1E4684D4" w14:textId="19CBBB0F" w:rsidR="00F169B1" w:rsidRDefault="00FD555F" w:rsidP="00D87C69">
            <w:r>
              <w:t>0.5</w:t>
            </w:r>
            <w:r w:rsidR="00F169B1">
              <w:t xml:space="preserve"> Hours</w:t>
            </w:r>
          </w:p>
        </w:tc>
      </w:tr>
      <w:tr w:rsidR="00F169B1" w:rsidRPr="004734C0" w14:paraId="46B81E69" w14:textId="77777777" w:rsidTr="00D87C69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994B9A5" w14:textId="77777777" w:rsidR="00F169B1" w:rsidRPr="00AD5ACA" w:rsidRDefault="00F169B1" w:rsidP="00D87C69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09A2D453" w14:textId="77777777" w:rsidR="00F169B1" w:rsidRPr="004734C0" w:rsidRDefault="00F169B1" w:rsidP="00D87C69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F169B1" w:rsidRPr="00C07312" w14:paraId="0BF7A6BC" w14:textId="77777777" w:rsidTr="00D87C69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20738D12" w14:textId="77777777" w:rsidR="00F169B1" w:rsidRPr="00C07312" w:rsidRDefault="00F169B1" w:rsidP="00D87C69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F169B1" w14:paraId="73AE63F8" w14:textId="77777777" w:rsidTr="00D87C69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6C440CE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21F6F5C1" w14:textId="77777777" w:rsidR="00F169B1" w:rsidRPr="00C07312" w:rsidRDefault="00F169B1" w:rsidP="00D87C69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1A3EBB91" w14:textId="77777777" w:rsidR="00F169B1" w:rsidRDefault="00F169B1" w:rsidP="00D87C69">
            <w:r>
              <w:t>[text]</w:t>
            </w:r>
          </w:p>
        </w:tc>
      </w:tr>
      <w:tr w:rsidR="00F169B1" w:rsidRPr="00EE2021" w14:paraId="18A3E7B0" w14:textId="77777777" w:rsidTr="00D87C69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43E0713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5AA21F9E" w14:textId="77777777" w:rsidR="00F169B1" w:rsidRPr="00EE2021" w:rsidRDefault="00F169B1" w:rsidP="00D87C69">
            <w:r>
              <w:t>[text]</w:t>
            </w:r>
          </w:p>
        </w:tc>
      </w:tr>
      <w:tr w:rsidR="00F169B1" w:rsidRPr="00EE2021" w14:paraId="63CDF67A" w14:textId="77777777" w:rsidTr="00D87C69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2FC0501" w14:textId="77777777" w:rsidR="00F169B1" w:rsidRPr="00C07312" w:rsidRDefault="00F169B1" w:rsidP="00D87C69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7958EECC" w14:textId="77777777" w:rsidR="00F169B1" w:rsidRPr="00EE2021" w:rsidRDefault="00F169B1" w:rsidP="00D87C69">
            <w:r>
              <w:t>[text]</w:t>
            </w:r>
          </w:p>
        </w:tc>
      </w:tr>
      <w:tr w:rsidR="00F169B1" w14:paraId="36F5BECC" w14:textId="77777777" w:rsidTr="00D87C69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6F759596" w14:textId="77777777" w:rsidR="00F169B1" w:rsidRPr="00C07312" w:rsidRDefault="00F169B1" w:rsidP="00D87C69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0CF89195" w14:textId="77777777" w:rsidR="00F169B1" w:rsidRDefault="00F169B1" w:rsidP="00D87C69"/>
        </w:tc>
      </w:tr>
    </w:tbl>
    <w:p w14:paraId="625408A2" w14:textId="77777777" w:rsidR="00FD555F" w:rsidRDefault="00FD555F" w:rsidP="00964E29"/>
    <w:p w14:paraId="5F650E7E" w14:textId="77777777" w:rsidR="00E91346" w:rsidRPr="001F4394" w:rsidRDefault="00335AEF" w:rsidP="00E91346">
      <w:pPr>
        <w:pStyle w:val="Heading2"/>
      </w:pPr>
      <w:r>
        <w:t xml:space="preserve">6. </w:t>
      </w:r>
      <w:r w:rsidR="00E91346" w:rsidRPr="001F4394">
        <w:t>Sprint review:</w:t>
      </w:r>
    </w:p>
    <w:p w14:paraId="42E9D6DC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Was the sprint goal achieved? Yes/No: Provide details. </w:t>
      </w:r>
    </w:p>
    <w:p w14:paraId="1FE47CA8" w14:textId="480FD60E" w:rsidR="00E91346" w:rsidRPr="001F4394" w:rsidRDefault="003116E3" w:rsidP="00E91346">
      <w:pPr>
        <w:pStyle w:val="ListParagraph"/>
        <w:numPr>
          <w:ilvl w:val="2"/>
          <w:numId w:val="4"/>
        </w:numPr>
      </w:pPr>
      <w:r>
        <w:t xml:space="preserve">No, with most members out for the second </w:t>
      </w:r>
      <w:r w:rsidR="00493657">
        <w:t>meeting, we were not able to get all of the goals achieved.</w:t>
      </w:r>
    </w:p>
    <w:p w14:paraId="1B8EFE7E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Feedback from Customers/Stake holders/Product owner, etc. </w:t>
      </w:r>
    </w:p>
    <w:p w14:paraId="57C5E9DC" w14:textId="4A8E6125" w:rsidR="00E91346" w:rsidRPr="001F4394" w:rsidRDefault="00493657" w:rsidP="00E91346">
      <w:pPr>
        <w:pStyle w:val="ListParagraph"/>
        <w:numPr>
          <w:ilvl w:val="2"/>
          <w:numId w:val="4"/>
        </w:numPr>
      </w:pPr>
      <w:r>
        <w:t xml:space="preserve">Dominic is the product owner and he was not present </w:t>
      </w:r>
      <w:r w:rsidR="00714DB9">
        <w:t xml:space="preserve">at the second meeting </w:t>
      </w:r>
      <w:r w:rsidR="006E63CB">
        <w:t xml:space="preserve">and he </w:t>
      </w:r>
      <w:r>
        <w:t xml:space="preserve">did not respond to the message on </w:t>
      </w:r>
      <w:r w:rsidR="006E63CB">
        <w:t>D</w:t>
      </w:r>
      <w:r>
        <w:t>iscord</w:t>
      </w:r>
      <w:r w:rsidR="006E63CB">
        <w:t>, so I was unable to get any feedback from him.</w:t>
      </w:r>
    </w:p>
    <w:p w14:paraId="5EA97EB4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Focus for next sprint</w:t>
      </w:r>
    </w:p>
    <w:p w14:paraId="2297E70E" w14:textId="396EDBE2" w:rsidR="00C5185D" w:rsidRPr="001F4394" w:rsidRDefault="00C5185D" w:rsidP="00C5185D">
      <w:pPr>
        <w:pStyle w:val="ListParagraph"/>
        <w:numPr>
          <w:ilvl w:val="2"/>
          <w:numId w:val="4"/>
        </w:numPr>
      </w:pPr>
      <w:r>
        <w:t xml:space="preserve">For the next sprint, we plan to focus on </w:t>
      </w:r>
      <w:r w:rsidR="006E63CB">
        <w:t>First Way principles</w:t>
      </w:r>
      <w:r>
        <w:t xml:space="preserve"> and get things like testing automated.</w:t>
      </w:r>
    </w:p>
    <w:p w14:paraId="59359B63" w14:textId="77777777" w:rsidR="00E91346" w:rsidRPr="001F4394" w:rsidRDefault="00335AEF" w:rsidP="00E91346">
      <w:pPr>
        <w:pStyle w:val="Heading2"/>
      </w:pPr>
      <w:r>
        <w:t xml:space="preserve">7. </w:t>
      </w:r>
      <w:r w:rsidR="00E91346" w:rsidRPr="001F4394">
        <w:t>Sprint retrospective:</w:t>
      </w:r>
    </w:p>
    <w:p w14:paraId="78971AE6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Changes to the Scrum process, if any, that the team likes to make to the following sprints.</w:t>
      </w:r>
    </w:p>
    <w:p w14:paraId="57EFE602" w14:textId="6461BC72" w:rsidR="00E91346" w:rsidRPr="001F4394" w:rsidRDefault="00C5185D" w:rsidP="00335AEF">
      <w:pPr>
        <w:pStyle w:val="ListParagraph"/>
        <w:numPr>
          <w:ilvl w:val="2"/>
          <w:numId w:val="4"/>
        </w:numPr>
      </w:pPr>
      <w:r>
        <w:t>N/A</w:t>
      </w:r>
    </w:p>
    <w:p w14:paraId="2957CFB1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Other planned adjustments. </w:t>
      </w:r>
    </w:p>
    <w:p w14:paraId="28C78189" w14:textId="1965381E" w:rsidR="00E91346" w:rsidRPr="001F4394" w:rsidRDefault="00C5185D" w:rsidP="00E91346">
      <w:pPr>
        <w:pStyle w:val="ListParagraph"/>
        <w:numPr>
          <w:ilvl w:val="2"/>
          <w:numId w:val="4"/>
        </w:numPr>
      </w:pPr>
      <w:r>
        <w:t>N/A</w:t>
      </w:r>
    </w:p>
    <w:p w14:paraId="08C11C25" w14:textId="77777777" w:rsidR="00E91346" w:rsidRPr="001F4394" w:rsidRDefault="00335AEF" w:rsidP="00E91346">
      <w:pPr>
        <w:pStyle w:val="Heading2"/>
      </w:pPr>
      <w:r>
        <w:lastRenderedPageBreak/>
        <w:t xml:space="preserve">8. </w:t>
      </w:r>
      <w:r w:rsidR="00E91346" w:rsidRPr="001F4394">
        <w:t>Additional information, as appropriate.</w:t>
      </w:r>
    </w:p>
    <w:p w14:paraId="736173D5" w14:textId="77777777" w:rsid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Daily Scrum meetings summary</w:t>
      </w:r>
    </w:p>
    <w:p w14:paraId="7CA59BA6" w14:textId="306EFBBA" w:rsidR="00E91346" w:rsidRDefault="00080EF2" w:rsidP="00E91346">
      <w:pPr>
        <w:pStyle w:val="ListParagraph"/>
        <w:numPr>
          <w:ilvl w:val="2"/>
          <w:numId w:val="4"/>
        </w:numPr>
      </w:pPr>
      <w:r>
        <w:t>[</w:t>
      </w:r>
      <w:r w:rsidR="00120D4F">
        <w:t>03</w:t>
      </w:r>
      <w:r>
        <w:t>.</w:t>
      </w:r>
      <w:r w:rsidR="00120D4F">
        <w:t>24</w:t>
      </w:r>
      <w:r>
        <w:t>.</w:t>
      </w:r>
      <w:r w:rsidR="00120D4F">
        <w:t>26</w:t>
      </w:r>
      <w:r>
        <w:t>]</w:t>
      </w:r>
      <w:r w:rsidR="00E91346">
        <w:t>:</w:t>
      </w:r>
    </w:p>
    <w:p w14:paraId="30146E3B" w14:textId="1F47FE75" w:rsidR="000205A3" w:rsidRDefault="00631744" w:rsidP="00631744">
      <w:pPr>
        <w:pStyle w:val="ListParagraph"/>
        <w:numPr>
          <w:ilvl w:val="0"/>
          <w:numId w:val="3"/>
        </w:numPr>
      </w:pPr>
      <w:r>
        <w:t>Spring Break</w:t>
      </w:r>
    </w:p>
    <w:p w14:paraId="2ECA9481" w14:textId="136B5638" w:rsidR="00631744" w:rsidRDefault="00631744" w:rsidP="00631744">
      <w:pPr>
        <w:pStyle w:val="ListParagraph"/>
        <w:numPr>
          <w:ilvl w:val="1"/>
          <w:numId w:val="3"/>
        </w:numPr>
      </w:pPr>
      <w:r>
        <w:t>No work done over the break.</w:t>
      </w:r>
    </w:p>
    <w:p w14:paraId="06AEDBBC" w14:textId="03DDFF25" w:rsidR="000205A3" w:rsidRDefault="000205A3" w:rsidP="000205A3">
      <w:pPr>
        <w:pStyle w:val="ListParagraph"/>
        <w:numPr>
          <w:ilvl w:val="2"/>
          <w:numId w:val="4"/>
        </w:numPr>
      </w:pPr>
      <w:r>
        <w:t>[</w:t>
      </w:r>
      <w:r w:rsidR="00FD73BB">
        <w:t>03</w:t>
      </w:r>
      <w:r>
        <w:t>.</w:t>
      </w:r>
      <w:r w:rsidR="00FD73BB">
        <w:t>26</w:t>
      </w:r>
      <w:r>
        <w:t>.</w:t>
      </w:r>
      <w:r w:rsidR="00FD73BB">
        <w:t>26</w:t>
      </w:r>
      <w:r>
        <w:t>]:</w:t>
      </w:r>
    </w:p>
    <w:p w14:paraId="7D306494" w14:textId="77777777" w:rsidR="000205A3" w:rsidRDefault="000205A3" w:rsidP="000205A3">
      <w:pPr>
        <w:pStyle w:val="ListParagraph"/>
        <w:numPr>
          <w:ilvl w:val="0"/>
          <w:numId w:val="3"/>
        </w:numPr>
      </w:pPr>
      <w:r>
        <w:t>Dominic</w:t>
      </w:r>
    </w:p>
    <w:p w14:paraId="448F8531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50F5735B" w14:textId="31AC99A0" w:rsidR="000205A3" w:rsidRDefault="00C5185D" w:rsidP="000205A3">
      <w:pPr>
        <w:pStyle w:val="ListParagraph"/>
        <w:numPr>
          <w:ilvl w:val="2"/>
          <w:numId w:val="3"/>
        </w:numPr>
      </w:pPr>
      <w:r>
        <w:t>Was not present and did not answer the question</w:t>
      </w:r>
      <w:r w:rsidR="00AA2E70">
        <w:t xml:space="preserve"> when asked on Discord.</w:t>
      </w:r>
    </w:p>
    <w:p w14:paraId="735739A1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744AD1F1" w14:textId="5B3D014A" w:rsidR="000205A3" w:rsidRDefault="00AA2E70" w:rsidP="00AA2E70">
      <w:pPr>
        <w:pStyle w:val="ListParagraph"/>
        <w:numPr>
          <w:ilvl w:val="2"/>
          <w:numId w:val="3"/>
        </w:numPr>
      </w:pPr>
      <w:r>
        <w:t>Was not present and did not answer the question when asked on Discord.</w:t>
      </w:r>
    </w:p>
    <w:p w14:paraId="7564FF83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3EAB3342" w14:textId="4AF6D2C6" w:rsidR="000205A3" w:rsidRDefault="00AA2E70" w:rsidP="00AA2E70">
      <w:pPr>
        <w:pStyle w:val="ListParagraph"/>
        <w:numPr>
          <w:ilvl w:val="2"/>
          <w:numId w:val="3"/>
        </w:numPr>
      </w:pPr>
      <w:r>
        <w:t>Was not present and did not answer the question when asked on Discord.</w:t>
      </w:r>
    </w:p>
    <w:p w14:paraId="48DA4FC1" w14:textId="77777777" w:rsidR="000205A3" w:rsidRDefault="000205A3" w:rsidP="000205A3">
      <w:pPr>
        <w:pStyle w:val="ListParagraph"/>
        <w:numPr>
          <w:ilvl w:val="0"/>
          <w:numId w:val="3"/>
        </w:numPr>
      </w:pPr>
      <w:r>
        <w:t>Ronan</w:t>
      </w:r>
    </w:p>
    <w:p w14:paraId="7A3284B6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7F1A4601" w14:textId="55B53839" w:rsidR="000205A3" w:rsidRDefault="000972FF" w:rsidP="000205A3">
      <w:pPr>
        <w:pStyle w:val="ListParagraph"/>
        <w:numPr>
          <w:ilvl w:val="2"/>
          <w:numId w:val="3"/>
        </w:numPr>
      </w:pPr>
      <w:r>
        <w:t xml:space="preserve">Worked on </w:t>
      </w:r>
      <w:r w:rsidR="006072D1">
        <w:t>dark mode</w:t>
      </w:r>
      <w:r>
        <w:t xml:space="preserve"> functionality and checked contrast to ensure </w:t>
      </w:r>
      <w:r w:rsidR="005041E9">
        <w:t>elements are easily visible.</w:t>
      </w:r>
    </w:p>
    <w:p w14:paraId="287B4F70" w14:textId="46CFFD57" w:rsidR="005041E9" w:rsidRDefault="00DC182F" w:rsidP="000205A3">
      <w:pPr>
        <w:pStyle w:val="ListParagraph"/>
        <w:numPr>
          <w:ilvl w:val="2"/>
          <w:numId w:val="3"/>
        </w:numPr>
      </w:pPr>
      <w:r>
        <w:t>Created a favoriting feature for Person objects.</w:t>
      </w:r>
    </w:p>
    <w:p w14:paraId="6BE19F8E" w14:textId="1A416522" w:rsidR="00DC182F" w:rsidRDefault="00DC182F" w:rsidP="000205A3">
      <w:pPr>
        <w:pStyle w:val="ListParagraph"/>
        <w:numPr>
          <w:ilvl w:val="2"/>
          <w:numId w:val="3"/>
        </w:numPr>
      </w:pPr>
      <w:r>
        <w:t>Implemented a sorting feature based on whether a Person is favorited or not.</w:t>
      </w:r>
    </w:p>
    <w:p w14:paraId="2DFC995D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4E944825" w14:textId="61EAC41B" w:rsidR="000205A3" w:rsidRDefault="00DC182F" w:rsidP="000205A3">
      <w:pPr>
        <w:pStyle w:val="ListParagraph"/>
        <w:numPr>
          <w:ilvl w:val="2"/>
          <w:numId w:val="3"/>
        </w:numPr>
      </w:pPr>
      <w:r>
        <w:t>N/A</w:t>
      </w:r>
    </w:p>
    <w:p w14:paraId="29A09899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110AE14E" w14:textId="55D70691" w:rsidR="000205A3" w:rsidRDefault="00004668" w:rsidP="000205A3">
      <w:pPr>
        <w:pStyle w:val="ListParagraph"/>
        <w:numPr>
          <w:ilvl w:val="2"/>
          <w:numId w:val="3"/>
        </w:numPr>
      </w:pPr>
      <w:r>
        <w:t>N/A</w:t>
      </w:r>
    </w:p>
    <w:p w14:paraId="697217E5" w14:textId="77777777" w:rsidR="000205A3" w:rsidRDefault="000205A3" w:rsidP="000205A3">
      <w:pPr>
        <w:pStyle w:val="ListParagraph"/>
        <w:numPr>
          <w:ilvl w:val="0"/>
          <w:numId w:val="3"/>
        </w:numPr>
      </w:pPr>
      <w:r>
        <w:t>Kaleb</w:t>
      </w:r>
    </w:p>
    <w:p w14:paraId="590B8C9F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2B1EA733" w14:textId="77DD3659" w:rsidR="000205A3" w:rsidRDefault="0088627E" w:rsidP="000205A3">
      <w:pPr>
        <w:pStyle w:val="ListParagraph"/>
        <w:numPr>
          <w:ilvl w:val="2"/>
          <w:numId w:val="3"/>
        </w:numPr>
      </w:pPr>
      <w:r>
        <w:t>Completed the details page for Person object.</w:t>
      </w:r>
    </w:p>
    <w:p w14:paraId="10E4E179" w14:textId="18E165AF" w:rsidR="0088627E" w:rsidRDefault="0088627E" w:rsidP="000205A3">
      <w:pPr>
        <w:pStyle w:val="ListParagraph"/>
        <w:numPr>
          <w:ilvl w:val="2"/>
          <w:numId w:val="3"/>
        </w:numPr>
      </w:pPr>
      <w:r>
        <w:t>All Block objects have components</w:t>
      </w:r>
      <w:r w:rsidR="0097520B">
        <w:t>/partial views.</w:t>
      </w:r>
    </w:p>
    <w:p w14:paraId="52011788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0EF0AB9A" w14:textId="5E28CAF1" w:rsidR="000205A3" w:rsidRDefault="00E25399" w:rsidP="000205A3">
      <w:pPr>
        <w:pStyle w:val="ListParagraph"/>
        <w:numPr>
          <w:ilvl w:val="2"/>
          <w:numId w:val="3"/>
        </w:numPr>
      </w:pPr>
      <w:r>
        <w:t>N/A</w:t>
      </w:r>
    </w:p>
    <w:p w14:paraId="41F3FBB3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480BEA2D" w14:textId="017089F1" w:rsidR="000205A3" w:rsidRDefault="000205A3" w:rsidP="000205A3">
      <w:pPr>
        <w:pStyle w:val="ListParagraph"/>
        <w:numPr>
          <w:ilvl w:val="2"/>
          <w:numId w:val="3"/>
        </w:numPr>
      </w:pPr>
      <w:r>
        <w:t xml:space="preserve"> </w:t>
      </w:r>
      <w:r w:rsidR="00ED26D7">
        <w:t xml:space="preserve">Get details page to display the </w:t>
      </w:r>
      <w:r w:rsidR="007B68CC">
        <w:t>B</w:t>
      </w:r>
      <w:r w:rsidR="00ED26D7">
        <w:t>locks</w:t>
      </w:r>
      <w:r w:rsidR="007B68CC">
        <w:t xml:space="preserve"> created for a Person object.</w:t>
      </w:r>
    </w:p>
    <w:p w14:paraId="0C23AC9F" w14:textId="77777777" w:rsidR="000205A3" w:rsidRDefault="000205A3" w:rsidP="000205A3">
      <w:pPr>
        <w:pStyle w:val="ListParagraph"/>
        <w:numPr>
          <w:ilvl w:val="0"/>
          <w:numId w:val="3"/>
        </w:numPr>
      </w:pPr>
      <w:r>
        <w:lastRenderedPageBreak/>
        <w:t>Quinn</w:t>
      </w:r>
    </w:p>
    <w:p w14:paraId="4FA2154B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1817CDAB" w14:textId="4CB49349" w:rsidR="000205A3" w:rsidRDefault="00AA2E70" w:rsidP="000205A3">
      <w:pPr>
        <w:pStyle w:val="ListParagraph"/>
        <w:numPr>
          <w:ilvl w:val="2"/>
          <w:numId w:val="3"/>
        </w:numPr>
      </w:pPr>
      <w:r>
        <w:t>Was not present and did not answer the question when asked on Discord.</w:t>
      </w:r>
    </w:p>
    <w:p w14:paraId="6439D06B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18FD74A9" w14:textId="7521FFB9" w:rsidR="000205A3" w:rsidRDefault="00AA2E70" w:rsidP="000205A3">
      <w:pPr>
        <w:pStyle w:val="ListParagraph"/>
        <w:numPr>
          <w:ilvl w:val="2"/>
          <w:numId w:val="3"/>
        </w:numPr>
      </w:pPr>
      <w:r>
        <w:t>Was not present and did not answer the question when asked on Discord.</w:t>
      </w:r>
    </w:p>
    <w:p w14:paraId="4E713E6D" w14:textId="77777777" w:rsidR="000205A3" w:rsidRDefault="000205A3" w:rsidP="000205A3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5FFA7B91" w14:textId="68F3ED6C" w:rsidR="000205A3" w:rsidRDefault="000205A3" w:rsidP="000205A3">
      <w:pPr>
        <w:pStyle w:val="ListParagraph"/>
        <w:numPr>
          <w:ilvl w:val="2"/>
          <w:numId w:val="3"/>
        </w:numPr>
      </w:pPr>
      <w:r>
        <w:t xml:space="preserve"> </w:t>
      </w:r>
      <w:r w:rsidR="00AA2E70">
        <w:t>Was not present and did not answer the question when asked on Discord.</w:t>
      </w:r>
    </w:p>
    <w:p w14:paraId="2007B537" w14:textId="77777777" w:rsidR="00E91346" w:rsidRP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E91346">
        <w:rPr>
          <w:rStyle w:val="IntenseEmphasis"/>
        </w:rPr>
        <w:t>Progress made and contributions of each member</w:t>
      </w:r>
    </w:p>
    <w:p w14:paraId="62BFC124" w14:textId="23126BC5" w:rsidR="00E91346" w:rsidRDefault="00454B6C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Kaleb created the Details page and </w:t>
      </w:r>
      <w:r w:rsidR="0043689D">
        <w:rPr>
          <w:rStyle w:val="IntenseEmphasis"/>
          <w:i w:val="0"/>
          <w:iCs w:val="0"/>
          <w:color w:val="auto"/>
        </w:rPr>
        <w:t>began work on Edit Person page.</w:t>
      </w:r>
    </w:p>
    <w:p w14:paraId="3ACAF08F" w14:textId="08DF8808" w:rsidR="0043689D" w:rsidRPr="00E91346" w:rsidRDefault="0043689D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Ronan worked on visuals and implementation of sorting through a favorite system.</w:t>
      </w:r>
    </w:p>
    <w:p w14:paraId="71616AD3" w14:textId="77777777" w:rsidR="00E91346" w:rsidRDefault="00335AEF" w:rsidP="00E91346">
      <w:pPr>
        <w:pStyle w:val="Heading2"/>
      </w:pPr>
      <w:r>
        <w:rPr>
          <w:rFonts w:ascii="Segoe UI Emoji" w:hAnsi="Segoe UI Emoji" w:cs="Segoe UI Emoji"/>
        </w:rPr>
        <w:t>⭐</w:t>
      </w:r>
      <w:r w:rsidR="00E91346">
        <w:t>Deliverables</w:t>
      </w:r>
    </w:p>
    <w:p w14:paraId="414C1E4F" w14:textId="77777777" w:rsidR="00E91346" w:rsidRP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>Exported copy of your Scrum board (Trello / Planner / Github / ...) in excel format. </w:t>
      </w:r>
    </w:p>
    <w:p w14:paraId="203387B4" w14:textId="77777777" w:rsid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>Report length: 2-3 pages single spaced 10-12 point font. </w:t>
      </w:r>
    </w:p>
    <w:p w14:paraId="73E9D769" w14:textId="77777777" w:rsidR="001F4394" w:rsidRDefault="001F4394" w:rsidP="001F4394">
      <w:pPr>
        <w:pStyle w:val="ListParagraph"/>
      </w:pPr>
    </w:p>
    <w:p w14:paraId="6CF9BADF" w14:textId="77777777" w:rsidR="00E13C81" w:rsidRDefault="00E13C81" w:rsidP="00AD3723">
      <w:pPr>
        <w:pStyle w:val="ListParagraph"/>
        <w:ind w:left="1440"/>
      </w:pPr>
    </w:p>
    <w:sectPr w:rsidR="00E13C8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EE3D" w14:textId="77777777" w:rsidR="00AF70FB" w:rsidRDefault="00AF70FB" w:rsidP="00015ABF">
      <w:pPr>
        <w:spacing w:after="0" w:line="240" w:lineRule="auto"/>
      </w:pPr>
      <w:r>
        <w:separator/>
      </w:r>
    </w:p>
  </w:endnote>
  <w:endnote w:type="continuationSeparator" w:id="0">
    <w:p w14:paraId="04BFB03E" w14:textId="77777777" w:rsidR="00AF70FB" w:rsidRDefault="00AF70FB" w:rsidP="0001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664155"/>
      <w:docPartObj>
        <w:docPartGallery w:val="Page Numbers (Bottom of Page)"/>
        <w:docPartUnique/>
      </w:docPartObj>
    </w:sdtPr>
    <w:sdtContent>
      <w:p w14:paraId="52415524" w14:textId="77777777" w:rsidR="00867C48" w:rsidRDefault="00867C4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996DD91" wp14:editId="37798BC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449372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44AAE4" w14:textId="77777777" w:rsidR="00867C48" w:rsidRDefault="00867C4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96DD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D44AAE4" w14:textId="77777777" w:rsidR="00867C48" w:rsidRDefault="00867C4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ECBD5" wp14:editId="312462B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1916297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E465FD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2BEA" w14:textId="77777777" w:rsidR="00AF70FB" w:rsidRDefault="00AF70FB" w:rsidP="00015ABF">
      <w:pPr>
        <w:spacing w:after="0" w:line="240" w:lineRule="auto"/>
      </w:pPr>
      <w:r>
        <w:separator/>
      </w:r>
    </w:p>
  </w:footnote>
  <w:footnote w:type="continuationSeparator" w:id="0">
    <w:p w14:paraId="34619CF2" w14:textId="77777777" w:rsidR="00AF70FB" w:rsidRDefault="00AF70FB" w:rsidP="0001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3875"/>
      <w:gridCol w:w="3060"/>
      <w:gridCol w:w="3865"/>
    </w:tblGrid>
    <w:tr w:rsidR="004A514E" w14:paraId="401427FD" w14:textId="77777777" w:rsidTr="001F4394">
      <w:tc>
        <w:tcPr>
          <w:tcW w:w="387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3F92C1A" w14:textId="77777777" w:rsidR="004A514E" w:rsidRDefault="004A514E" w:rsidP="004A514E">
          <w:pPr>
            <w:pStyle w:val="Header"/>
          </w:pPr>
          <w:r>
            <w:t>Current Scrum Master:</w:t>
          </w: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1DD834" w14:textId="4C41A306" w:rsidR="004A514E" w:rsidRDefault="004A514E" w:rsidP="004A514E">
          <w:pPr>
            <w:pStyle w:val="Header"/>
            <w:jc w:val="center"/>
          </w:pPr>
          <w:r w:rsidRPr="004A514E">
            <w:rPr>
              <w:b/>
              <w:bCs/>
              <w:u w:val="single"/>
            </w:rPr>
            <w:t xml:space="preserve">Sprint </w:t>
          </w:r>
          <w:r w:rsidR="009B3F5A">
            <w:rPr>
              <w:b/>
              <w:bCs/>
              <w:u w:val="single"/>
            </w:rPr>
            <w:t>6</w:t>
          </w:r>
          <w:r w:rsidRPr="004A514E">
            <w:rPr>
              <w:b/>
              <w:bCs/>
              <w:u w:val="single"/>
            </w:rPr>
            <w:t xml:space="preserve"> | </w:t>
          </w:r>
          <w:r w:rsidRPr="00867C48">
            <w:rPr>
              <w:b/>
              <w:bCs/>
              <w:u w:val="single"/>
            </w:rPr>
            <w:t>Scrum Report</w:t>
          </w:r>
        </w:p>
      </w:tc>
      <w:tc>
        <w:tcPr>
          <w:tcW w:w="38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8FC3F46" w14:textId="77777777" w:rsidR="004A514E" w:rsidRDefault="004A514E" w:rsidP="004A514E">
          <w:pPr>
            <w:pStyle w:val="Header"/>
            <w:jc w:val="right"/>
          </w:pPr>
          <w:r>
            <w:t>Current Product Owner:</w:t>
          </w:r>
        </w:p>
      </w:tc>
    </w:tr>
    <w:tr w:rsidR="004A514E" w14:paraId="261C5DFF" w14:textId="77777777" w:rsidTr="001F4394">
      <w:trPr>
        <w:trHeight w:val="310"/>
      </w:trPr>
      <w:tc>
        <w:tcPr>
          <w:tcW w:w="3875" w:type="dxa"/>
          <w:tcBorders>
            <w:top w:val="nil"/>
            <w:left w:val="nil"/>
            <w:right w:val="nil"/>
          </w:tcBorders>
          <w:vAlign w:val="center"/>
        </w:tcPr>
        <w:p w14:paraId="604EDA4B" w14:textId="6FC33A52" w:rsidR="004A514E" w:rsidRDefault="009B3F5A" w:rsidP="004A514E">
          <w:pPr>
            <w:pStyle w:val="Header"/>
          </w:pPr>
          <w:r>
            <w:t>Jacob Robidas</w:t>
          </w:r>
        </w:p>
      </w:tc>
      <w:tc>
        <w:tcPr>
          <w:tcW w:w="3060" w:type="dxa"/>
          <w:tcBorders>
            <w:top w:val="nil"/>
            <w:left w:val="nil"/>
            <w:right w:val="nil"/>
          </w:tcBorders>
          <w:vAlign w:val="center"/>
        </w:tcPr>
        <w:p w14:paraId="4C1950BA" w14:textId="13EEFE2A" w:rsidR="004A514E" w:rsidRDefault="009B3F5A" w:rsidP="004A514E">
          <w:pPr>
            <w:pStyle w:val="Header"/>
            <w:jc w:val="center"/>
          </w:pPr>
          <w:r>
            <w:t>Tue</w:t>
          </w:r>
          <w:r w:rsidR="004A514E">
            <w:t>,</w:t>
          </w:r>
          <w:r w:rsidR="00CA711D">
            <w:t xml:space="preserve"> </w:t>
          </w:r>
          <w:r>
            <w:t>Mar</w:t>
          </w:r>
          <w:r w:rsidR="004A514E">
            <w:t xml:space="preserve"> </w:t>
          </w:r>
          <w:r>
            <w:t>24</w:t>
          </w:r>
          <w:r w:rsidR="004A514E">
            <w:t>, 20</w:t>
          </w:r>
          <w:r>
            <w:t>26</w:t>
          </w:r>
        </w:p>
      </w:tc>
      <w:tc>
        <w:tcPr>
          <w:tcW w:w="3865" w:type="dxa"/>
          <w:tcBorders>
            <w:top w:val="nil"/>
            <w:left w:val="nil"/>
            <w:right w:val="nil"/>
          </w:tcBorders>
          <w:vAlign w:val="center"/>
        </w:tcPr>
        <w:p w14:paraId="023AD57A" w14:textId="66689DD4" w:rsidR="004A514E" w:rsidRDefault="009B3F5A" w:rsidP="004A514E">
          <w:pPr>
            <w:pStyle w:val="Header"/>
            <w:jc w:val="right"/>
          </w:pPr>
          <w:r>
            <w:t>Dominic Erhabor</w:t>
          </w:r>
        </w:p>
      </w:tc>
    </w:tr>
    <w:tr w:rsidR="004A514E" w14:paraId="4F36BA4C" w14:textId="77777777" w:rsidTr="004A514E">
      <w:trPr>
        <w:trHeight w:val="373"/>
      </w:trPr>
      <w:tc>
        <w:tcPr>
          <w:tcW w:w="10800" w:type="dxa"/>
          <w:gridSpan w:val="3"/>
          <w:vAlign w:val="center"/>
        </w:tcPr>
        <w:p w14:paraId="294ECDB7" w14:textId="4999A3A3" w:rsidR="004A514E" w:rsidRDefault="004A514E" w:rsidP="004A514E">
          <w:pPr>
            <w:pStyle w:val="Header"/>
            <w:jc w:val="center"/>
          </w:pPr>
          <w:r w:rsidRPr="004A514E">
            <w:t>Current Sprint Period:</w:t>
          </w:r>
          <w:r w:rsidR="001F4394">
            <w:t xml:space="preserve"> </w:t>
          </w:r>
          <w:r w:rsidRPr="004A514E">
            <w:t>[</w:t>
          </w:r>
          <w:r w:rsidR="00B650D2">
            <w:t>03</w:t>
          </w:r>
          <w:r w:rsidR="00CA711D" w:rsidRPr="004A514E">
            <w:t>.</w:t>
          </w:r>
          <w:r w:rsidR="00B650D2">
            <w:t>24</w:t>
          </w:r>
          <w:r w:rsidR="00CA711D" w:rsidRPr="004A514E">
            <w:t>.</w:t>
          </w:r>
          <w:r w:rsidR="00B650D2">
            <w:t>26</w:t>
          </w:r>
          <w:r w:rsidR="00CA711D" w:rsidRPr="004A514E">
            <w:t xml:space="preserve"> </w:t>
          </w:r>
          <w:r w:rsidRPr="004A514E">
            <w:t xml:space="preserve">– </w:t>
          </w:r>
          <w:r w:rsidR="00B650D2">
            <w:t>03</w:t>
          </w:r>
          <w:r w:rsidR="00CA711D" w:rsidRPr="004A514E">
            <w:t>.</w:t>
          </w:r>
          <w:r w:rsidR="00FD73BB">
            <w:t>26</w:t>
          </w:r>
          <w:r w:rsidR="00CA711D" w:rsidRPr="004A514E">
            <w:t>.</w:t>
          </w:r>
          <w:r w:rsidR="00B650D2">
            <w:t>26</w:t>
          </w:r>
          <w:r w:rsidRPr="004A514E">
            <w:t>]</w:t>
          </w:r>
        </w:p>
      </w:tc>
    </w:tr>
  </w:tbl>
  <w:p w14:paraId="0195E721" w14:textId="77777777" w:rsidR="00867C48" w:rsidRDefault="00867C48" w:rsidP="001F43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4E7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ACB"/>
    <w:multiLevelType w:val="hybridMultilevel"/>
    <w:tmpl w:val="5D0C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854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8C5AD5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0559FC"/>
    <w:multiLevelType w:val="multilevel"/>
    <w:tmpl w:val="D89A3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430D1DA3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64A9D"/>
    <w:multiLevelType w:val="multilevel"/>
    <w:tmpl w:val="E3340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49EA5611"/>
    <w:multiLevelType w:val="hybridMultilevel"/>
    <w:tmpl w:val="4EF68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7B6997"/>
    <w:multiLevelType w:val="hybridMultilevel"/>
    <w:tmpl w:val="1B1C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B0F47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7D94ADE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C7A98"/>
    <w:multiLevelType w:val="multilevel"/>
    <w:tmpl w:val="479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444EF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F4776"/>
    <w:multiLevelType w:val="multilevel"/>
    <w:tmpl w:val="3EE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35EF4"/>
    <w:multiLevelType w:val="hybridMultilevel"/>
    <w:tmpl w:val="7608AC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0867469">
    <w:abstractNumId w:val="1"/>
  </w:num>
  <w:num w:numId="2" w16cid:durableId="715736323">
    <w:abstractNumId w:val="8"/>
  </w:num>
  <w:num w:numId="3" w16cid:durableId="920993518">
    <w:abstractNumId w:val="14"/>
  </w:num>
  <w:num w:numId="4" w16cid:durableId="255141236">
    <w:abstractNumId w:val="12"/>
  </w:num>
  <w:num w:numId="5" w16cid:durableId="1072124879">
    <w:abstractNumId w:val="10"/>
  </w:num>
  <w:num w:numId="6" w16cid:durableId="1800146680">
    <w:abstractNumId w:val="11"/>
  </w:num>
  <w:num w:numId="7" w16cid:durableId="952594329">
    <w:abstractNumId w:val="13"/>
  </w:num>
  <w:num w:numId="8" w16cid:durableId="1415202714">
    <w:abstractNumId w:val="2"/>
  </w:num>
  <w:num w:numId="9" w16cid:durableId="1006245509">
    <w:abstractNumId w:val="9"/>
  </w:num>
  <w:num w:numId="10" w16cid:durableId="1543593707">
    <w:abstractNumId w:val="3"/>
  </w:num>
  <w:num w:numId="11" w16cid:durableId="1434014394">
    <w:abstractNumId w:val="4"/>
  </w:num>
  <w:num w:numId="12" w16cid:durableId="873612725">
    <w:abstractNumId w:val="6"/>
  </w:num>
  <w:num w:numId="13" w16cid:durableId="1073625439">
    <w:abstractNumId w:val="0"/>
  </w:num>
  <w:num w:numId="14" w16cid:durableId="1361972182">
    <w:abstractNumId w:val="7"/>
  </w:num>
  <w:num w:numId="15" w16cid:durableId="1458111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B1"/>
    <w:rsid w:val="00004668"/>
    <w:rsid w:val="00015ABF"/>
    <w:rsid w:val="000205A3"/>
    <w:rsid w:val="00080EF2"/>
    <w:rsid w:val="000972FF"/>
    <w:rsid w:val="000E6940"/>
    <w:rsid w:val="00120D4F"/>
    <w:rsid w:val="00124346"/>
    <w:rsid w:val="001808AA"/>
    <w:rsid w:val="00193F31"/>
    <w:rsid w:val="001F4394"/>
    <w:rsid w:val="00224199"/>
    <w:rsid w:val="00241511"/>
    <w:rsid w:val="00297CFF"/>
    <w:rsid w:val="002F1E0E"/>
    <w:rsid w:val="003116E3"/>
    <w:rsid w:val="00335AEF"/>
    <w:rsid w:val="00337776"/>
    <w:rsid w:val="003509FD"/>
    <w:rsid w:val="00396AC9"/>
    <w:rsid w:val="003F4A39"/>
    <w:rsid w:val="0043194D"/>
    <w:rsid w:val="0043689D"/>
    <w:rsid w:val="00454B6C"/>
    <w:rsid w:val="004734C0"/>
    <w:rsid w:val="00493657"/>
    <w:rsid w:val="00494E76"/>
    <w:rsid w:val="004A514E"/>
    <w:rsid w:val="005041E9"/>
    <w:rsid w:val="00516C3B"/>
    <w:rsid w:val="00584959"/>
    <w:rsid w:val="005906F6"/>
    <w:rsid w:val="005E74E4"/>
    <w:rsid w:val="006072D1"/>
    <w:rsid w:val="00631744"/>
    <w:rsid w:val="006B1F81"/>
    <w:rsid w:val="006B749A"/>
    <w:rsid w:val="006C2231"/>
    <w:rsid w:val="006E63CB"/>
    <w:rsid w:val="0070390C"/>
    <w:rsid w:val="00714DB9"/>
    <w:rsid w:val="00782CB3"/>
    <w:rsid w:val="007B68CC"/>
    <w:rsid w:val="007D33D3"/>
    <w:rsid w:val="008157B5"/>
    <w:rsid w:val="008410B4"/>
    <w:rsid w:val="00857573"/>
    <w:rsid w:val="00866AF7"/>
    <w:rsid w:val="00867C48"/>
    <w:rsid w:val="00873845"/>
    <w:rsid w:val="0088627E"/>
    <w:rsid w:val="008944B1"/>
    <w:rsid w:val="00964E29"/>
    <w:rsid w:val="0097520B"/>
    <w:rsid w:val="00991396"/>
    <w:rsid w:val="009B3F5A"/>
    <w:rsid w:val="009C341F"/>
    <w:rsid w:val="009C4EAC"/>
    <w:rsid w:val="009C6A54"/>
    <w:rsid w:val="00A043F3"/>
    <w:rsid w:val="00A06A7B"/>
    <w:rsid w:val="00AA2E70"/>
    <w:rsid w:val="00AB4B43"/>
    <w:rsid w:val="00AD3723"/>
    <w:rsid w:val="00AD5ACA"/>
    <w:rsid w:val="00AD6CF3"/>
    <w:rsid w:val="00AD7E0D"/>
    <w:rsid w:val="00AF70FB"/>
    <w:rsid w:val="00B650D2"/>
    <w:rsid w:val="00B90CAF"/>
    <w:rsid w:val="00BA0698"/>
    <w:rsid w:val="00BB3062"/>
    <w:rsid w:val="00BC3282"/>
    <w:rsid w:val="00BF5CE2"/>
    <w:rsid w:val="00C07312"/>
    <w:rsid w:val="00C5185D"/>
    <w:rsid w:val="00CA711D"/>
    <w:rsid w:val="00D67BE7"/>
    <w:rsid w:val="00D81903"/>
    <w:rsid w:val="00D86F26"/>
    <w:rsid w:val="00DC182F"/>
    <w:rsid w:val="00E13C81"/>
    <w:rsid w:val="00E25399"/>
    <w:rsid w:val="00E64630"/>
    <w:rsid w:val="00E91346"/>
    <w:rsid w:val="00EA00F5"/>
    <w:rsid w:val="00EB7183"/>
    <w:rsid w:val="00ED26D7"/>
    <w:rsid w:val="00F169B1"/>
    <w:rsid w:val="00F369E5"/>
    <w:rsid w:val="00FB566E"/>
    <w:rsid w:val="00FC02CE"/>
    <w:rsid w:val="00FD0902"/>
    <w:rsid w:val="00FD555F"/>
    <w:rsid w:val="00FD73BB"/>
    <w:rsid w:val="00FE4505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6A402"/>
  <w15:chartTrackingRefBased/>
  <w15:docId w15:val="{4046BFC4-174E-4A8D-BB15-989971B4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BF"/>
  </w:style>
  <w:style w:type="paragraph" w:styleId="Footer">
    <w:name w:val="footer"/>
    <w:basedOn w:val="Normal"/>
    <w:link w:val="Foot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F"/>
  </w:style>
  <w:style w:type="table" w:styleId="TableGrid">
    <w:name w:val="Table Grid"/>
    <w:basedOn w:val="TableNormal"/>
    <w:uiPriority w:val="39"/>
    <w:rsid w:val="004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82CB3"/>
    <w:pPr>
      <w:spacing w:after="0" w:line="240" w:lineRule="auto"/>
    </w:pPr>
  </w:style>
  <w:style w:type="table" w:styleId="GridTable3">
    <w:name w:val="Grid Table 3"/>
    <w:basedOn w:val="TableNormal"/>
    <w:uiPriority w:val="48"/>
    <w:rsid w:val="000E69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0E69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694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rob_dhun93a\OneDrive%20-%20East%20Tennessee%20State%20University\Spring%202026\CSCI-4350%20SEII\CSCI4350%20-%20Sprin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3b83a-d17e-43e2-be71-917b8aa7e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52E994AAA4B46AF795A1E162E7C36" ma:contentTypeVersion="17" ma:contentTypeDescription="Create a new document." ma:contentTypeScope="" ma:versionID="63776ffe70fc426acda803bfa9254149">
  <xsd:schema xmlns:xsd="http://www.w3.org/2001/XMLSchema" xmlns:xs="http://www.w3.org/2001/XMLSchema" xmlns:p="http://schemas.microsoft.com/office/2006/metadata/properties" xmlns:ns3="3083b83a-d17e-43e2-be71-917b8aa7e440" xmlns:ns4="9f0456b8-013c-426f-9d56-d753d4be547c" targetNamespace="http://schemas.microsoft.com/office/2006/metadata/properties" ma:root="true" ma:fieldsID="ec5b8d19405dbba21592149787204669" ns3:_="" ns4:_="">
    <xsd:import namespace="3083b83a-d17e-43e2-be71-917b8aa7e440"/>
    <xsd:import namespace="9f0456b8-013c-426f-9d56-d753d4be5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b83a-d17e-43e2-be71-917b8aa7e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456b8-013c-426f-9d56-d753d4be5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7ACA7-575D-47D9-8731-B3EE6EBD5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6C7AD6-415C-410E-B185-624DF26DAAF9}">
  <ds:schemaRefs>
    <ds:schemaRef ds:uri="http://schemas.microsoft.com/office/2006/metadata/properties"/>
    <ds:schemaRef ds:uri="http://schemas.microsoft.com/office/infopath/2007/PartnerControls"/>
    <ds:schemaRef ds:uri="3083b83a-d17e-43e2-be71-917b8aa7e440"/>
  </ds:schemaRefs>
</ds:datastoreItem>
</file>

<file path=customXml/itemProps3.xml><?xml version="1.0" encoding="utf-8"?>
<ds:datastoreItem xmlns:ds="http://schemas.openxmlformats.org/officeDocument/2006/customXml" ds:itemID="{C2DE5462-23E6-4195-8473-66C8ADC2DA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DB51C4-51D6-4864-BA24-71983882A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3b83a-d17e-43e2-be71-917b8aa7e440"/>
    <ds:schemaRef ds:uri="9f0456b8-013c-426f-9d56-d753d4be5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CSCI4350 - Sprint Report Template.dotx</Template>
  <TotalTime>86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jmrob_dhun93a</dc:creator>
  <cp:keywords/>
  <dc:description/>
  <cp:lastModifiedBy>Robidas, Jacob Matthew</cp:lastModifiedBy>
  <cp:revision>46</cp:revision>
  <dcterms:created xsi:type="dcterms:W3CDTF">2026-03-24T14:49:00Z</dcterms:created>
  <dcterms:modified xsi:type="dcterms:W3CDTF">2026-03-27T17:39:00Z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0x01010019052E994AAA4B46AF795A1E162E7C36</vt:lpwstr>
  </property>
</Properties>
</file>