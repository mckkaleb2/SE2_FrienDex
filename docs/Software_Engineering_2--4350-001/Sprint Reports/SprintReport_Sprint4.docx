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7B6B" w14:textId="77777777" w:rsidR="00857573" w:rsidRDefault="00335AEF" w:rsidP="00BF5CE2">
      <w:pPr>
        <w:pStyle w:val="Heading2"/>
      </w:pPr>
      <w:r>
        <w:t xml:space="preserve">2. </w:t>
      </w:r>
      <w:r w:rsidR="00857573">
        <w:t>Group Members</w:t>
      </w:r>
      <w:r w:rsidR="000E6940">
        <w:t xml:space="preserve"> (with Attendance)</w:t>
      </w:r>
      <w:r w:rsidR="00857573">
        <w:t>:</w:t>
      </w:r>
    </w:p>
    <w:tbl>
      <w:tblPr>
        <w:tblStyle w:val="ListTable7Colorful-Accent1"/>
        <w:tblW w:w="10782" w:type="dxa"/>
        <w:tblInd w:w="-702" w:type="dxa"/>
        <w:tblLook w:val="04A0" w:firstRow="1" w:lastRow="0" w:firstColumn="1" w:lastColumn="0" w:noHBand="0" w:noVBand="1"/>
      </w:tblPr>
      <w:tblGrid>
        <w:gridCol w:w="2340"/>
        <w:gridCol w:w="1239"/>
        <w:gridCol w:w="1551"/>
        <w:gridCol w:w="5652"/>
      </w:tblGrid>
      <w:tr w:rsidR="000E6940" w14:paraId="79155CE3" w14:textId="77777777" w:rsidTr="000E69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596880C6" w14:textId="77777777" w:rsidR="000E6940" w:rsidRPr="000E6940" w:rsidRDefault="000E6940" w:rsidP="000E6940">
            <w:pPr>
              <w:pStyle w:val="ListParagraph"/>
              <w:ind w:left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Group Member</w:t>
            </w:r>
          </w:p>
        </w:tc>
        <w:tc>
          <w:tcPr>
            <w:tcW w:w="1239" w:type="dxa"/>
          </w:tcPr>
          <w:p w14:paraId="19212205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Tuesday</w:t>
            </w:r>
          </w:p>
        </w:tc>
        <w:tc>
          <w:tcPr>
            <w:tcW w:w="1551" w:type="dxa"/>
          </w:tcPr>
          <w:p w14:paraId="2722D77C" w14:textId="77777777" w:rsidR="000E6940" w:rsidRPr="000E6940" w:rsidRDefault="000E6940" w:rsidP="000E6940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Thursday</w:t>
            </w:r>
          </w:p>
        </w:tc>
        <w:tc>
          <w:tcPr>
            <w:tcW w:w="5652" w:type="dxa"/>
          </w:tcPr>
          <w:p w14:paraId="7EB17653" w14:textId="77777777" w:rsidR="000E6940" w:rsidRPr="000E6940" w:rsidRDefault="000E6940" w:rsidP="000E6940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E6940">
              <w:rPr>
                <w:color w:val="000000" w:themeColor="text1"/>
              </w:rPr>
              <w:t>Notes</w:t>
            </w:r>
            <w:r>
              <w:rPr>
                <w:color w:val="000000" w:themeColor="text1"/>
              </w:rPr>
              <w:t xml:space="preserve"> </w:t>
            </w:r>
            <w:r w:rsidRPr="000E6940">
              <w:rPr>
                <w:i w:val="0"/>
                <w:iCs w:val="0"/>
                <w:color w:val="000000" w:themeColor="text1"/>
                <w:sz w:val="20"/>
                <w:szCs w:val="18"/>
              </w:rPr>
              <w:t>(Optional)</w:t>
            </w:r>
          </w:p>
        </w:tc>
      </w:tr>
      <w:tr w:rsidR="000E6940" w14:paraId="5FE62EAC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9971B7" w14:textId="77777777" w:rsidR="000E6940" w:rsidRDefault="000E6940" w:rsidP="000E6940">
            <w:pPr>
              <w:pStyle w:val="ListParagraph"/>
              <w:ind w:left="0"/>
            </w:pPr>
            <w:r>
              <w:t>Quinn Daniels</w:t>
            </w:r>
          </w:p>
        </w:tc>
        <w:sdt>
          <w:sdtPr>
            <w:id w:val="-19569366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70AC600E" w14:textId="14BF0B5E" w:rsidR="000E6940" w:rsidRDefault="008D04A6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1848693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1FEDEC7A" w14:textId="7F3E2D4F" w:rsidR="000E6940" w:rsidRDefault="0088120F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0595D3AC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6940" w14:paraId="43EAF4A0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C995760" w14:textId="77777777" w:rsidR="000E6940" w:rsidRDefault="000E6940" w:rsidP="000E6940">
            <w:pPr>
              <w:pStyle w:val="ListParagraph"/>
              <w:ind w:left="0"/>
            </w:pPr>
            <w:r w:rsidRPr="000E6940">
              <w:t>Ronan Eanes</w:t>
            </w:r>
          </w:p>
        </w:tc>
        <w:sdt>
          <w:sdtPr>
            <w:id w:val="4198428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41B9BE04" w14:textId="779536A4" w:rsidR="000E6940" w:rsidRDefault="008D04A6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15807464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0DBB6584" w14:textId="02C3B9E8" w:rsidR="000E6940" w:rsidRDefault="005A3485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6932260F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1514F1DD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B77C89" w14:textId="77777777" w:rsidR="000E6940" w:rsidRDefault="000E6940" w:rsidP="000E6940">
            <w:r w:rsidRPr="000E6940">
              <w:t>Dominic Erhabor</w:t>
            </w:r>
          </w:p>
        </w:tc>
        <w:sdt>
          <w:sdtPr>
            <w:id w:val="-74703666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45316883" w14:textId="5EEE50B9" w:rsidR="000E6940" w:rsidRDefault="008D04A6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6773242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13835424" w14:textId="3830B6CE" w:rsidR="000E6940" w:rsidRDefault="008D02B6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303FA7CB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E6940" w14:paraId="2D2B4948" w14:textId="77777777" w:rsidTr="000E6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8F59F7" w14:textId="77777777" w:rsidR="000E6940" w:rsidRDefault="000E6940" w:rsidP="000E6940">
            <w:pPr>
              <w:pStyle w:val="ListParagraph"/>
              <w:ind w:left="0"/>
            </w:pPr>
            <w:r w:rsidRPr="000E6940">
              <w:t>Kaleb McKinney</w:t>
            </w:r>
          </w:p>
        </w:tc>
        <w:sdt>
          <w:sdtPr>
            <w:id w:val="20915744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197B38CB" w14:textId="2CDE4616" w:rsidR="000E6940" w:rsidRDefault="008D04A6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527233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273E71FB" w14:textId="3708FA89" w:rsidR="000E6940" w:rsidRDefault="005A3485" w:rsidP="000E6940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21A7606F" w14:textId="77777777" w:rsidR="000E6940" w:rsidRDefault="000E6940" w:rsidP="000E6940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E6940" w14:paraId="7E57AD5A" w14:textId="77777777" w:rsidTr="000E6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A72984" w14:textId="77777777" w:rsidR="000E6940" w:rsidRDefault="000E6940" w:rsidP="000E6940">
            <w:pPr>
              <w:pStyle w:val="ListParagraph"/>
              <w:ind w:left="0"/>
            </w:pPr>
            <w:r w:rsidRPr="000E6940">
              <w:t>Jacob Robidas</w:t>
            </w:r>
          </w:p>
        </w:tc>
        <w:sdt>
          <w:sdtPr>
            <w:id w:val="13316460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39" w:type="dxa"/>
              </w:tcPr>
              <w:p w14:paraId="57F0AF67" w14:textId="63B5644F" w:rsidR="000E6940" w:rsidRDefault="008D04A6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sdt>
          <w:sdtPr>
            <w:id w:val="-88595056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1" w:type="dxa"/>
                <w:tcBorders>
                  <w:right w:val="single" w:sz="4" w:space="0" w:color="00B0F0"/>
                </w:tcBorders>
              </w:tcPr>
              <w:p w14:paraId="4785E566" w14:textId="71A5DD0D" w:rsidR="000E6940" w:rsidRDefault="005A3485" w:rsidP="000E6940">
                <w:pPr>
                  <w:pStyle w:val="ListParagraph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5652" w:type="dxa"/>
            <w:tcBorders>
              <w:left w:val="single" w:sz="4" w:space="0" w:color="00B0F0"/>
            </w:tcBorders>
          </w:tcPr>
          <w:p w14:paraId="76BE51DE" w14:textId="77777777" w:rsidR="000E6940" w:rsidRDefault="000E6940" w:rsidP="000E6940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A251B5" w14:textId="77777777" w:rsidR="000E6940" w:rsidRDefault="000E6940" w:rsidP="000E6940">
      <w:pPr>
        <w:pStyle w:val="ListParagraph"/>
      </w:pPr>
    </w:p>
    <w:p w14:paraId="6225318B" w14:textId="77777777" w:rsidR="00964E29" w:rsidRDefault="00335AEF" w:rsidP="00964E29">
      <w:pPr>
        <w:pStyle w:val="Heading2"/>
      </w:pPr>
      <w:r>
        <w:t xml:space="preserve">3. </w:t>
      </w:r>
      <w:r w:rsidR="00964E29">
        <w:t>Sprint Goal</w:t>
      </w:r>
    </w:p>
    <w:p w14:paraId="1FCD87C1" w14:textId="6FA86C3F" w:rsidR="005C4B49" w:rsidRDefault="00BB0646" w:rsidP="005C4B49">
      <w:r>
        <w:t xml:space="preserve">The overall goal of this sprint is to </w:t>
      </w:r>
      <w:r w:rsidR="00835196">
        <w:t>get a minimum viable product deployed, to this end we will be focusing on these user stories:</w:t>
      </w:r>
    </w:p>
    <w:p w14:paraId="5997EF7C" w14:textId="44C9BC4B" w:rsidR="00835196" w:rsidRDefault="00E83A00" w:rsidP="00835196">
      <w:pPr>
        <w:pStyle w:val="ListParagraph"/>
        <w:numPr>
          <w:ilvl w:val="0"/>
          <w:numId w:val="16"/>
        </w:numPr>
      </w:pPr>
      <w:r w:rsidRPr="00E83A00">
        <w:t>As a User, I want to Create a Person</w:t>
      </w:r>
    </w:p>
    <w:p w14:paraId="3EACDAAC" w14:textId="0F6312B4" w:rsidR="00E83A00" w:rsidRDefault="00E83A00" w:rsidP="00835196">
      <w:pPr>
        <w:pStyle w:val="ListParagraph"/>
        <w:numPr>
          <w:ilvl w:val="0"/>
          <w:numId w:val="16"/>
        </w:numPr>
      </w:pPr>
      <w:r w:rsidRPr="00E83A00">
        <w:t>As a User, I want to View a Person</w:t>
      </w:r>
    </w:p>
    <w:p w14:paraId="02721CFD" w14:textId="68A18BA3" w:rsidR="00E83A00" w:rsidRPr="005C4B49" w:rsidRDefault="00281885" w:rsidP="00835196">
      <w:pPr>
        <w:pStyle w:val="ListParagraph"/>
        <w:numPr>
          <w:ilvl w:val="0"/>
          <w:numId w:val="16"/>
        </w:numPr>
      </w:pPr>
      <w:r w:rsidRPr="00281885">
        <w:t>As a User, I want to Edit a Person's Details</w:t>
      </w:r>
    </w:p>
    <w:p w14:paraId="09492D04" w14:textId="77777777" w:rsidR="00124346" w:rsidRPr="001F4394" w:rsidRDefault="00335AEF" w:rsidP="00124346">
      <w:pPr>
        <w:pStyle w:val="Heading2"/>
      </w:pPr>
      <w:r>
        <w:t xml:space="preserve">4. </w:t>
      </w:r>
      <w:r w:rsidR="00124346" w:rsidRPr="001F4394">
        <w:t>Total Sprint duration in hours (used in sprint planning)</w:t>
      </w:r>
      <w:r w:rsidR="00E91346">
        <w:t>:</w:t>
      </w:r>
    </w:p>
    <w:p w14:paraId="5750978B" w14:textId="77777777" w:rsidR="00124346" w:rsidRPr="00E91346" w:rsidRDefault="00124346" w:rsidP="00E91346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E91346">
        <w:rPr>
          <w:sz w:val="16"/>
          <w:szCs w:val="16"/>
        </w:rPr>
        <w:t xml:space="preserve">E.g. </w:t>
      </w:r>
      <w:r w:rsidR="000E6940">
        <w:rPr>
          <w:sz w:val="16"/>
          <w:szCs w:val="16"/>
        </w:rPr>
        <w:t>5</w:t>
      </w:r>
      <w:r w:rsidRPr="00E91346">
        <w:rPr>
          <w:sz w:val="16"/>
          <w:szCs w:val="16"/>
        </w:rPr>
        <w:t xml:space="preserve"> members in team * (2 Hours/Class</w:t>
      </w:r>
      <w:r w:rsidRPr="00E91346">
        <w:rPr>
          <w:i/>
          <w:iCs/>
          <w:sz w:val="16"/>
          <w:szCs w:val="16"/>
        </w:rPr>
        <w:t xml:space="preserve"> * </w:t>
      </w:r>
      <w:r w:rsidRPr="00E91346">
        <w:rPr>
          <w:sz w:val="16"/>
          <w:szCs w:val="16"/>
        </w:rPr>
        <w:t>2 Classes/Week</w:t>
      </w:r>
      <w:r w:rsidRPr="00E91346">
        <w:rPr>
          <w:i/>
          <w:iCs/>
          <w:sz w:val="16"/>
          <w:szCs w:val="16"/>
        </w:rPr>
        <w:t> </w:t>
      </w:r>
      <w:r w:rsidRPr="00E91346">
        <w:rPr>
          <w:sz w:val="16"/>
          <w:szCs w:val="16"/>
        </w:rPr>
        <w:t xml:space="preserve">+ </w:t>
      </w:r>
      <w:r w:rsidR="00991396">
        <w:rPr>
          <w:i/>
          <w:iCs/>
          <w:sz w:val="16"/>
          <w:szCs w:val="16"/>
        </w:rPr>
        <w:t xml:space="preserve">[ </w:t>
      </w:r>
      <w:proofErr w:type="gramStart"/>
      <w:r w:rsidR="00991396" w:rsidRPr="00991396">
        <w:rPr>
          <w:b/>
          <w:bCs/>
          <w:i/>
          <w:iCs/>
          <w:sz w:val="16"/>
          <w:szCs w:val="16"/>
        </w:rPr>
        <w:t>X</w:t>
      </w:r>
      <w:r w:rsidR="00991396">
        <w:rPr>
          <w:i/>
          <w:iCs/>
          <w:sz w:val="16"/>
          <w:szCs w:val="16"/>
        </w:rPr>
        <w:t xml:space="preserve"> ]</w:t>
      </w:r>
      <w:proofErr w:type="gramEnd"/>
      <w:r w:rsidRPr="00E91346">
        <w:rPr>
          <w:i/>
          <w:iCs/>
          <w:sz w:val="16"/>
          <w:szCs w:val="16"/>
        </w:rPr>
        <w:t xml:space="preserve"> external_Hours/Week</w:t>
      </w:r>
      <w:r w:rsidRPr="00E91346">
        <w:rPr>
          <w:sz w:val="16"/>
          <w:szCs w:val="16"/>
        </w:rPr>
        <w:t xml:space="preserve">) * 1 Week/Sprint = </w:t>
      </w:r>
      <w:r w:rsidR="000E6940">
        <w:rPr>
          <w:sz w:val="16"/>
          <w:szCs w:val="16"/>
        </w:rPr>
        <w:t>32</w:t>
      </w:r>
      <w:r w:rsidRPr="00E91346">
        <w:rPr>
          <w:sz w:val="16"/>
          <w:szCs w:val="16"/>
        </w:rPr>
        <w:t xml:space="preserve"> man-hours available for the sprint.</w:t>
      </w:r>
    </w:p>
    <w:p w14:paraId="49D285F7" w14:textId="77777777" w:rsidR="00124346" w:rsidRPr="00964E29" w:rsidRDefault="000E6940" w:rsidP="00991396">
      <w:pPr>
        <w:pStyle w:val="ListParagraph"/>
        <w:numPr>
          <w:ilvl w:val="1"/>
          <w:numId w:val="12"/>
        </w:numPr>
      </w:pPr>
      <w:r>
        <w:t>5</w:t>
      </w:r>
      <w:r w:rsidR="00124346">
        <w:t xml:space="preserve"> * ((2 * 1) + </w:t>
      </w:r>
      <w:r w:rsidR="00991396">
        <w:t xml:space="preserve">[ </w:t>
      </w:r>
      <w:proofErr w:type="gramStart"/>
      <w:r w:rsidR="00991396" w:rsidRPr="00991396">
        <w:rPr>
          <w:b/>
          <w:bCs/>
        </w:rPr>
        <w:t>X</w:t>
      </w:r>
      <w:r w:rsidR="00991396">
        <w:t xml:space="preserve"> ]</w:t>
      </w:r>
      <w:proofErr w:type="gramEnd"/>
      <w:r w:rsidR="00991396">
        <w:t xml:space="preserve"> </w:t>
      </w:r>
      <w:r w:rsidR="00124346">
        <w:t>) * (</w:t>
      </w:r>
      <w:r w:rsidR="00991396">
        <w:t>1</w:t>
      </w:r>
      <w:r w:rsidR="00124346">
        <w:t xml:space="preserve">) </w:t>
      </w:r>
      <w:proofErr w:type="gramStart"/>
      <w:r w:rsidR="00124346">
        <w:t xml:space="preserve">=  </w:t>
      </w:r>
      <w:r w:rsidR="00991396">
        <w:t>[</w:t>
      </w:r>
      <w:proofErr w:type="gramEnd"/>
      <w:r w:rsidR="00991396">
        <w:t xml:space="preserve"> </w:t>
      </w:r>
      <w:proofErr w:type="gramStart"/>
      <w:r w:rsidR="00991396" w:rsidRPr="00991396">
        <w:rPr>
          <w:b/>
          <w:bCs/>
        </w:rPr>
        <w:t>Y</w:t>
      </w:r>
      <w:r w:rsidR="00991396">
        <w:t xml:space="preserve"> ]</w:t>
      </w:r>
      <w:proofErr w:type="gramEnd"/>
      <w:r w:rsidR="00124346">
        <w:t xml:space="preserve"> man-hours available for the sprint</w:t>
      </w:r>
    </w:p>
    <w:p w14:paraId="2C6A1FBC" w14:textId="77777777" w:rsidR="00337776" w:rsidRPr="00337776" w:rsidRDefault="00335AEF" w:rsidP="00337776">
      <w:pPr>
        <w:pStyle w:val="Heading2"/>
      </w:pPr>
      <w:r>
        <w:t xml:space="preserve">5. </w:t>
      </w:r>
      <w:r w:rsidR="008157B5">
        <w:t>List of Tasks P</w:t>
      </w:r>
      <w:r w:rsidR="00337776">
        <w:t>er</w:t>
      </w:r>
      <w:r w:rsidR="008157B5">
        <w:t>formed</w:t>
      </w:r>
      <w:r w:rsidR="00857573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8157B5" w14:paraId="55F22C61" w14:textId="77777777" w:rsidTr="006B4A15">
        <w:trPr>
          <w:cantSplit/>
          <w:trHeight w:val="557"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7E504250" w14:textId="319F5403" w:rsidR="008157B5" w:rsidRPr="00AD5ACA" w:rsidRDefault="00141E49" w:rsidP="00337776">
            <w:pPr>
              <w:outlineLvl w:val="2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Create Person Page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680D0127" w14:textId="50EF8809" w:rsidR="008157B5" w:rsidRPr="00AD5ACA" w:rsidRDefault="00286BF4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Urgen</w:t>
            </w:r>
            <w:r w:rsidR="003C5DD8">
              <w:rPr>
                <w:b/>
                <w:bCs/>
                <w:color w:val="FFFFFF" w:themeColor="background1"/>
              </w:rPr>
              <w:t>t</w:t>
            </w:r>
            <w:r>
              <w:rPr>
                <w:b/>
                <w:bCs/>
                <w:color w:val="FFFFFF" w:themeColor="background1"/>
              </w:rPr>
              <w:t>/Must</w:t>
            </w:r>
          </w:p>
        </w:tc>
      </w:tr>
      <w:tr w:rsidR="008157B5" w14:paraId="436BC52E" w14:textId="77777777" w:rsidTr="008157B5">
        <w:trPr>
          <w:cantSplit/>
          <w:jc w:val="center"/>
        </w:trPr>
        <w:tc>
          <w:tcPr>
            <w:tcW w:w="940" w:type="dxa"/>
            <w:shd w:val="clear" w:color="auto" w:fill="000000" w:themeFill="text1"/>
          </w:tcPr>
          <w:p w14:paraId="469D5EB4" w14:textId="77777777" w:rsidR="008157B5" w:rsidRDefault="008157B5" w:rsidP="006B4A15"/>
        </w:tc>
        <w:tc>
          <w:tcPr>
            <w:tcW w:w="3285" w:type="dxa"/>
            <w:gridSpan w:val="2"/>
          </w:tcPr>
          <w:p w14:paraId="1E46F496" w14:textId="77777777" w:rsidR="008157B5" w:rsidRPr="00AD5ACA" w:rsidRDefault="008157B5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2321E620" w14:textId="77777777" w:rsidR="008157B5" w:rsidRDefault="008157B5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668625FA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8157B5" w14:paraId="3EFAA337" w14:textId="77777777" w:rsidTr="006B4A15">
        <w:trPr>
          <w:cantSplit/>
          <w:trHeight w:val="404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18785BFE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5C6DD06D" w14:textId="6311680B" w:rsidR="008157B5" w:rsidRDefault="00286BF4" w:rsidP="006B4A15">
            <w:r>
              <w:t>Jacob Robidas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BE1C56D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1F5FF304" w14:textId="2582662B" w:rsidR="008157B5" w:rsidRDefault="00A97881" w:rsidP="006B4A15">
            <w:r>
              <w:t>2 hours</w:t>
            </w:r>
          </w:p>
        </w:tc>
      </w:tr>
      <w:tr w:rsidR="008157B5" w14:paraId="5B3B0141" w14:textId="77777777" w:rsidTr="006B4A15">
        <w:trPr>
          <w:cantSplit/>
          <w:trHeight w:val="458"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305448C0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2C77CA70" w14:textId="146CA6E3" w:rsidR="008157B5" w:rsidRDefault="000F384D" w:rsidP="006B4A15">
            <w:r>
              <w:t>In progress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0A9DF89E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69577547" w14:textId="77777777" w:rsidR="008157B5" w:rsidRDefault="008157B5" w:rsidP="006B4A15">
            <w:r>
              <w:t>Xx Hours</w:t>
            </w:r>
          </w:p>
        </w:tc>
      </w:tr>
      <w:tr w:rsidR="008157B5" w14:paraId="2037BBDE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1ABFA00" w14:textId="77777777" w:rsidR="008157B5" w:rsidRPr="00AD5ACA" w:rsidRDefault="008157B5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3DA28E3E" w14:textId="6006E1A1" w:rsidR="008157B5" w:rsidRPr="004734C0" w:rsidRDefault="003103BD" w:rsidP="006B4A15">
            <w:r>
              <w:t xml:space="preserve">Create a page to add </w:t>
            </w:r>
            <w:r w:rsidR="00A97881">
              <w:t>a person to the database, link to current “Rolodex”</w:t>
            </w:r>
          </w:p>
        </w:tc>
      </w:tr>
      <w:tr w:rsidR="008157B5" w14:paraId="43824701" w14:textId="77777777" w:rsidTr="006B4A15">
        <w:trPr>
          <w:cantSplit/>
          <w:trHeight w:val="458"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152EE7E0" w14:textId="77777777" w:rsidR="008157B5" w:rsidRPr="00C07312" w:rsidRDefault="008157B5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8157B5" w14:paraId="7747CA6F" w14:textId="77777777" w:rsidTr="006B4A15">
        <w:trPr>
          <w:cantSplit/>
          <w:trHeight w:val="323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7EAC7E7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0503E142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7F8E00EF" w14:textId="77777777" w:rsidR="008157B5" w:rsidRDefault="008D02B6" w:rsidP="006B4A15">
            <w:r>
              <w:t>Outside events prevented work on this feature outside of class</w:t>
            </w:r>
          </w:p>
          <w:p w14:paraId="00E549AB" w14:textId="4226FC31" w:rsidR="008D02B6" w:rsidRDefault="003103BD" w:rsidP="006B4A15">
            <w:r>
              <w:t>Unfamiliar with XAML</w:t>
            </w:r>
          </w:p>
        </w:tc>
      </w:tr>
      <w:tr w:rsidR="008157B5" w14:paraId="104D5439" w14:textId="77777777" w:rsidTr="006B4A15">
        <w:trPr>
          <w:cantSplit/>
          <w:trHeight w:val="575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82DEFB3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35517048" w14:textId="1475615E" w:rsidR="008157B5" w:rsidRPr="00EE2021" w:rsidRDefault="008157B5" w:rsidP="006B4A15"/>
        </w:tc>
      </w:tr>
      <w:tr w:rsidR="008157B5" w14:paraId="4A610831" w14:textId="77777777" w:rsidTr="006B4A15">
        <w:trPr>
          <w:cantSplit/>
          <w:trHeight w:val="530"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01A4CEED" w14:textId="77777777" w:rsidR="008157B5" w:rsidRPr="00C07312" w:rsidRDefault="008157B5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2AA300C3" w14:textId="24937348" w:rsidR="008157B5" w:rsidRPr="00EE2021" w:rsidRDefault="00181E21" w:rsidP="006B4A15">
            <w:proofErr w:type="spellStart"/>
            <w:r>
              <w:t>AppShell</w:t>
            </w:r>
            <w:proofErr w:type="spellEnd"/>
            <w:r>
              <w:t xml:space="preserve"> routing is different from </w:t>
            </w:r>
            <w:proofErr w:type="spellStart"/>
            <w:r>
              <w:t>NavigationPage</w:t>
            </w:r>
            <w:proofErr w:type="spellEnd"/>
            <w:r>
              <w:t xml:space="preserve"> routing, though they do work with each other within the app</w:t>
            </w:r>
          </w:p>
        </w:tc>
      </w:tr>
      <w:tr w:rsidR="008157B5" w14:paraId="7F8FBAE4" w14:textId="77777777" w:rsidTr="006B4A15">
        <w:trPr>
          <w:cantSplit/>
          <w:trHeight w:val="43"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07840C7E" w14:textId="77777777" w:rsidR="008157B5" w:rsidRPr="00C07312" w:rsidRDefault="008157B5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6FE000E8" w14:textId="77777777" w:rsidR="008157B5" w:rsidRDefault="008157B5" w:rsidP="006B4A15"/>
        </w:tc>
      </w:tr>
    </w:tbl>
    <w:p w14:paraId="4801AB59" w14:textId="77777777" w:rsidR="00964E29" w:rsidRDefault="00964E29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991396" w14:paraId="2B68A6CC" w14:textId="77777777" w:rsidTr="00991396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03174C2E" w14:textId="5204BA0A" w:rsidR="00991396" w:rsidRPr="00AD5ACA" w:rsidRDefault="008D04B1" w:rsidP="006B4A15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Enhance fron</w:t>
            </w:r>
            <w:r w:rsidR="002A0476">
              <w:rPr>
                <w:b/>
                <w:bCs/>
                <w:color w:val="FFFFFF" w:themeColor="background1"/>
              </w:rPr>
              <w:t>t</w:t>
            </w:r>
            <w:r>
              <w:rPr>
                <w:b/>
                <w:bCs/>
                <w:color w:val="FFFFFF" w:themeColor="background1"/>
              </w:rPr>
              <w:t>-end visuals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2FD221D5" w14:textId="5A04275B" w:rsidR="00991396" w:rsidRPr="00AD5ACA" w:rsidRDefault="003C5DD8" w:rsidP="006B4A15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Must</w:t>
            </w:r>
          </w:p>
        </w:tc>
      </w:tr>
      <w:tr w:rsidR="00991396" w14:paraId="26B78160" w14:textId="77777777" w:rsidTr="00991396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68D3B65A" w14:textId="77777777" w:rsidR="00991396" w:rsidRDefault="00991396" w:rsidP="006B4A15"/>
        </w:tc>
        <w:tc>
          <w:tcPr>
            <w:tcW w:w="3285" w:type="dxa"/>
            <w:gridSpan w:val="2"/>
          </w:tcPr>
          <w:p w14:paraId="1D077729" w14:textId="77777777" w:rsidR="00991396" w:rsidRPr="00AD5ACA" w:rsidRDefault="00991396" w:rsidP="006B4A15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427318EA" w14:textId="77777777" w:rsidR="00991396" w:rsidRDefault="00991396" w:rsidP="008157B5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548FAB9D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991396" w14:paraId="69631182" w14:textId="77777777" w:rsidTr="00991396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68EB0375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1AF09991" w14:textId="449DDA10" w:rsidR="00991396" w:rsidRDefault="003C5DD8" w:rsidP="006B4A15">
            <w:r>
              <w:t>Ronan Eanes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B3FFF08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0127A7F5" w14:textId="3E00D192" w:rsidR="00991396" w:rsidRDefault="009B5353" w:rsidP="006B4A15">
            <w:r>
              <w:t>3</w:t>
            </w:r>
            <w:r w:rsidR="00991396">
              <w:t xml:space="preserve"> Hours</w:t>
            </w:r>
          </w:p>
        </w:tc>
      </w:tr>
      <w:tr w:rsidR="00991396" w14:paraId="01E740DD" w14:textId="77777777" w:rsidTr="00991396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18A38837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54AD58B5" w14:textId="5CD2CBE1" w:rsidR="00991396" w:rsidRDefault="009B5353" w:rsidP="006B4A15">
            <w:r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930F079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058607D6" w14:textId="509B3A43" w:rsidR="00991396" w:rsidRDefault="00686B1F" w:rsidP="006B4A15">
            <w:r>
              <w:t xml:space="preserve">4 </w:t>
            </w:r>
            <w:r w:rsidR="00991396">
              <w:t>Hours</w:t>
            </w:r>
          </w:p>
        </w:tc>
      </w:tr>
      <w:tr w:rsidR="00991396" w14:paraId="30696A22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FB00088" w14:textId="77777777" w:rsidR="00991396" w:rsidRPr="00AD5ACA" w:rsidRDefault="00991396" w:rsidP="006B4A15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3E111542" w14:textId="7C9B7CF6" w:rsidR="00991396" w:rsidRPr="004734C0" w:rsidRDefault="003C5DD8" w:rsidP="006B4A15">
            <w:r>
              <w:t xml:space="preserve">Update current </w:t>
            </w:r>
            <w:r w:rsidR="00686B1F">
              <w:t>home page’s</w:t>
            </w:r>
            <w:r>
              <w:t xml:space="preserve"> appearance to </w:t>
            </w:r>
            <w:r w:rsidR="00303EC9">
              <w:t>match the fun/colorful vibe we envisioned in the proposal presentation</w:t>
            </w:r>
          </w:p>
        </w:tc>
      </w:tr>
      <w:tr w:rsidR="00991396" w14:paraId="0207C177" w14:textId="77777777" w:rsidTr="00991396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57195611" w14:textId="77777777" w:rsidR="00991396" w:rsidRPr="00C07312" w:rsidRDefault="00991396" w:rsidP="006B4A15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991396" w14:paraId="6E6ECA25" w14:textId="77777777" w:rsidTr="00991396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E95AC4C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4EFFD70C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47E9C671" w14:textId="6E352FB1" w:rsidR="00991396" w:rsidRDefault="005D2EE0" w:rsidP="006B4A15">
            <w:r>
              <w:t>Issue with image appearance, specifically with the background color</w:t>
            </w:r>
          </w:p>
        </w:tc>
      </w:tr>
      <w:tr w:rsidR="00991396" w14:paraId="3AC45209" w14:textId="77777777" w:rsidTr="00991396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2B4DD944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6494C7DD" w14:textId="6F756792" w:rsidR="00991396" w:rsidRPr="00EE2021" w:rsidRDefault="005D2EE0" w:rsidP="006B4A15">
            <w:r>
              <w:t xml:space="preserve">Made a copy of the image that </w:t>
            </w:r>
            <w:r w:rsidR="00CC490D">
              <w:t>was being reused</w:t>
            </w:r>
          </w:p>
        </w:tc>
      </w:tr>
      <w:tr w:rsidR="00991396" w14:paraId="3425E394" w14:textId="77777777" w:rsidTr="00991396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88BFA90" w14:textId="77777777" w:rsidR="00991396" w:rsidRPr="00C07312" w:rsidRDefault="00991396" w:rsidP="006B4A15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4D18313E" w14:textId="632DFF0D" w:rsidR="00991396" w:rsidRPr="00EE2021" w:rsidRDefault="00991396" w:rsidP="006B4A15"/>
        </w:tc>
      </w:tr>
      <w:tr w:rsidR="00991396" w14:paraId="6C48F51B" w14:textId="77777777" w:rsidTr="00991396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2C986641" w14:textId="77777777" w:rsidR="00991396" w:rsidRPr="00C07312" w:rsidRDefault="00991396" w:rsidP="006B4A15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6D979C02" w14:textId="77777777" w:rsidR="00991396" w:rsidRDefault="00991396" w:rsidP="006B4A15"/>
        </w:tc>
      </w:tr>
    </w:tbl>
    <w:p w14:paraId="45EFFABA" w14:textId="77777777" w:rsidR="00991396" w:rsidRDefault="00991396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2A4B33" w14:paraId="66011CA1" w14:textId="77777777" w:rsidTr="004A0657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684B97FD" w14:textId="5DF09D34" w:rsidR="002A4B33" w:rsidRPr="00AD5ACA" w:rsidRDefault="00E17DED" w:rsidP="004A0657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Create Room</w:t>
            </w:r>
            <w:r w:rsidR="00037949">
              <w:rPr>
                <w:b/>
                <w:bCs/>
                <w:color w:val="FFFFFF" w:themeColor="background1"/>
              </w:rPr>
              <w:t>s Page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3712C44A" w14:textId="125BA46F" w:rsidR="002A4B33" w:rsidRPr="00AD5ACA" w:rsidRDefault="00037949" w:rsidP="004A0657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Must</w:t>
            </w:r>
          </w:p>
        </w:tc>
      </w:tr>
      <w:tr w:rsidR="002A4B33" w14:paraId="06FC9662" w14:textId="77777777" w:rsidTr="004A0657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53B42CD8" w14:textId="77777777" w:rsidR="002A4B33" w:rsidRDefault="002A4B33" w:rsidP="004A0657"/>
        </w:tc>
        <w:tc>
          <w:tcPr>
            <w:tcW w:w="3285" w:type="dxa"/>
            <w:gridSpan w:val="2"/>
          </w:tcPr>
          <w:p w14:paraId="42294AF0" w14:textId="77777777" w:rsidR="002A4B33" w:rsidRPr="00AD5ACA" w:rsidRDefault="002A4B33" w:rsidP="004A0657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452CA551" w14:textId="77777777" w:rsidR="002A4B33" w:rsidRDefault="002A4B33" w:rsidP="004A0657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5CCEDCE1" w14:textId="77777777" w:rsidR="002A4B33" w:rsidRPr="00C07312" w:rsidRDefault="002A4B33" w:rsidP="004A0657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2A4B33" w14:paraId="4C256934" w14:textId="77777777" w:rsidTr="004A0657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2321DDA2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654053E2" w14:textId="11AED293" w:rsidR="002A4B33" w:rsidRDefault="00037949" w:rsidP="004A0657">
            <w:r>
              <w:t>Dominic</w:t>
            </w:r>
            <w:r w:rsidR="0088120F">
              <w:t xml:space="preserve"> Erhabor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FDF029B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5973D7AA" w14:textId="33A87724" w:rsidR="002A4B33" w:rsidRDefault="00AD2A65" w:rsidP="004A0657">
            <w:r>
              <w:t>4</w:t>
            </w:r>
            <w:r w:rsidR="002A4B33">
              <w:t xml:space="preserve"> Hours</w:t>
            </w:r>
          </w:p>
        </w:tc>
      </w:tr>
      <w:tr w:rsidR="002A4B33" w14:paraId="0176E377" w14:textId="77777777" w:rsidTr="004A0657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5241BE91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3F388FE0" w14:textId="4D5ED5F6" w:rsidR="002A4B33" w:rsidRDefault="00FC3CBB" w:rsidP="004A0657">
            <w:r>
              <w:t>Postponed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77F45DFC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74C6960A" w14:textId="6BA25EAC" w:rsidR="002A4B33" w:rsidRDefault="00AD2A65" w:rsidP="004A0657">
            <w:r>
              <w:t>4</w:t>
            </w:r>
            <w:r w:rsidR="002A4B33">
              <w:t xml:space="preserve"> Hours</w:t>
            </w:r>
          </w:p>
        </w:tc>
      </w:tr>
      <w:tr w:rsidR="002A4B33" w14:paraId="78898EC2" w14:textId="77777777" w:rsidTr="004A0657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900FA03" w14:textId="77777777" w:rsidR="002A4B33" w:rsidRPr="00AD5ACA" w:rsidRDefault="002A4B33" w:rsidP="004A0657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45841E41" w14:textId="428A7C17" w:rsidR="002A4B33" w:rsidRPr="004734C0" w:rsidRDefault="0088120F" w:rsidP="004A0657">
            <w:r>
              <w:t>Implement page to create Rooms in the database</w:t>
            </w:r>
            <w:r w:rsidR="00591923">
              <w:t>, link to current “Rooms” page</w:t>
            </w:r>
            <w:r w:rsidR="0092642F">
              <w:t>; Due to merge difficulties, this task won’t make it to t</w:t>
            </w:r>
            <w:r w:rsidR="0036533A">
              <w:t>he master branch this sprint</w:t>
            </w:r>
          </w:p>
        </w:tc>
      </w:tr>
      <w:tr w:rsidR="002A4B33" w14:paraId="5A7C3DC5" w14:textId="77777777" w:rsidTr="004A0657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50369EF0" w14:textId="77777777" w:rsidR="002A4B33" w:rsidRPr="00C07312" w:rsidRDefault="002A4B33" w:rsidP="004A0657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2A4B33" w14:paraId="5ACFA37E" w14:textId="77777777" w:rsidTr="004A0657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B5A8D93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0BF62688" w14:textId="77777777" w:rsidR="002A4B33" w:rsidRPr="00C07312" w:rsidRDefault="002A4B33" w:rsidP="004A0657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5B565E60" w14:textId="1DC70825" w:rsidR="002A4B33" w:rsidRDefault="00591923" w:rsidP="004A0657">
            <w:r>
              <w:t xml:space="preserve">Branch he forked from was 10 commits behind, making </w:t>
            </w:r>
            <w:r w:rsidR="00121B35">
              <w:t>merging</w:t>
            </w:r>
            <w:r>
              <w:t xml:space="preserve"> code </w:t>
            </w:r>
            <w:r w:rsidR="0036533A">
              <w:t>very difficult.</w:t>
            </w:r>
          </w:p>
          <w:p w14:paraId="7D30F90F" w14:textId="562D9C68" w:rsidR="00AD2A65" w:rsidRDefault="00AD2A65" w:rsidP="004A0657">
            <w:r>
              <w:t>Not confident in his coding ability</w:t>
            </w:r>
          </w:p>
        </w:tc>
      </w:tr>
      <w:tr w:rsidR="002A4B33" w14:paraId="044C5037" w14:textId="77777777" w:rsidTr="004A0657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6ABFFA1A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61EAB5C6" w14:textId="108EDF32" w:rsidR="002A4B33" w:rsidRPr="00EE2021" w:rsidRDefault="00121B35" w:rsidP="004A0657">
            <w:r>
              <w:t>Reading documentation/looking up how to do things</w:t>
            </w:r>
          </w:p>
        </w:tc>
      </w:tr>
      <w:tr w:rsidR="002A4B33" w14:paraId="32E2FF13" w14:textId="77777777" w:rsidTr="004A0657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7EADF4F1" w14:textId="77777777" w:rsidR="002A4B33" w:rsidRPr="00C07312" w:rsidRDefault="002A4B33" w:rsidP="004A0657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729AACC5" w14:textId="550DBA72" w:rsidR="002A4B33" w:rsidRPr="00EE2021" w:rsidRDefault="00121B35" w:rsidP="004A0657">
            <w:r>
              <w:t>Is feeling better about writing code for MAUI</w:t>
            </w:r>
          </w:p>
        </w:tc>
      </w:tr>
      <w:tr w:rsidR="002A4B33" w14:paraId="56E84F0A" w14:textId="77777777" w:rsidTr="004A0657">
        <w:trPr>
          <w:cantSplit/>
          <w:trHeight w:val="43"/>
          <w:tblHeader/>
          <w:jc w:val="center"/>
        </w:trPr>
        <w:tc>
          <w:tcPr>
            <w:tcW w:w="2065" w:type="dxa"/>
            <w:gridSpan w:val="2"/>
            <w:shd w:val="clear" w:color="auto" w:fill="000000" w:themeFill="text1"/>
          </w:tcPr>
          <w:p w14:paraId="496038F8" w14:textId="77777777" w:rsidR="002A4B33" w:rsidRPr="00C07312" w:rsidRDefault="002A4B33" w:rsidP="004A0657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  <w:shd w:val="clear" w:color="auto" w:fill="000000" w:themeFill="text1"/>
          </w:tcPr>
          <w:p w14:paraId="0B765D5C" w14:textId="77777777" w:rsidR="002A4B33" w:rsidRDefault="002A4B33" w:rsidP="004A0657"/>
        </w:tc>
      </w:tr>
    </w:tbl>
    <w:p w14:paraId="5288E1CF" w14:textId="77777777" w:rsidR="002A4B33" w:rsidRDefault="002A4B33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125"/>
        <w:gridCol w:w="2160"/>
        <w:gridCol w:w="1080"/>
        <w:gridCol w:w="3325"/>
      </w:tblGrid>
      <w:tr w:rsidR="001E568C" w:rsidRPr="00AD5ACA" w14:paraId="31601B2F" w14:textId="77777777" w:rsidTr="00E836D4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2601E617" w14:textId="68BFCD60" w:rsidR="001E568C" w:rsidRPr="00AD5ACA" w:rsidRDefault="005B74A2" w:rsidP="00E836D4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Re</w:t>
            </w:r>
            <w:r w:rsidR="006A79C1">
              <w:rPr>
                <w:b/>
                <w:bCs/>
                <w:color w:val="FFFFFF" w:themeColor="background1"/>
              </w:rPr>
              <w:t>search testing implementation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31E4CB82" w14:textId="108384CC" w:rsidR="001E568C" w:rsidRPr="00AD5ACA" w:rsidRDefault="008D4064" w:rsidP="00E836D4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Should</w:t>
            </w:r>
          </w:p>
        </w:tc>
      </w:tr>
      <w:tr w:rsidR="001E568C" w:rsidRPr="00C07312" w14:paraId="748BD900" w14:textId="77777777" w:rsidTr="00E836D4">
        <w:trPr>
          <w:cantSplit/>
          <w:tblHeader/>
          <w:jc w:val="center"/>
        </w:trPr>
        <w:tc>
          <w:tcPr>
            <w:tcW w:w="940" w:type="dxa"/>
            <w:shd w:val="clear" w:color="auto" w:fill="000000" w:themeFill="text1"/>
          </w:tcPr>
          <w:p w14:paraId="4EFFB590" w14:textId="77777777" w:rsidR="001E568C" w:rsidRDefault="001E568C" w:rsidP="00E836D4"/>
        </w:tc>
        <w:tc>
          <w:tcPr>
            <w:tcW w:w="3285" w:type="dxa"/>
            <w:gridSpan w:val="2"/>
          </w:tcPr>
          <w:p w14:paraId="42E526D6" w14:textId="77777777" w:rsidR="001E568C" w:rsidRPr="00AD5ACA" w:rsidRDefault="001E568C" w:rsidP="00E836D4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6C0FAB31" w14:textId="77777777" w:rsidR="001E568C" w:rsidRDefault="001E568C" w:rsidP="00E836D4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3325" w:type="dxa"/>
          </w:tcPr>
          <w:p w14:paraId="302773A2" w14:textId="77777777" w:rsidR="001E568C" w:rsidRPr="00C07312" w:rsidRDefault="001E568C" w:rsidP="00E836D4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1E568C" w14:paraId="04A2D69D" w14:textId="77777777" w:rsidTr="00E836D4">
        <w:trPr>
          <w:cantSplit/>
          <w:trHeight w:val="404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3410DC52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Owner:</w:t>
            </w:r>
          </w:p>
        </w:tc>
        <w:tc>
          <w:tcPr>
            <w:tcW w:w="3285" w:type="dxa"/>
            <w:gridSpan w:val="2"/>
          </w:tcPr>
          <w:p w14:paraId="05E1116E" w14:textId="2B01FDE5" w:rsidR="001E568C" w:rsidRDefault="001E568C" w:rsidP="00E836D4">
            <w:r>
              <w:t>Quinn Daniels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2666620F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3325" w:type="dxa"/>
          </w:tcPr>
          <w:p w14:paraId="40CC9CA9" w14:textId="5A0A3F06" w:rsidR="001E568C" w:rsidRDefault="006A79C1" w:rsidP="00E836D4">
            <w:r>
              <w:t xml:space="preserve">1 </w:t>
            </w:r>
            <w:r w:rsidR="001E568C">
              <w:t>Hour</w:t>
            </w:r>
          </w:p>
        </w:tc>
      </w:tr>
      <w:tr w:rsidR="001E568C" w14:paraId="1900CF9C" w14:textId="77777777" w:rsidTr="00E836D4">
        <w:trPr>
          <w:cantSplit/>
          <w:trHeight w:val="458"/>
          <w:tblHeader/>
          <w:jc w:val="center"/>
        </w:trPr>
        <w:tc>
          <w:tcPr>
            <w:tcW w:w="940" w:type="dxa"/>
            <w:shd w:val="clear" w:color="auto" w:fill="F2F2F2" w:themeFill="background1" w:themeFillShade="F2"/>
          </w:tcPr>
          <w:p w14:paraId="761008FE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Status:</w:t>
            </w:r>
          </w:p>
        </w:tc>
        <w:tc>
          <w:tcPr>
            <w:tcW w:w="3285" w:type="dxa"/>
            <w:gridSpan w:val="2"/>
          </w:tcPr>
          <w:p w14:paraId="6035EECF" w14:textId="44DB510F" w:rsidR="001E568C" w:rsidRDefault="000301B4" w:rsidP="00E836D4">
            <w:r>
              <w:t>Completed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01762D4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3325" w:type="dxa"/>
          </w:tcPr>
          <w:p w14:paraId="6C371A82" w14:textId="3C5FF0E5" w:rsidR="001E568C" w:rsidRDefault="006A79C1" w:rsidP="00E836D4">
            <w:r>
              <w:t>2</w:t>
            </w:r>
            <w:r w:rsidR="001E568C">
              <w:t xml:space="preserve"> Hours</w:t>
            </w:r>
          </w:p>
        </w:tc>
      </w:tr>
      <w:tr w:rsidR="001E568C" w:rsidRPr="004734C0" w14:paraId="33FB87F0" w14:textId="77777777" w:rsidTr="00E836D4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F295A2E" w14:textId="77777777" w:rsidR="001E568C" w:rsidRPr="00AD5ACA" w:rsidRDefault="001E568C" w:rsidP="00E836D4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3"/>
          </w:tcPr>
          <w:p w14:paraId="00756DA2" w14:textId="56DEADFA" w:rsidR="001E568C" w:rsidRPr="004734C0" w:rsidRDefault="00A75188" w:rsidP="00E836D4">
            <w:r>
              <w:t xml:space="preserve">Looked into </w:t>
            </w:r>
            <w:r w:rsidR="00B56E1F">
              <w:t xml:space="preserve">automated unit testing + testing with the database. Looked into </w:t>
            </w:r>
            <w:proofErr w:type="spellStart"/>
            <w:r w:rsidR="00B56E1F">
              <w:t>nUnit</w:t>
            </w:r>
            <w:proofErr w:type="spellEnd"/>
            <w:r w:rsidR="0011242B">
              <w:t xml:space="preserve"> specifically.</w:t>
            </w:r>
          </w:p>
        </w:tc>
      </w:tr>
      <w:tr w:rsidR="001E568C" w:rsidRPr="00C07312" w14:paraId="77FD69F2" w14:textId="77777777" w:rsidTr="00E836D4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539AE2D8" w14:textId="77777777" w:rsidR="001E568C" w:rsidRPr="00C07312" w:rsidRDefault="001E568C" w:rsidP="00E836D4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1E568C" w14:paraId="3962CC8D" w14:textId="77777777" w:rsidTr="00E836D4">
        <w:trPr>
          <w:cantSplit/>
          <w:trHeight w:val="323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4FD6599B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6D387057" w14:textId="77777777" w:rsidR="001E568C" w:rsidRPr="00C07312" w:rsidRDefault="001E568C" w:rsidP="00E836D4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3"/>
          </w:tcPr>
          <w:p w14:paraId="4881DF5D" w14:textId="18AEA23E" w:rsidR="001E568C" w:rsidRDefault="00EA48E0" w:rsidP="00E836D4">
            <w:r>
              <w:t>Confusion between integration and unit testing</w:t>
            </w:r>
          </w:p>
        </w:tc>
      </w:tr>
      <w:tr w:rsidR="001E568C" w:rsidRPr="00EE2021" w14:paraId="498BEA86" w14:textId="77777777" w:rsidTr="00E836D4">
        <w:trPr>
          <w:cantSplit/>
          <w:trHeight w:val="575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E4E07EE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3"/>
          </w:tcPr>
          <w:p w14:paraId="3292EC9C" w14:textId="4B492A5E" w:rsidR="001E568C" w:rsidRPr="00EE2021" w:rsidRDefault="001E568C" w:rsidP="00E836D4"/>
        </w:tc>
      </w:tr>
      <w:tr w:rsidR="001E568C" w:rsidRPr="00EE2021" w14:paraId="60C643B7" w14:textId="77777777" w:rsidTr="00E836D4">
        <w:trPr>
          <w:cantSplit/>
          <w:trHeight w:val="530"/>
          <w:tblHeader/>
          <w:jc w:val="center"/>
        </w:trPr>
        <w:tc>
          <w:tcPr>
            <w:tcW w:w="2065" w:type="dxa"/>
            <w:gridSpan w:val="2"/>
            <w:shd w:val="clear" w:color="auto" w:fill="F2F2F2" w:themeFill="background1" w:themeFillShade="F2"/>
          </w:tcPr>
          <w:p w14:paraId="17B0E5F5" w14:textId="77777777" w:rsidR="001E568C" w:rsidRPr="00C07312" w:rsidRDefault="001E568C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3"/>
          </w:tcPr>
          <w:p w14:paraId="7872A238" w14:textId="2A8707CE" w:rsidR="001E568C" w:rsidRPr="00EE2021" w:rsidRDefault="001E568C" w:rsidP="00E836D4"/>
        </w:tc>
      </w:tr>
    </w:tbl>
    <w:p w14:paraId="2C058BA6" w14:textId="77777777" w:rsidR="008D4064" w:rsidRDefault="008D4064" w:rsidP="00964E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1220"/>
        <w:gridCol w:w="1080"/>
        <w:gridCol w:w="940"/>
        <w:gridCol w:w="3325"/>
      </w:tblGrid>
      <w:tr w:rsidR="008D4064" w:rsidRPr="00AD5ACA" w14:paraId="17163E10" w14:textId="77777777" w:rsidTr="00E836D4">
        <w:trPr>
          <w:cantSplit/>
          <w:trHeight w:val="557"/>
          <w:tblHeader/>
          <w:jc w:val="center"/>
        </w:trPr>
        <w:tc>
          <w:tcPr>
            <w:tcW w:w="5305" w:type="dxa"/>
            <w:gridSpan w:val="4"/>
            <w:shd w:val="clear" w:color="auto" w:fill="767171" w:themeFill="background2" w:themeFillShade="80"/>
            <w:vAlign w:val="center"/>
          </w:tcPr>
          <w:p w14:paraId="638D69EE" w14:textId="7A3DCB50" w:rsidR="008D4064" w:rsidRPr="00AD5ACA" w:rsidRDefault="00EA1841" w:rsidP="00E836D4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Implement database seeding for testing</w:t>
            </w:r>
          </w:p>
        </w:tc>
        <w:tc>
          <w:tcPr>
            <w:tcW w:w="3325" w:type="dxa"/>
            <w:shd w:val="clear" w:color="auto" w:fill="767171" w:themeFill="background2" w:themeFillShade="80"/>
            <w:vAlign w:val="center"/>
          </w:tcPr>
          <w:p w14:paraId="4325AACC" w14:textId="77777777" w:rsidR="008D4064" w:rsidRPr="00AD5ACA" w:rsidRDefault="008D4064" w:rsidP="00E836D4">
            <w:pPr>
              <w:jc w:val="righ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Should</w:t>
            </w:r>
          </w:p>
        </w:tc>
      </w:tr>
      <w:tr w:rsidR="008D4064" w:rsidRPr="00C07312" w14:paraId="76E1777E" w14:textId="77777777" w:rsidTr="008D4064">
        <w:trPr>
          <w:cantSplit/>
          <w:tblHeader/>
          <w:jc w:val="center"/>
        </w:trPr>
        <w:tc>
          <w:tcPr>
            <w:tcW w:w="3285" w:type="dxa"/>
            <w:gridSpan w:val="2"/>
          </w:tcPr>
          <w:p w14:paraId="4B579925" w14:textId="77777777" w:rsidR="008D4064" w:rsidRPr="00AD5ACA" w:rsidRDefault="008D4064" w:rsidP="00E836D4">
            <w:pPr>
              <w:jc w:val="center"/>
              <w:rPr>
                <w:b/>
                <w:bCs/>
              </w:rPr>
            </w:pPr>
            <w:r w:rsidRPr="00AD5ACA">
              <w:rPr>
                <w:b/>
                <w:bCs/>
              </w:rPr>
              <w:t>Task Info</w:t>
            </w:r>
          </w:p>
        </w:tc>
        <w:tc>
          <w:tcPr>
            <w:tcW w:w="1080" w:type="dxa"/>
            <w:shd w:val="clear" w:color="auto" w:fill="000000" w:themeFill="text1"/>
            <w:vAlign w:val="center"/>
          </w:tcPr>
          <w:p w14:paraId="7A9AF628" w14:textId="77777777" w:rsidR="008D4064" w:rsidRDefault="008D4064" w:rsidP="00E836D4">
            <w:pPr>
              <w:jc w:val="center"/>
            </w:pPr>
            <w:r w:rsidRPr="008157B5">
              <w:rPr>
                <w:sz w:val="14"/>
                <w:szCs w:val="14"/>
              </w:rPr>
              <w:t>Sprint Planning</w:t>
            </w:r>
          </w:p>
        </w:tc>
        <w:tc>
          <w:tcPr>
            <w:tcW w:w="4265" w:type="dxa"/>
            <w:gridSpan w:val="2"/>
          </w:tcPr>
          <w:p w14:paraId="25E254F1" w14:textId="77777777" w:rsidR="008D4064" w:rsidRPr="00C07312" w:rsidRDefault="008D4064" w:rsidP="00E836D4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Task Duration (Hours)</w:t>
            </w:r>
          </w:p>
        </w:tc>
      </w:tr>
      <w:tr w:rsidR="008D4064" w14:paraId="69705BEE" w14:textId="77777777" w:rsidTr="008D4064">
        <w:trPr>
          <w:cantSplit/>
          <w:trHeight w:val="404"/>
          <w:tblHeader/>
          <w:jc w:val="center"/>
        </w:trPr>
        <w:tc>
          <w:tcPr>
            <w:tcW w:w="3285" w:type="dxa"/>
            <w:gridSpan w:val="2"/>
          </w:tcPr>
          <w:p w14:paraId="42B203BA" w14:textId="77777777" w:rsidR="008D4064" w:rsidRDefault="008D4064" w:rsidP="00E836D4">
            <w:r>
              <w:t>Quinn Daniels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245C03A" w14:textId="77777777" w:rsidR="008D4064" w:rsidRPr="00C07312" w:rsidRDefault="008D4064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Planned:</w:t>
            </w:r>
          </w:p>
        </w:tc>
        <w:tc>
          <w:tcPr>
            <w:tcW w:w="4265" w:type="dxa"/>
            <w:gridSpan w:val="2"/>
          </w:tcPr>
          <w:p w14:paraId="08EC39C1" w14:textId="4EEA9555" w:rsidR="008D4064" w:rsidRDefault="002C42DE" w:rsidP="00E836D4">
            <w:r>
              <w:t>3</w:t>
            </w:r>
            <w:r w:rsidR="008D4064">
              <w:t xml:space="preserve"> Hour</w:t>
            </w:r>
            <w:r>
              <w:t>s</w:t>
            </w:r>
          </w:p>
        </w:tc>
      </w:tr>
      <w:tr w:rsidR="008D4064" w14:paraId="77049122" w14:textId="77777777" w:rsidTr="008D4064">
        <w:trPr>
          <w:cantSplit/>
          <w:trHeight w:val="458"/>
          <w:tblHeader/>
          <w:jc w:val="center"/>
        </w:trPr>
        <w:tc>
          <w:tcPr>
            <w:tcW w:w="3285" w:type="dxa"/>
            <w:gridSpan w:val="2"/>
          </w:tcPr>
          <w:p w14:paraId="1683A9DB" w14:textId="6FF546B1" w:rsidR="008D4064" w:rsidRDefault="008A4A6D" w:rsidP="00E836D4">
            <w:r>
              <w:t>In progress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5417FBB7" w14:textId="77777777" w:rsidR="008D4064" w:rsidRPr="00C07312" w:rsidRDefault="008D4064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Actual:</w:t>
            </w:r>
          </w:p>
        </w:tc>
        <w:tc>
          <w:tcPr>
            <w:tcW w:w="4265" w:type="dxa"/>
            <w:gridSpan w:val="2"/>
          </w:tcPr>
          <w:p w14:paraId="37208E6C" w14:textId="22EDC994" w:rsidR="008D4064" w:rsidRDefault="008E06E4" w:rsidP="00E836D4">
            <w:r>
              <w:t>x</w:t>
            </w:r>
            <w:r w:rsidR="008D4064">
              <w:t xml:space="preserve"> Hours</w:t>
            </w:r>
          </w:p>
        </w:tc>
      </w:tr>
      <w:tr w:rsidR="008D4064" w:rsidRPr="004734C0" w14:paraId="60C1E941" w14:textId="77777777" w:rsidTr="00E836D4">
        <w:trPr>
          <w:cantSplit/>
          <w:trHeight w:val="323"/>
          <w:tblHeader/>
          <w:jc w:val="center"/>
        </w:trPr>
        <w:tc>
          <w:tcPr>
            <w:tcW w:w="2065" w:type="dxa"/>
            <w:shd w:val="clear" w:color="auto" w:fill="F2F2F2" w:themeFill="background1" w:themeFillShade="F2"/>
          </w:tcPr>
          <w:p w14:paraId="0540C5A2" w14:textId="77777777" w:rsidR="008D4064" w:rsidRPr="00AD5ACA" w:rsidRDefault="008D4064" w:rsidP="00E836D4">
            <w:pPr>
              <w:jc w:val="right"/>
            </w:pPr>
            <w:r w:rsidRPr="00AD5ACA">
              <w:rPr>
                <w:i/>
                <w:iCs/>
              </w:rPr>
              <w:t>Details</w:t>
            </w:r>
            <w:r>
              <w:t>:</w:t>
            </w:r>
          </w:p>
        </w:tc>
        <w:tc>
          <w:tcPr>
            <w:tcW w:w="6565" w:type="dxa"/>
            <w:gridSpan w:val="4"/>
          </w:tcPr>
          <w:p w14:paraId="20EA8A21" w14:textId="363F8BE0" w:rsidR="008D4064" w:rsidRPr="004734C0" w:rsidRDefault="00EA1841" w:rsidP="00E836D4">
            <w:r>
              <w:t xml:space="preserve">Set up database seeding in DEBUG </w:t>
            </w:r>
            <w:r w:rsidR="00690D2F">
              <w:t>environment</w:t>
            </w:r>
            <w:r>
              <w:t xml:space="preserve"> </w:t>
            </w:r>
            <w:r w:rsidR="00690D2F">
              <w:t>for testing purposes</w:t>
            </w:r>
          </w:p>
        </w:tc>
      </w:tr>
      <w:tr w:rsidR="008D4064" w:rsidRPr="00C07312" w14:paraId="491290FF" w14:textId="77777777" w:rsidTr="00E836D4">
        <w:trPr>
          <w:cantSplit/>
          <w:trHeight w:val="458"/>
          <w:tblHeader/>
          <w:jc w:val="center"/>
        </w:trPr>
        <w:tc>
          <w:tcPr>
            <w:tcW w:w="8630" w:type="dxa"/>
            <w:gridSpan w:val="5"/>
            <w:shd w:val="clear" w:color="auto" w:fill="D9D9D9" w:themeFill="background1" w:themeFillShade="D9"/>
            <w:vAlign w:val="bottom"/>
          </w:tcPr>
          <w:p w14:paraId="0A1E5794" w14:textId="77777777" w:rsidR="008D4064" w:rsidRPr="00C07312" w:rsidRDefault="008D4064" w:rsidP="00E836D4">
            <w:pPr>
              <w:jc w:val="center"/>
              <w:rPr>
                <w:b/>
                <w:bCs/>
              </w:rPr>
            </w:pPr>
            <w:r w:rsidRPr="00C07312">
              <w:rPr>
                <w:b/>
                <w:bCs/>
              </w:rPr>
              <w:t>Post</w:t>
            </w:r>
            <w:r>
              <w:rPr>
                <w:b/>
                <w:bCs/>
              </w:rPr>
              <w:t>-</w:t>
            </w:r>
            <w:r w:rsidRPr="00C07312">
              <w:rPr>
                <w:b/>
                <w:bCs/>
              </w:rPr>
              <w:t>Mortem</w:t>
            </w:r>
          </w:p>
        </w:tc>
      </w:tr>
      <w:tr w:rsidR="008D4064" w14:paraId="5B31B887" w14:textId="77777777" w:rsidTr="00E836D4">
        <w:trPr>
          <w:cantSplit/>
          <w:trHeight w:val="323"/>
          <w:tblHeader/>
          <w:jc w:val="center"/>
        </w:trPr>
        <w:tc>
          <w:tcPr>
            <w:tcW w:w="2065" w:type="dxa"/>
            <w:shd w:val="clear" w:color="auto" w:fill="F2F2F2" w:themeFill="background1" w:themeFillShade="F2"/>
          </w:tcPr>
          <w:p w14:paraId="6851645F" w14:textId="77777777" w:rsidR="008D4064" w:rsidRPr="00C07312" w:rsidRDefault="008D4064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Challenges Faced:</w:t>
            </w:r>
          </w:p>
          <w:p w14:paraId="15847345" w14:textId="77777777" w:rsidR="008D4064" w:rsidRPr="00C07312" w:rsidRDefault="008D4064" w:rsidP="00E836D4">
            <w:pPr>
              <w:rPr>
                <w:i/>
                <w:iCs/>
              </w:rPr>
            </w:pPr>
          </w:p>
        </w:tc>
        <w:tc>
          <w:tcPr>
            <w:tcW w:w="6565" w:type="dxa"/>
            <w:gridSpan w:val="4"/>
          </w:tcPr>
          <w:p w14:paraId="1546E0FB" w14:textId="3B5630E3" w:rsidR="008D4064" w:rsidRDefault="008D4064" w:rsidP="00E836D4"/>
        </w:tc>
      </w:tr>
      <w:tr w:rsidR="008D4064" w:rsidRPr="00EE2021" w14:paraId="51C19C31" w14:textId="77777777" w:rsidTr="00E836D4">
        <w:trPr>
          <w:cantSplit/>
          <w:trHeight w:val="575"/>
          <w:tblHeader/>
          <w:jc w:val="center"/>
        </w:trPr>
        <w:tc>
          <w:tcPr>
            <w:tcW w:w="2065" w:type="dxa"/>
            <w:shd w:val="clear" w:color="auto" w:fill="F2F2F2" w:themeFill="background1" w:themeFillShade="F2"/>
          </w:tcPr>
          <w:p w14:paraId="1D80E77D" w14:textId="77777777" w:rsidR="008D4064" w:rsidRPr="00C07312" w:rsidRDefault="008D4064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Solutions Applied:</w:t>
            </w:r>
          </w:p>
        </w:tc>
        <w:tc>
          <w:tcPr>
            <w:tcW w:w="6565" w:type="dxa"/>
            <w:gridSpan w:val="4"/>
          </w:tcPr>
          <w:p w14:paraId="753D7515" w14:textId="7C01D78D" w:rsidR="008D4064" w:rsidRPr="00EE2021" w:rsidRDefault="008E06E4" w:rsidP="00E836D4">
            <w:r>
              <w:t>Viewing old projects involving EF Core</w:t>
            </w:r>
          </w:p>
        </w:tc>
      </w:tr>
      <w:tr w:rsidR="008D4064" w:rsidRPr="00EE2021" w14:paraId="50CCD2DC" w14:textId="77777777" w:rsidTr="00E836D4">
        <w:trPr>
          <w:cantSplit/>
          <w:trHeight w:val="530"/>
          <w:tblHeader/>
          <w:jc w:val="center"/>
        </w:trPr>
        <w:tc>
          <w:tcPr>
            <w:tcW w:w="2065" w:type="dxa"/>
            <w:shd w:val="clear" w:color="auto" w:fill="F2F2F2" w:themeFill="background1" w:themeFillShade="F2"/>
          </w:tcPr>
          <w:p w14:paraId="0B91DD7E" w14:textId="77777777" w:rsidR="008D4064" w:rsidRPr="00C07312" w:rsidRDefault="008D4064" w:rsidP="00E836D4">
            <w:pPr>
              <w:rPr>
                <w:i/>
                <w:iCs/>
              </w:rPr>
            </w:pPr>
            <w:r w:rsidRPr="00C07312">
              <w:rPr>
                <w:i/>
                <w:iCs/>
              </w:rPr>
              <w:t>Lessons Learned:</w:t>
            </w:r>
          </w:p>
        </w:tc>
        <w:tc>
          <w:tcPr>
            <w:tcW w:w="6565" w:type="dxa"/>
            <w:gridSpan w:val="4"/>
          </w:tcPr>
          <w:p w14:paraId="75EAEE81" w14:textId="77777777" w:rsidR="008D4064" w:rsidRPr="00EE2021" w:rsidRDefault="008D4064" w:rsidP="00E836D4"/>
        </w:tc>
      </w:tr>
    </w:tbl>
    <w:p w14:paraId="30C72970" w14:textId="77777777" w:rsidR="008D4064" w:rsidRDefault="008D4064" w:rsidP="00964E29"/>
    <w:p w14:paraId="22729D65" w14:textId="77777777" w:rsidR="00E91346" w:rsidRPr="001F4394" w:rsidRDefault="00335AEF" w:rsidP="00E91346">
      <w:pPr>
        <w:pStyle w:val="Heading2"/>
      </w:pPr>
      <w:r>
        <w:t xml:space="preserve">6. </w:t>
      </w:r>
      <w:r w:rsidR="00E91346" w:rsidRPr="001F4394">
        <w:t>Sprint review:</w:t>
      </w:r>
    </w:p>
    <w:p w14:paraId="220CEDC8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Was the sprint goal achieved? Yes/No: Provide details. </w:t>
      </w:r>
    </w:p>
    <w:p w14:paraId="650ACD13" w14:textId="537B862F" w:rsidR="00E91346" w:rsidRPr="001F4394" w:rsidRDefault="007572A0" w:rsidP="00E91346">
      <w:pPr>
        <w:pStyle w:val="ListParagraph"/>
        <w:numPr>
          <w:ilvl w:val="2"/>
          <w:numId w:val="4"/>
        </w:numPr>
      </w:pPr>
      <w:r>
        <w:t xml:space="preserve">No, the sprint goal was not achieved, we still do not have a functional application. Jacob says he will have his part (the most important one of the </w:t>
      </w:r>
      <w:proofErr w:type="gramStart"/>
      <w:r>
        <w:t>sprint</w:t>
      </w:r>
      <w:proofErr w:type="gramEnd"/>
      <w:r>
        <w:t xml:space="preserve">) completed by start of next sprint </w:t>
      </w:r>
      <w:r w:rsidR="0085211B">
        <w:t xml:space="preserve">on Tuesday 03/10. Dominic’s code </w:t>
      </w:r>
      <w:r w:rsidR="00A93978">
        <w:t xml:space="preserve">is important to the overall project, but not essential for the </w:t>
      </w:r>
      <w:r w:rsidR="00A93978">
        <w:lastRenderedPageBreak/>
        <w:t xml:space="preserve">minimum viable product that we wanted to have completed by now, so the </w:t>
      </w:r>
      <w:proofErr w:type="gramStart"/>
      <w:r w:rsidR="00A93978">
        <w:t>merge</w:t>
      </w:r>
      <w:proofErr w:type="gramEnd"/>
      <w:r w:rsidR="00A93978">
        <w:t xml:space="preserve"> issues are not </w:t>
      </w:r>
      <w:r w:rsidR="00B73EFD">
        <w:t>a contributing factor to the delay.</w:t>
      </w:r>
    </w:p>
    <w:p w14:paraId="6A6A2D50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Feedback from Customers/Stake holders/Product owner, etc. </w:t>
      </w:r>
    </w:p>
    <w:p w14:paraId="065946FC" w14:textId="5560BA6B" w:rsidR="00E91346" w:rsidRPr="001F4394" w:rsidRDefault="002134FA" w:rsidP="00E91346">
      <w:pPr>
        <w:pStyle w:val="ListParagraph"/>
        <w:numPr>
          <w:ilvl w:val="2"/>
          <w:numId w:val="4"/>
        </w:numPr>
      </w:pPr>
      <w:r>
        <w:t>Can see progress being made, slow</w:t>
      </w:r>
      <w:r w:rsidR="005D7884">
        <w:t>ly, but should speed up.</w:t>
      </w:r>
    </w:p>
    <w:p w14:paraId="2A04DAC2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Focus for next sprint</w:t>
      </w:r>
    </w:p>
    <w:p w14:paraId="17491A92" w14:textId="6BC3D83A" w:rsidR="00E91346" w:rsidRPr="001F4394" w:rsidRDefault="00A00D63" w:rsidP="00E91346">
      <w:pPr>
        <w:pStyle w:val="ListParagraph"/>
        <w:numPr>
          <w:ilvl w:val="2"/>
          <w:numId w:val="4"/>
        </w:numPr>
      </w:pPr>
      <w:r>
        <w:t xml:space="preserve">It will be the same </w:t>
      </w:r>
      <w:proofErr w:type="gramStart"/>
      <w:r>
        <w:t>is</w:t>
      </w:r>
      <w:proofErr w:type="gramEnd"/>
      <w:r>
        <w:t xml:space="preserve"> this sprint, since we did not complete any of the user stories</w:t>
      </w:r>
      <w:r w:rsidR="00C311BD">
        <w:t>, so the same 3 stories will be the focus.</w:t>
      </w:r>
    </w:p>
    <w:p w14:paraId="6A8D2190" w14:textId="77777777" w:rsidR="00E91346" w:rsidRPr="001F4394" w:rsidRDefault="00335AEF" w:rsidP="00E91346">
      <w:pPr>
        <w:pStyle w:val="Heading2"/>
      </w:pPr>
      <w:r>
        <w:t xml:space="preserve">7. </w:t>
      </w:r>
      <w:r w:rsidR="00E91346" w:rsidRPr="001F4394">
        <w:t>Sprint retrospective:</w:t>
      </w:r>
    </w:p>
    <w:p w14:paraId="434D78F0" w14:textId="77777777" w:rsidR="00E91346" w:rsidRPr="00335AEF" w:rsidRDefault="00E91346" w:rsidP="00494E76">
      <w:pPr>
        <w:pStyle w:val="ListParagraph"/>
        <w:numPr>
          <w:ilvl w:val="1"/>
          <w:numId w:val="4"/>
        </w:numPr>
        <w:outlineLvl w:val="2"/>
        <w:rPr>
          <w:rStyle w:val="IntenseEmphasis"/>
        </w:rPr>
      </w:pPr>
      <w:r w:rsidRPr="001F4394">
        <w:rPr>
          <w:rStyle w:val="IntenseEmphasis"/>
        </w:rPr>
        <w:t>Changes to the Scrum process, if any, that the team likes to make to the following sprints.</w:t>
      </w:r>
    </w:p>
    <w:p w14:paraId="0E25710C" w14:textId="061F589B" w:rsidR="00E91346" w:rsidRPr="001F4394" w:rsidRDefault="00D41FED" w:rsidP="00335AEF">
      <w:pPr>
        <w:pStyle w:val="ListParagraph"/>
        <w:numPr>
          <w:ilvl w:val="2"/>
          <w:numId w:val="4"/>
        </w:numPr>
      </w:pPr>
      <w:r>
        <w:t xml:space="preserve">There doesn’t seem to be an issue with the scrum process itself, but </w:t>
      </w:r>
      <w:r w:rsidR="0038320D">
        <w:t>we just need to get more done</w:t>
      </w:r>
      <w:r w:rsidR="00403C0A">
        <w:t xml:space="preserve">, in essence more doing and less planning the work, as I have observed </w:t>
      </w:r>
      <w:r w:rsidR="004A2649">
        <w:t>some</w:t>
      </w:r>
      <w:r w:rsidR="00403C0A">
        <w:t xml:space="preserve"> team members </w:t>
      </w:r>
      <w:r w:rsidR="00984FCD">
        <w:t>sketching extremely detailed plans for what they want to do, but not actually doing it</w:t>
      </w:r>
      <w:r w:rsidR="004A2649">
        <w:t>.</w:t>
      </w:r>
    </w:p>
    <w:p w14:paraId="6815090D" w14:textId="77777777" w:rsidR="001F4394" w:rsidRDefault="001F4394" w:rsidP="001F4394">
      <w:pPr>
        <w:pStyle w:val="ListParagraph"/>
      </w:pPr>
    </w:p>
    <w:p w14:paraId="0A091516" w14:textId="77777777" w:rsidR="00E13C81" w:rsidRDefault="00E13C81" w:rsidP="00AD3723">
      <w:pPr>
        <w:pStyle w:val="ListParagraph"/>
        <w:ind w:left="1440"/>
      </w:pPr>
    </w:p>
    <w:sectPr w:rsidR="00E13C8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D9D3" w14:textId="77777777" w:rsidR="00EE112E" w:rsidRDefault="00EE112E" w:rsidP="00015ABF">
      <w:pPr>
        <w:spacing w:after="0" w:line="240" w:lineRule="auto"/>
      </w:pPr>
      <w:r>
        <w:separator/>
      </w:r>
    </w:p>
  </w:endnote>
  <w:endnote w:type="continuationSeparator" w:id="0">
    <w:p w14:paraId="34E8E153" w14:textId="77777777" w:rsidR="00EE112E" w:rsidRDefault="00EE112E" w:rsidP="0001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2664155"/>
      <w:docPartObj>
        <w:docPartGallery w:val="Page Numbers (Bottom of Page)"/>
        <w:docPartUnique/>
      </w:docPartObj>
    </w:sdtPr>
    <w:sdtEndPr/>
    <w:sdtContent>
      <w:p w14:paraId="41F715BD" w14:textId="77777777" w:rsidR="00867C48" w:rsidRDefault="00867C4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996DD91" wp14:editId="37798BC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4493724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58976" w14:textId="77777777" w:rsidR="00867C48" w:rsidRDefault="00867C4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996DD9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6158976" w14:textId="77777777" w:rsidR="00867C48" w:rsidRDefault="00867C4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BECBD5" wp14:editId="312462B3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19162976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81AE20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780F1" w14:textId="77777777" w:rsidR="00EE112E" w:rsidRDefault="00EE112E" w:rsidP="00015ABF">
      <w:pPr>
        <w:spacing w:after="0" w:line="240" w:lineRule="auto"/>
      </w:pPr>
      <w:r>
        <w:separator/>
      </w:r>
    </w:p>
  </w:footnote>
  <w:footnote w:type="continuationSeparator" w:id="0">
    <w:p w14:paraId="5AEE01B3" w14:textId="77777777" w:rsidR="00EE112E" w:rsidRDefault="00EE112E" w:rsidP="0001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Ind w:w="-725" w:type="dxa"/>
      <w:tblLook w:val="04A0" w:firstRow="1" w:lastRow="0" w:firstColumn="1" w:lastColumn="0" w:noHBand="0" w:noVBand="1"/>
    </w:tblPr>
    <w:tblGrid>
      <w:gridCol w:w="3875"/>
      <w:gridCol w:w="3060"/>
      <w:gridCol w:w="3865"/>
    </w:tblGrid>
    <w:tr w:rsidR="004A514E" w14:paraId="4668B584" w14:textId="77777777" w:rsidTr="001F4394">
      <w:tc>
        <w:tcPr>
          <w:tcW w:w="387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8492AB" w14:textId="77777777" w:rsidR="004A514E" w:rsidRDefault="004A514E" w:rsidP="004A514E">
          <w:pPr>
            <w:pStyle w:val="Header"/>
          </w:pPr>
          <w:r>
            <w:t>Current Scrum Master:</w:t>
          </w: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3FB9412" w14:textId="1785208C" w:rsidR="004A514E" w:rsidRDefault="004A514E" w:rsidP="004A514E">
          <w:pPr>
            <w:pStyle w:val="Header"/>
            <w:jc w:val="center"/>
          </w:pPr>
          <w:r w:rsidRPr="004A514E">
            <w:rPr>
              <w:b/>
              <w:bCs/>
              <w:u w:val="single"/>
            </w:rPr>
            <w:t xml:space="preserve">Sprint </w:t>
          </w:r>
          <w:r w:rsidR="00F75BD4">
            <w:rPr>
              <w:b/>
              <w:bCs/>
              <w:u w:val="single"/>
            </w:rPr>
            <w:t>4</w:t>
          </w:r>
          <w:r w:rsidRPr="004A514E">
            <w:rPr>
              <w:b/>
              <w:bCs/>
              <w:u w:val="single"/>
            </w:rPr>
            <w:t xml:space="preserve"> | </w:t>
          </w:r>
          <w:r w:rsidRPr="00867C48">
            <w:rPr>
              <w:b/>
              <w:bCs/>
              <w:u w:val="single"/>
            </w:rPr>
            <w:t>Scrum Report</w:t>
          </w:r>
        </w:p>
      </w:tc>
      <w:tc>
        <w:tcPr>
          <w:tcW w:w="38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56C4A3C" w14:textId="77777777" w:rsidR="004A514E" w:rsidRDefault="004A514E" w:rsidP="004A514E">
          <w:pPr>
            <w:pStyle w:val="Header"/>
            <w:jc w:val="right"/>
          </w:pPr>
          <w:r>
            <w:t>Current Product Owner:</w:t>
          </w:r>
        </w:p>
      </w:tc>
    </w:tr>
    <w:tr w:rsidR="004A514E" w14:paraId="1FD62C8E" w14:textId="77777777" w:rsidTr="001F4394">
      <w:trPr>
        <w:trHeight w:val="310"/>
      </w:trPr>
      <w:tc>
        <w:tcPr>
          <w:tcW w:w="3875" w:type="dxa"/>
          <w:tcBorders>
            <w:top w:val="nil"/>
            <w:left w:val="nil"/>
            <w:right w:val="nil"/>
          </w:tcBorders>
          <w:vAlign w:val="center"/>
        </w:tcPr>
        <w:p w14:paraId="3A085B00" w14:textId="10C72AF1" w:rsidR="004A514E" w:rsidRDefault="00F75BD4" w:rsidP="004A514E">
          <w:pPr>
            <w:pStyle w:val="Header"/>
          </w:pPr>
          <w:r>
            <w:t>Kaleb McKinney</w:t>
          </w:r>
        </w:p>
      </w:tc>
      <w:tc>
        <w:tcPr>
          <w:tcW w:w="3060" w:type="dxa"/>
          <w:tcBorders>
            <w:top w:val="nil"/>
            <w:left w:val="nil"/>
            <w:right w:val="nil"/>
          </w:tcBorders>
          <w:vAlign w:val="center"/>
        </w:tcPr>
        <w:p w14:paraId="6D97E4DE" w14:textId="50E4197F" w:rsidR="004A514E" w:rsidRDefault="004A514E" w:rsidP="004A514E">
          <w:pPr>
            <w:pStyle w:val="Header"/>
            <w:jc w:val="center"/>
          </w:pPr>
        </w:p>
      </w:tc>
      <w:tc>
        <w:tcPr>
          <w:tcW w:w="3865" w:type="dxa"/>
          <w:tcBorders>
            <w:top w:val="nil"/>
            <w:left w:val="nil"/>
            <w:right w:val="nil"/>
          </w:tcBorders>
          <w:vAlign w:val="center"/>
        </w:tcPr>
        <w:p w14:paraId="7733F8A1" w14:textId="2536FB4F" w:rsidR="004A514E" w:rsidRDefault="007B578F" w:rsidP="004A514E">
          <w:pPr>
            <w:pStyle w:val="Header"/>
            <w:jc w:val="right"/>
          </w:pPr>
          <w:r>
            <w:t>Quinn Daniels</w:t>
          </w:r>
        </w:p>
      </w:tc>
    </w:tr>
    <w:tr w:rsidR="004A514E" w14:paraId="75649A6D" w14:textId="77777777" w:rsidTr="004A514E">
      <w:trPr>
        <w:trHeight w:val="373"/>
      </w:trPr>
      <w:tc>
        <w:tcPr>
          <w:tcW w:w="10800" w:type="dxa"/>
          <w:gridSpan w:val="3"/>
          <w:vAlign w:val="center"/>
        </w:tcPr>
        <w:p w14:paraId="767804FF" w14:textId="334AEA79" w:rsidR="004A514E" w:rsidRDefault="004A514E" w:rsidP="004A514E">
          <w:pPr>
            <w:pStyle w:val="Header"/>
            <w:jc w:val="center"/>
          </w:pPr>
          <w:r w:rsidRPr="004A514E">
            <w:t>Current Sprint Period:</w:t>
          </w:r>
          <w:r w:rsidR="001F4394">
            <w:t xml:space="preserve"> </w:t>
          </w:r>
          <w:r w:rsidR="00F75BD4">
            <w:t>03/03/2026 – 03/07/2026</w:t>
          </w:r>
        </w:p>
      </w:tc>
    </w:tr>
  </w:tbl>
  <w:p w14:paraId="2F85481A" w14:textId="77777777" w:rsidR="00867C48" w:rsidRDefault="00867C48" w:rsidP="001F439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64E7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00ACB"/>
    <w:multiLevelType w:val="hybridMultilevel"/>
    <w:tmpl w:val="5D0C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854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E8C5AD5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F0559FC"/>
    <w:multiLevelType w:val="multilevel"/>
    <w:tmpl w:val="D89A38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430D1DA3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64A9D"/>
    <w:multiLevelType w:val="multilevel"/>
    <w:tmpl w:val="E33406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7" w15:restartNumberingAfterBreak="0">
    <w:nsid w:val="49EA5611"/>
    <w:multiLevelType w:val="hybridMultilevel"/>
    <w:tmpl w:val="4EF68B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7B6997"/>
    <w:multiLevelType w:val="hybridMultilevel"/>
    <w:tmpl w:val="1B1C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BB0F47"/>
    <w:multiLevelType w:val="multilevel"/>
    <w:tmpl w:val="8A8EFED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7D94ADE"/>
    <w:multiLevelType w:val="multilevel"/>
    <w:tmpl w:val="69B0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A05108"/>
    <w:multiLevelType w:val="hybridMultilevel"/>
    <w:tmpl w:val="B5564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C7A98"/>
    <w:multiLevelType w:val="multilevel"/>
    <w:tmpl w:val="479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B444EF"/>
    <w:multiLevelType w:val="multilevel"/>
    <w:tmpl w:val="E302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0F4776"/>
    <w:multiLevelType w:val="multilevel"/>
    <w:tmpl w:val="3EE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F35EF4"/>
    <w:multiLevelType w:val="hybridMultilevel"/>
    <w:tmpl w:val="7608AC2C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50867469">
    <w:abstractNumId w:val="1"/>
  </w:num>
  <w:num w:numId="2" w16cid:durableId="715736323">
    <w:abstractNumId w:val="8"/>
  </w:num>
  <w:num w:numId="3" w16cid:durableId="920993518">
    <w:abstractNumId w:val="15"/>
  </w:num>
  <w:num w:numId="4" w16cid:durableId="255141236">
    <w:abstractNumId w:val="13"/>
  </w:num>
  <w:num w:numId="5" w16cid:durableId="1072124879">
    <w:abstractNumId w:val="10"/>
  </w:num>
  <w:num w:numId="6" w16cid:durableId="1800146680">
    <w:abstractNumId w:val="12"/>
  </w:num>
  <w:num w:numId="7" w16cid:durableId="952594329">
    <w:abstractNumId w:val="14"/>
  </w:num>
  <w:num w:numId="8" w16cid:durableId="1415202714">
    <w:abstractNumId w:val="2"/>
  </w:num>
  <w:num w:numId="9" w16cid:durableId="1006245509">
    <w:abstractNumId w:val="9"/>
  </w:num>
  <w:num w:numId="10" w16cid:durableId="1543593707">
    <w:abstractNumId w:val="3"/>
  </w:num>
  <w:num w:numId="11" w16cid:durableId="1434014394">
    <w:abstractNumId w:val="4"/>
  </w:num>
  <w:num w:numId="12" w16cid:durableId="873612725">
    <w:abstractNumId w:val="6"/>
  </w:num>
  <w:num w:numId="13" w16cid:durableId="1073625439">
    <w:abstractNumId w:val="0"/>
  </w:num>
  <w:num w:numId="14" w16cid:durableId="1361972182">
    <w:abstractNumId w:val="7"/>
  </w:num>
  <w:num w:numId="15" w16cid:durableId="1458111472">
    <w:abstractNumId w:val="5"/>
  </w:num>
  <w:num w:numId="16" w16cid:durableId="5798012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D4"/>
    <w:rsid w:val="00015ABF"/>
    <w:rsid w:val="000301B4"/>
    <w:rsid w:val="00037949"/>
    <w:rsid w:val="0005521D"/>
    <w:rsid w:val="00066EC5"/>
    <w:rsid w:val="00080EF2"/>
    <w:rsid w:val="000E6940"/>
    <w:rsid w:val="000F384D"/>
    <w:rsid w:val="0011242B"/>
    <w:rsid w:val="00121B35"/>
    <w:rsid w:val="00124346"/>
    <w:rsid w:val="00141E49"/>
    <w:rsid w:val="001742FB"/>
    <w:rsid w:val="001808AA"/>
    <w:rsid w:val="00181E21"/>
    <w:rsid w:val="00190337"/>
    <w:rsid w:val="00193F31"/>
    <w:rsid w:val="001A0341"/>
    <w:rsid w:val="001E211F"/>
    <w:rsid w:val="001E568C"/>
    <w:rsid w:val="001F4394"/>
    <w:rsid w:val="002134FA"/>
    <w:rsid w:val="00215F4D"/>
    <w:rsid w:val="002231FE"/>
    <w:rsid w:val="00241511"/>
    <w:rsid w:val="00281885"/>
    <w:rsid w:val="00286BF4"/>
    <w:rsid w:val="00297CFF"/>
    <w:rsid w:val="002A0476"/>
    <w:rsid w:val="002A4B33"/>
    <w:rsid w:val="002C42DE"/>
    <w:rsid w:val="002F1E0E"/>
    <w:rsid w:val="002F5A48"/>
    <w:rsid w:val="00303EC9"/>
    <w:rsid w:val="003103BD"/>
    <w:rsid w:val="00335AEF"/>
    <w:rsid w:val="00337776"/>
    <w:rsid w:val="0036533A"/>
    <w:rsid w:val="0038320D"/>
    <w:rsid w:val="003C5DD8"/>
    <w:rsid w:val="003F4A39"/>
    <w:rsid w:val="00403C0A"/>
    <w:rsid w:val="004734C0"/>
    <w:rsid w:val="00494E76"/>
    <w:rsid w:val="004A2649"/>
    <w:rsid w:val="004A514E"/>
    <w:rsid w:val="0050796E"/>
    <w:rsid w:val="00584959"/>
    <w:rsid w:val="00591923"/>
    <w:rsid w:val="005A3485"/>
    <w:rsid w:val="005B74A2"/>
    <w:rsid w:val="005C4168"/>
    <w:rsid w:val="005C4B49"/>
    <w:rsid w:val="005D2EE0"/>
    <w:rsid w:val="005D7884"/>
    <w:rsid w:val="005E74E4"/>
    <w:rsid w:val="00634D28"/>
    <w:rsid w:val="00686B1F"/>
    <w:rsid w:val="00690D2F"/>
    <w:rsid w:val="006A79C1"/>
    <w:rsid w:val="006C2231"/>
    <w:rsid w:val="007572A0"/>
    <w:rsid w:val="00782CB3"/>
    <w:rsid w:val="007B578F"/>
    <w:rsid w:val="007D33D3"/>
    <w:rsid w:val="008157B5"/>
    <w:rsid w:val="00835196"/>
    <w:rsid w:val="0085211B"/>
    <w:rsid w:val="00857573"/>
    <w:rsid w:val="00867C48"/>
    <w:rsid w:val="00873845"/>
    <w:rsid w:val="0088120F"/>
    <w:rsid w:val="008A4A6D"/>
    <w:rsid w:val="008D02B6"/>
    <w:rsid w:val="008D04A6"/>
    <w:rsid w:val="008D04B1"/>
    <w:rsid w:val="008D4064"/>
    <w:rsid w:val="008E06E4"/>
    <w:rsid w:val="0092642F"/>
    <w:rsid w:val="00942FB0"/>
    <w:rsid w:val="00964E29"/>
    <w:rsid w:val="00984FCD"/>
    <w:rsid w:val="00991396"/>
    <w:rsid w:val="009B5353"/>
    <w:rsid w:val="009C341F"/>
    <w:rsid w:val="00A00D63"/>
    <w:rsid w:val="00A75188"/>
    <w:rsid w:val="00A93978"/>
    <w:rsid w:val="00A97881"/>
    <w:rsid w:val="00AD2A65"/>
    <w:rsid w:val="00AD3723"/>
    <w:rsid w:val="00AD5ACA"/>
    <w:rsid w:val="00AD7E0D"/>
    <w:rsid w:val="00B56E1F"/>
    <w:rsid w:val="00B73EFD"/>
    <w:rsid w:val="00B90CAF"/>
    <w:rsid w:val="00BA0698"/>
    <w:rsid w:val="00BB0646"/>
    <w:rsid w:val="00BB3062"/>
    <w:rsid w:val="00BC3282"/>
    <w:rsid w:val="00BF5CE2"/>
    <w:rsid w:val="00C07312"/>
    <w:rsid w:val="00C311BD"/>
    <w:rsid w:val="00CA711D"/>
    <w:rsid w:val="00CC490D"/>
    <w:rsid w:val="00CD58D4"/>
    <w:rsid w:val="00D2723C"/>
    <w:rsid w:val="00D41FED"/>
    <w:rsid w:val="00D81903"/>
    <w:rsid w:val="00D86F26"/>
    <w:rsid w:val="00DB0522"/>
    <w:rsid w:val="00E13C81"/>
    <w:rsid w:val="00E17DED"/>
    <w:rsid w:val="00E64630"/>
    <w:rsid w:val="00E647FE"/>
    <w:rsid w:val="00E83A00"/>
    <w:rsid w:val="00E91346"/>
    <w:rsid w:val="00EA1841"/>
    <w:rsid w:val="00EA48E0"/>
    <w:rsid w:val="00EE112E"/>
    <w:rsid w:val="00F75BD4"/>
    <w:rsid w:val="00FC3CBB"/>
    <w:rsid w:val="00FD0902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B3AE97"/>
  <w15:chartTrackingRefBased/>
  <w15:docId w15:val="{C349ED40-ED7F-4115-8589-EF0CBD77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ABF"/>
  </w:style>
  <w:style w:type="paragraph" w:styleId="Footer">
    <w:name w:val="footer"/>
    <w:basedOn w:val="Normal"/>
    <w:link w:val="FooterChar"/>
    <w:uiPriority w:val="99"/>
    <w:unhideWhenUsed/>
    <w:rsid w:val="00015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ABF"/>
  </w:style>
  <w:style w:type="table" w:styleId="TableGrid">
    <w:name w:val="Table Grid"/>
    <w:basedOn w:val="TableNormal"/>
    <w:uiPriority w:val="39"/>
    <w:rsid w:val="004A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82CB3"/>
    <w:pPr>
      <w:spacing w:after="0" w:line="240" w:lineRule="auto"/>
    </w:pPr>
  </w:style>
  <w:style w:type="table" w:styleId="GridTable3">
    <w:name w:val="Grid Table 3"/>
    <w:basedOn w:val="TableNormal"/>
    <w:uiPriority w:val="48"/>
    <w:rsid w:val="000E694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0E694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E694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leb\Downloads\CSCI4350%20-%20Sprint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52E994AAA4B46AF795A1E162E7C36" ma:contentTypeVersion="17" ma:contentTypeDescription="Create a new document." ma:contentTypeScope="" ma:versionID="63776ffe70fc426acda803bfa9254149">
  <xsd:schema xmlns:xsd="http://www.w3.org/2001/XMLSchema" xmlns:xs="http://www.w3.org/2001/XMLSchema" xmlns:p="http://schemas.microsoft.com/office/2006/metadata/properties" xmlns:ns3="3083b83a-d17e-43e2-be71-917b8aa7e440" xmlns:ns4="9f0456b8-013c-426f-9d56-d753d4be547c" targetNamespace="http://schemas.microsoft.com/office/2006/metadata/properties" ma:root="true" ma:fieldsID="ec5b8d19405dbba21592149787204669" ns3:_="" ns4:_="">
    <xsd:import namespace="3083b83a-d17e-43e2-be71-917b8aa7e440"/>
    <xsd:import namespace="9f0456b8-013c-426f-9d56-d753d4be54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3b83a-d17e-43e2-be71-917b8aa7e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456b8-013c-426f-9d56-d753d4be547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3b83a-d17e-43e2-be71-917b8aa7e440" xsi:nil="true"/>
  </documentManagement>
</p:properties>
</file>

<file path=customXml/itemProps1.xml><?xml version="1.0" encoding="utf-8"?>
<ds:datastoreItem xmlns:ds="http://schemas.openxmlformats.org/officeDocument/2006/customXml" ds:itemID="{B007ACA7-575D-47D9-8731-B3EE6EBD56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DB51C4-51D6-4864-BA24-71983882A2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3b83a-d17e-43e2-be71-917b8aa7e440"/>
    <ds:schemaRef ds:uri="9f0456b8-013c-426f-9d56-d753d4be54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DE5462-23E6-4195-8473-66C8ADC2DA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6C7AD6-415C-410E-B185-624DF26DAAF9}">
  <ds:schemaRefs>
    <ds:schemaRef ds:uri="http://schemas.microsoft.com/office/2006/metadata/properties"/>
    <ds:schemaRef ds:uri="http://schemas.microsoft.com/office/infopath/2007/PartnerControls"/>
    <ds:schemaRef ds:uri="3083b83a-d17e-43e2-be71-917b8aa7e4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CSCI4350 - Sprint Report Template</Template>
  <TotalTime>212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McKinney</dc:creator>
  <cp:keywords/>
  <dc:description/>
  <cp:lastModifiedBy>McKinney, Kaleb John</cp:lastModifiedBy>
  <cp:revision>75</cp:revision>
  <dcterms:created xsi:type="dcterms:W3CDTF">2026-03-03T15:15:00Z</dcterms:created>
  <dcterms:modified xsi:type="dcterms:W3CDTF">2026-03-05T17:26:00Z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0x01010019052E994AAA4B46AF795A1E162E7C36</vt:lpwstr>
  </property>
</Properties>
</file>