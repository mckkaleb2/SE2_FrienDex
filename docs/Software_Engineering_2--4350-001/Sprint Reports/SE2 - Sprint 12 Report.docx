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1653" w14:textId="5DA6FD80" w:rsidR="004A514E" w:rsidRDefault="004A514E" w:rsidP="004A514E">
      <w:r>
        <w:t xml:space="preserve">Current </w:t>
      </w:r>
      <w:r w:rsidRPr="004A514E">
        <w:t>Sprint Period:</w:t>
      </w:r>
      <w:r>
        <w:t xml:space="preserve"> </w:t>
      </w:r>
      <w:r w:rsidR="00EF420D" w:rsidRPr="004A514E">
        <w:t>[</w:t>
      </w:r>
      <w:r w:rsidR="00EF420D">
        <w:t>04</w:t>
      </w:r>
      <w:r w:rsidR="00EF420D" w:rsidRPr="004A514E">
        <w:t>.</w:t>
      </w:r>
      <w:r w:rsidR="00EF420D">
        <w:t>06</w:t>
      </w:r>
      <w:r w:rsidR="00EF420D" w:rsidRPr="004A514E">
        <w:t>.</w:t>
      </w:r>
      <w:r w:rsidR="00EF420D">
        <w:t>MO</w:t>
      </w:r>
      <w:r w:rsidR="00EF420D" w:rsidRPr="004A514E">
        <w:t xml:space="preserve"> – </w:t>
      </w:r>
      <w:r w:rsidR="00EF420D">
        <w:t>04</w:t>
      </w:r>
      <w:r w:rsidR="00EF420D" w:rsidRPr="004A514E">
        <w:t>.</w:t>
      </w:r>
      <w:r w:rsidR="00EF420D">
        <w:t>10</w:t>
      </w:r>
      <w:r w:rsidR="00EF420D" w:rsidRPr="004A514E">
        <w:t>.</w:t>
      </w:r>
      <w:r w:rsidR="00EF420D">
        <w:t>FR</w:t>
      </w:r>
      <w:r w:rsidR="00EF420D" w:rsidRPr="004A514E">
        <w:t>]</w:t>
      </w:r>
    </w:p>
    <w:p w14:paraId="357B24A0" w14:textId="77777777" w:rsidR="00857573" w:rsidRDefault="00335AEF" w:rsidP="00BF5CE2">
      <w:pPr>
        <w:pStyle w:val="Heading2"/>
      </w:pPr>
      <w:r>
        <w:t xml:space="preserve">2. </w:t>
      </w:r>
      <w:r w:rsidR="00857573">
        <w:t>Group Members</w:t>
      </w:r>
      <w:r w:rsidR="000E6940">
        <w:t xml:space="preserve"> (with Attendance)</w:t>
      </w:r>
      <w:r w:rsidR="00857573">
        <w:t>:</w:t>
      </w:r>
    </w:p>
    <w:tbl>
      <w:tblPr>
        <w:tblStyle w:val="ListTable7Colorful-Accent1"/>
        <w:tblW w:w="10782" w:type="dxa"/>
        <w:tblInd w:w="-702" w:type="dxa"/>
        <w:tblLook w:val="04A0" w:firstRow="1" w:lastRow="0" w:firstColumn="1" w:lastColumn="0" w:noHBand="0" w:noVBand="1"/>
      </w:tblPr>
      <w:tblGrid>
        <w:gridCol w:w="2340"/>
        <w:gridCol w:w="1239"/>
        <w:gridCol w:w="1551"/>
        <w:gridCol w:w="5652"/>
      </w:tblGrid>
      <w:tr w:rsidR="000E6940" w14:paraId="5974C750" w14:textId="77777777" w:rsidTr="000E69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0" w:type="dxa"/>
          </w:tcPr>
          <w:p w14:paraId="5038E9FD" w14:textId="77777777" w:rsidR="000E6940" w:rsidRPr="000E6940" w:rsidRDefault="000E6940" w:rsidP="000E6940">
            <w:pPr>
              <w:pStyle w:val="ListParagraph"/>
              <w:ind w:left="0"/>
              <w:rPr>
                <w:color w:val="000000" w:themeColor="text1"/>
              </w:rPr>
            </w:pPr>
            <w:r w:rsidRPr="000E6940">
              <w:rPr>
                <w:color w:val="000000" w:themeColor="text1"/>
              </w:rPr>
              <w:t>Group Member</w:t>
            </w:r>
          </w:p>
        </w:tc>
        <w:tc>
          <w:tcPr>
            <w:tcW w:w="1239" w:type="dxa"/>
          </w:tcPr>
          <w:p w14:paraId="32755CE9" w14:textId="77777777" w:rsidR="000E6940" w:rsidRPr="000E6940" w:rsidRDefault="000E6940" w:rsidP="000E694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E6940">
              <w:rPr>
                <w:color w:val="000000" w:themeColor="text1"/>
              </w:rPr>
              <w:t>Tuesday</w:t>
            </w:r>
          </w:p>
        </w:tc>
        <w:tc>
          <w:tcPr>
            <w:tcW w:w="1551" w:type="dxa"/>
          </w:tcPr>
          <w:p w14:paraId="5B7A33DB" w14:textId="77777777" w:rsidR="000E6940" w:rsidRPr="000E6940" w:rsidRDefault="000E6940" w:rsidP="000E694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E6940">
              <w:rPr>
                <w:color w:val="000000" w:themeColor="text1"/>
              </w:rPr>
              <w:t>Thursday</w:t>
            </w:r>
          </w:p>
        </w:tc>
        <w:tc>
          <w:tcPr>
            <w:tcW w:w="5652" w:type="dxa"/>
          </w:tcPr>
          <w:p w14:paraId="7A2430E5" w14:textId="77777777" w:rsidR="000E6940" w:rsidRPr="000E6940" w:rsidRDefault="000E6940" w:rsidP="000E694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E6940">
              <w:rPr>
                <w:color w:val="000000" w:themeColor="text1"/>
              </w:rPr>
              <w:t>Notes</w:t>
            </w:r>
            <w:r>
              <w:rPr>
                <w:color w:val="000000" w:themeColor="text1"/>
              </w:rPr>
              <w:t xml:space="preserve"> </w:t>
            </w:r>
            <w:r w:rsidRPr="000E6940">
              <w:rPr>
                <w:i w:val="0"/>
                <w:iCs w:val="0"/>
                <w:color w:val="000000" w:themeColor="text1"/>
                <w:sz w:val="20"/>
                <w:szCs w:val="18"/>
              </w:rPr>
              <w:t>(Optional)</w:t>
            </w:r>
          </w:p>
        </w:tc>
      </w:tr>
      <w:tr w:rsidR="000E6940" w14:paraId="457C53A3" w14:textId="77777777" w:rsidTr="000E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00F274B" w14:textId="77777777" w:rsidR="000E6940" w:rsidRDefault="000E6940" w:rsidP="000E6940">
            <w:pPr>
              <w:pStyle w:val="ListParagraph"/>
              <w:ind w:left="0"/>
            </w:pPr>
            <w:r>
              <w:t>Quinn Daniels</w:t>
            </w:r>
          </w:p>
        </w:tc>
        <w:sdt>
          <w:sdtPr>
            <w:id w:val="-19569366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</w:tcPr>
              <w:p w14:paraId="10636348" w14:textId="4D9FE8F6" w:rsidR="000E6940" w:rsidRDefault="00567551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848693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4FE47E86" w14:textId="22010907" w:rsidR="000E6940" w:rsidRDefault="008C3CF0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0BD6AB75" w14:textId="77777777" w:rsidR="000E6940" w:rsidRDefault="000E6940" w:rsidP="000E694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6940" w14:paraId="5EC0E68B" w14:textId="77777777" w:rsidTr="000E69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DA16D87" w14:textId="77777777" w:rsidR="000E6940" w:rsidRDefault="000E6940" w:rsidP="000E6940">
            <w:pPr>
              <w:pStyle w:val="ListParagraph"/>
              <w:ind w:left="0"/>
            </w:pPr>
            <w:r w:rsidRPr="000E6940">
              <w:t>Ronan Eanes</w:t>
            </w:r>
          </w:p>
        </w:tc>
        <w:sdt>
          <w:sdtPr>
            <w:id w:val="4198428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</w:tcPr>
              <w:p w14:paraId="44F3C1AA" w14:textId="755A2EFA" w:rsidR="000E6940" w:rsidRDefault="00567551" w:rsidP="000E6940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5807464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565966A1" w14:textId="2751DEDE" w:rsidR="000E6940" w:rsidRDefault="008C3CF0" w:rsidP="000E6940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3EC32074" w14:textId="77777777" w:rsidR="000E6940" w:rsidRDefault="000E6940" w:rsidP="000E694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6940" w14:paraId="5760CA2F" w14:textId="77777777" w:rsidTr="000E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9594B9F" w14:textId="77777777" w:rsidR="000E6940" w:rsidRDefault="000E6940" w:rsidP="000E6940">
            <w:r w:rsidRPr="000E6940">
              <w:t>Dominic Erhabor</w:t>
            </w:r>
          </w:p>
        </w:tc>
        <w:sdt>
          <w:sdtPr>
            <w:id w:val="-7470366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</w:tcPr>
              <w:p w14:paraId="61B6E688" w14:textId="77777777" w:rsidR="000E6940" w:rsidRDefault="000E6940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73242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40B6CC18" w14:textId="45650260" w:rsidR="000E6940" w:rsidRDefault="008C3CF0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3FC082A5" w14:textId="77777777" w:rsidR="000E6940" w:rsidRDefault="000E6940" w:rsidP="000E694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6940" w14:paraId="6BDCCBA6" w14:textId="77777777" w:rsidTr="000E69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7394989" w14:textId="77777777" w:rsidR="000E6940" w:rsidRDefault="000E6940" w:rsidP="000E6940">
            <w:pPr>
              <w:pStyle w:val="ListParagraph"/>
              <w:ind w:left="0"/>
            </w:pPr>
            <w:r w:rsidRPr="000E6940">
              <w:t>Kaleb McKinney</w:t>
            </w:r>
          </w:p>
        </w:tc>
        <w:sdt>
          <w:sdtPr>
            <w:id w:val="20915744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</w:tcPr>
              <w:p w14:paraId="2BC6EC28" w14:textId="00FCB185" w:rsidR="000E6940" w:rsidRDefault="00567551" w:rsidP="000E6940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8527233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095E76C7" w14:textId="0C199804" w:rsidR="000E6940" w:rsidRDefault="008C3CF0" w:rsidP="000E6940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07FF6545" w14:textId="77777777" w:rsidR="000E6940" w:rsidRDefault="000E6940" w:rsidP="000E694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6940" w14:paraId="671829C6" w14:textId="77777777" w:rsidTr="000E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07D995E" w14:textId="77777777" w:rsidR="000E6940" w:rsidRDefault="000E6940" w:rsidP="000E6940">
            <w:pPr>
              <w:pStyle w:val="ListParagraph"/>
              <w:ind w:left="0"/>
            </w:pPr>
            <w:r w:rsidRPr="000E6940">
              <w:t>Jacob Robidas</w:t>
            </w:r>
          </w:p>
        </w:tc>
        <w:sdt>
          <w:sdtPr>
            <w:id w:val="13316460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</w:tcPr>
              <w:p w14:paraId="3D715A94" w14:textId="33614383" w:rsidR="000E6940" w:rsidRDefault="00567551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88595056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40ACB8C8" w14:textId="38C80BAA" w:rsidR="000E6940" w:rsidRDefault="008C3CF0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3D39A267" w14:textId="77777777" w:rsidR="000E6940" w:rsidRDefault="000E6940" w:rsidP="000E694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5078166" w14:textId="77777777" w:rsidR="000E6940" w:rsidRDefault="000E6940" w:rsidP="000E6940">
      <w:pPr>
        <w:pStyle w:val="ListParagraph"/>
      </w:pPr>
    </w:p>
    <w:p w14:paraId="2BFBF22F" w14:textId="77777777" w:rsidR="00964E29" w:rsidRDefault="00335AEF" w:rsidP="00964E29">
      <w:pPr>
        <w:pStyle w:val="Heading2"/>
      </w:pPr>
      <w:r>
        <w:t xml:space="preserve">3. </w:t>
      </w:r>
      <w:r w:rsidR="00964E29">
        <w:t>Sprint Goal</w:t>
      </w:r>
    </w:p>
    <w:p w14:paraId="7B86BD87" w14:textId="77777777" w:rsidR="00964E29" w:rsidRDefault="00964E29" w:rsidP="00494E76">
      <w:pPr>
        <w:pStyle w:val="ListParagraph"/>
        <w:numPr>
          <w:ilvl w:val="1"/>
          <w:numId w:val="15"/>
        </w:numPr>
        <w:outlineLvl w:val="2"/>
      </w:pPr>
      <w:r w:rsidRPr="00494E76">
        <w:rPr>
          <w:rStyle w:val="IntenseEmphasis"/>
        </w:rPr>
        <w:t>(User stories chosen for the sprint, and other activities)</w:t>
      </w:r>
    </w:p>
    <w:p w14:paraId="7B21D6AE" w14:textId="72B79AD8" w:rsidR="00964E29" w:rsidRDefault="00567551" w:rsidP="00964E29">
      <w:pPr>
        <w:pStyle w:val="ListParagraph"/>
        <w:numPr>
          <w:ilvl w:val="0"/>
          <w:numId w:val="11"/>
        </w:numPr>
      </w:pPr>
      <w:r>
        <w:t>Automate testing</w:t>
      </w:r>
    </w:p>
    <w:p w14:paraId="39CC120B" w14:textId="23735CC7" w:rsidR="00567551" w:rsidRDefault="00567551" w:rsidP="00964E29">
      <w:pPr>
        <w:pStyle w:val="ListParagraph"/>
        <w:numPr>
          <w:ilvl w:val="0"/>
          <w:numId w:val="11"/>
        </w:numPr>
      </w:pPr>
      <w:r>
        <w:t>Full CRRUD</w:t>
      </w:r>
    </w:p>
    <w:p w14:paraId="5C35CE1D" w14:textId="77777777" w:rsidR="00124346" w:rsidRPr="001F4394" w:rsidRDefault="00335AEF" w:rsidP="00124346">
      <w:pPr>
        <w:pStyle w:val="Heading2"/>
      </w:pPr>
      <w:r>
        <w:t xml:space="preserve">4. </w:t>
      </w:r>
      <w:r w:rsidR="00124346" w:rsidRPr="001F4394">
        <w:t>Total Sprint duration in hours (used in sprint planning)</w:t>
      </w:r>
      <w:r w:rsidR="00E91346">
        <w:t>:</w:t>
      </w:r>
    </w:p>
    <w:p w14:paraId="173126F3" w14:textId="77777777" w:rsidR="00124346" w:rsidRPr="00E91346" w:rsidRDefault="00124346" w:rsidP="00E91346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E91346">
        <w:rPr>
          <w:sz w:val="16"/>
          <w:szCs w:val="16"/>
        </w:rPr>
        <w:t xml:space="preserve">E.g. </w:t>
      </w:r>
      <w:r w:rsidR="000E6940">
        <w:rPr>
          <w:sz w:val="16"/>
          <w:szCs w:val="16"/>
        </w:rPr>
        <w:t>5</w:t>
      </w:r>
      <w:r w:rsidRPr="00E91346">
        <w:rPr>
          <w:sz w:val="16"/>
          <w:szCs w:val="16"/>
        </w:rPr>
        <w:t xml:space="preserve"> members in team * (2 Hours/Class</w:t>
      </w:r>
      <w:r w:rsidRPr="00E91346">
        <w:rPr>
          <w:i/>
          <w:iCs/>
          <w:sz w:val="16"/>
          <w:szCs w:val="16"/>
        </w:rPr>
        <w:t xml:space="preserve"> * </w:t>
      </w:r>
      <w:r w:rsidRPr="00E91346">
        <w:rPr>
          <w:sz w:val="16"/>
          <w:szCs w:val="16"/>
        </w:rPr>
        <w:t>2 Classes/Week</w:t>
      </w:r>
      <w:r w:rsidRPr="00E91346">
        <w:rPr>
          <w:i/>
          <w:iCs/>
          <w:sz w:val="16"/>
          <w:szCs w:val="16"/>
        </w:rPr>
        <w:t> </w:t>
      </w:r>
      <w:r w:rsidRPr="00E91346">
        <w:rPr>
          <w:sz w:val="16"/>
          <w:szCs w:val="16"/>
        </w:rPr>
        <w:t xml:space="preserve">+ </w:t>
      </w:r>
      <w:r w:rsidR="00991396">
        <w:rPr>
          <w:i/>
          <w:iCs/>
          <w:sz w:val="16"/>
          <w:szCs w:val="16"/>
        </w:rPr>
        <w:t xml:space="preserve">[ </w:t>
      </w:r>
      <w:proofErr w:type="gramStart"/>
      <w:r w:rsidR="00991396" w:rsidRPr="00991396">
        <w:rPr>
          <w:b/>
          <w:bCs/>
          <w:i/>
          <w:iCs/>
          <w:sz w:val="16"/>
          <w:szCs w:val="16"/>
        </w:rPr>
        <w:t>X</w:t>
      </w:r>
      <w:r w:rsidR="00991396">
        <w:rPr>
          <w:i/>
          <w:iCs/>
          <w:sz w:val="16"/>
          <w:szCs w:val="16"/>
        </w:rPr>
        <w:t xml:space="preserve"> ]</w:t>
      </w:r>
      <w:proofErr w:type="gramEnd"/>
      <w:r w:rsidRPr="00E91346">
        <w:rPr>
          <w:i/>
          <w:iCs/>
          <w:sz w:val="16"/>
          <w:szCs w:val="16"/>
        </w:rPr>
        <w:t xml:space="preserve"> external_Hours/Week</w:t>
      </w:r>
      <w:r w:rsidRPr="00E91346">
        <w:rPr>
          <w:sz w:val="16"/>
          <w:szCs w:val="16"/>
        </w:rPr>
        <w:t xml:space="preserve">) * 1 Week/Sprint = </w:t>
      </w:r>
      <w:r w:rsidR="000E6940">
        <w:rPr>
          <w:sz w:val="16"/>
          <w:szCs w:val="16"/>
        </w:rPr>
        <w:t>32</w:t>
      </w:r>
      <w:r w:rsidRPr="00E91346">
        <w:rPr>
          <w:sz w:val="16"/>
          <w:szCs w:val="16"/>
        </w:rPr>
        <w:t xml:space="preserve"> man-hours available for the sprint.</w:t>
      </w:r>
    </w:p>
    <w:p w14:paraId="53AFE7C8" w14:textId="77777777" w:rsidR="00124346" w:rsidRPr="00964E29" w:rsidRDefault="000E6940" w:rsidP="00991396">
      <w:pPr>
        <w:pStyle w:val="ListParagraph"/>
        <w:numPr>
          <w:ilvl w:val="1"/>
          <w:numId w:val="12"/>
        </w:numPr>
      </w:pPr>
      <w:r>
        <w:t>5</w:t>
      </w:r>
      <w:r w:rsidR="00124346">
        <w:t xml:space="preserve"> * ((2 * 1) + </w:t>
      </w:r>
      <w:r w:rsidR="00991396">
        <w:t xml:space="preserve">[ </w:t>
      </w:r>
      <w:proofErr w:type="gramStart"/>
      <w:r w:rsidR="00991396" w:rsidRPr="00991396">
        <w:rPr>
          <w:b/>
          <w:bCs/>
        </w:rPr>
        <w:t>X</w:t>
      </w:r>
      <w:r w:rsidR="00991396">
        <w:t xml:space="preserve"> ]</w:t>
      </w:r>
      <w:proofErr w:type="gramEnd"/>
      <w:r w:rsidR="00991396">
        <w:t xml:space="preserve"> </w:t>
      </w:r>
      <w:r w:rsidR="00124346">
        <w:t>) * (</w:t>
      </w:r>
      <w:r w:rsidR="00991396">
        <w:t>1</w:t>
      </w:r>
      <w:r w:rsidR="00124346">
        <w:t xml:space="preserve">) </w:t>
      </w:r>
      <w:proofErr w:type="gramStart"/>
      <w:r w:rsidR="00124346">
        <w:t xml:space="preserve">=  </w:t>
      </w:r>
      <w:r w:rsidR="00991396">
        <w:t>[</w:t>
      </w:r>
      <w:proofErr w:type="gramEnd"/>
      <w:r w:rsidR="00991396">
        <w:t xml:space="preserve"> </w:t>
      </w:r>
      <w:proofErr w:type="gramStart"/>
      <w:r w:rsidR="00991396" w:rsidRPr="00991396">
        <w:rPr>
          <w:b/>
          <w:bCs/>
        </w:rPr>
        <w:t>Y</w:t>
      </w:r>
      <w:r w:rsidR="00991396">
        <w:t xml:space="preserve"> ]</w:t>
      </w:r>
      <w:proofErr w:type="gramEnd"/>
      <w:r w:rsidR="00124346">
        <w:t xml:space="preserve"> man-hours available for the sprint</w:t>
      </w:r>
    </w:p>
    <w:p w14:paraId="1E5BC3A4" w14:textId="77777777" w:rsidR="00337776" w:rsidRPr="00337776" w:rsidRDefault="00335AEF" w:rsidP="00337776">
      <w:pPr>
        <w:pStyle w:val="Heading2"/>
      </w:pPr>
      <w:r>
        <w:t xml:space="preserve">5. </w:t>
      </w:r>
      <w:r w:rsidR="008157B5">
        <w:t>List of Tasks P</w:t>
      </w:r>
      <w:r w:rsidR="00337776">
        <w:t>er</w:t>
      </w:r>
      <w:r w:rsidR="008157B5">
        <w:t>formed</w:t>
      </w:r>
      <w:r w:rsidR="00857573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8157B5" w14:paraId="4C21D7B5" w14:textId="77777777" w:rsidTr="00452CFE">
        <w:trPr>
          <w:cantSplit/>
          <w:trHeight w:val="557"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416D3834" w14:textId="6A6FB7F0" w:rsidR="008157B5" w:rsidRPr="00AD5ACA" w:rsidRDefault="004D358A" w:rsidP="00337776">
            <w:pPr>
              <w:outlineLvl w:val="2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Writing Unit Testing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161203A0" w14:textId="5F90C5A3" w:rsidR="008157B5" w:rsidRPr="00AD5ACA" w:rsidRDefault="008157B5" w:rsidP="00452CFE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[</w:t>
            </w:r>
            <w:r w:rsidR="004D358A">
              <w:rPr>
                <w:b/>
                <w:bCs/>
                <w:color w:val="FFFFFF" w:themeColor="background1"/>
              </w:rPr>
              <w:t>Should</w:t>
            </w:r>
            <w:r>
              <w:rPr>
                <w:b/>
                <w:bCs/>
                <w:color w:val="FFFFFF" w:themeColor="background1"/>
              </w:rPr>
              <w:t>]</w:t>
            </w:r>
          </w:p>
        </w:tc>
      </w:tr>
      <w:tr w:rsidR="008157B5" w14:paraId="7D88B4B7" w14:textId="77777777" w:rsidTr="008157B5">
        <w:trPr>
          <w:cantSplit/>
          <w:jc w:val="center"/>
        </w:trPr>
        <w:tc>
          <w:tcPr>
            <w:tcW w:w="940" w:type="dxa"/>
            <w:shd w:val="clear" w:color="auto" w:fill="000000" w:themeFill="text1"/>
          </w:tcPr>
          <w:p w14:paraId="495D18A4" w14:textId="77777777" w:rsidR="008157B5" w:rsidRDefault="008157B5" w:rsidP="00452CFE"/>
        </w:tc>
        <w:tc>
          <w:tcPr>
            <w:tcW w:w="3285" w:type="dxa"/>
            <w:gridSpan w:val="2"/>
          </w:tcPr>
          <w:p w14:paraId="138715E9" w14:textId="77777777" w:rsidR="008157B5" w:rsidRPr="00AD5ACA" w:rsidRDefault="008157B5" w:rsidP="00452CFE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40604650" w14:textId="77777777" w:rsidR="008157B5" w:rsidRDefault="008157B5" w:rsidP="008157B5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48764D85" w14:textId="77777777" w:rsidR="008157B5" w:rsidRPr="00C07312" w:rsidRDefault="008157B5" w:rsidP="00452CFE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8157B5" w14:paraId="036890C9" w14:textId="77777777" w:rsidTr="00452CFE">
        <w:trPr>
          <w:cantSplit/>
          <w:trHeight w:val="404"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0089C2AD" w14:textId="77777777" w:rsidR="008157B5" w:rsidRPr="00C07312" w:rsidRDefault="008157B5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3FFE136E" w14:textId="5E8B2001" w:rsidR="008157B5" w:rsidRDefault="00D9218D" w:rsidP="00452CFE">
            <w:r>
              <w:t>Jacob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113C3FBA" w14:textId="77777777" w:rsidR="008157B5" w:rsidRPr="00C07312" w:rsidRDefault="008157B5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4F657C90" w14:textId="0E2AA522" w:rsidR="008157B5" w:rsidRDefault="004D358A" w:rsidP="00452CFE">
            <w:r>
              <w:t>4</w:t>
            </w:r>
            <w:r w:rsidR="008157B5">
              <w:t>x Hours</w:t>
            </w:r>
          </w:p>
        </w:tc>
      </w:tr>
      <w:tr w:rsidR="008157B5" w14:paraId="14EE9CEF" w14:textId="77777777" w:rsidTr="00452CFE">
        <w:trPr>
          <w:cantSplit/>
          <w:trHeight w:val="458"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5D8714C8" w14:textId="77777777" w:rsidR="008157B5" w:rsidRPr="00C07312" w:rsidRDefault="008157B5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22352B7A" w14:textId="2F4D9531" w:rsidR="008157B5" w:rsidRDefault="008157B5" w:rsidP="00452CFE">
            <w:r>
              <w:t>[</w:t>
            </w:r>
            <w:r w:rsidRPr="001F4394">
              <w:t>In-progress</w:t>
            </w:r>
            <w:r>
              <w:t>]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6CD1B398" w14:textId="77777777" w:rsidR="008157B5" w:rsidRPr="00C07312" w:rsidRDefault="008157B5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43E3CAF9" w14:textId="77777777" w:rsidR="008157B5" w:rsidRDefault="008157B5" w:rsidP="00452CFE">
            <w:r>
              <w:t>Xx Hours</w:t>
            </w:r>
          </w:p>
        </w:tc>
      </w:tr>
      <w:tr w:rsidR="008157B5" w14:paraId="2B42E61A" w14:textId="77777777" w:rsidTr="00452CFE">
        <w:trPr>
          <w:cantSplit/>
          <w:trHeight w:val="323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21073493" w14:textId="77777777" w:rsidR="008157B5" w:rsidRPr="00AD5ACA" w:rsidRDefault="008157B5" w:rsidP="00452CFE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1B9FB101" w14:textId="602B283F" w:rsidR="008157B5" w:rsidRDefault="004D358A" w:rsidP="00452CFE">
            <w:r>
              <w:t>-getting through all possible unit tests (person, room) this and next sprint</w:t>
            </w:r>
          </w:p>
          <w:p w14:paraId="2C78A446" w14:textId="6B6A80CD" w:rsidR="004D358A" w:rsidRPr="004734C0" w:rsidRDefault="004D358A" w:rsidP="00452CFE">
            <w:r>
              <w:t>- Possibly doing tests for blocks</w:t>
            </w:r>
          </w:p>
        </w:tc>
      </w:tr>
      <w:tr w:rsidR="008157B5" w14:paraId="5D91AC98" w14:textId="77777777" w:rsidTr="00452CFE">
        <w:trPr>
          <w:cantSplit/>
          <w:trHeight w:val="458"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408230A9" w14:textId="77777777" w:rsidR="008157B5" w:rsidRPr="00C07312" w:rsidRDefault="008157B5" w:rsidP="00452CFE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8157B5" w14:paraId="4EC54753" w14:textId="77777777" w:rsidTr="00452CFE">
        <w:trPr>
          <w:cantSplit/>
          <w:trHeight w:val="323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38971DF5" w14:textId="77777777" w:rsidR="008157B5" w:rsidRPr="00C07312" w:rsidRDefault="008157B5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18651892" w14:textId="77777777" w:rsidR="008157B5" w:rsidRPr="00C07312" w:rsidRDefault="008157B5" w:rsidP="00452CFE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0E01A364" w14:textId="17184D65" w:rsidR="008157B5" w:rsidRDefault="004D358A" w:rsidP="00452CFE">
            <w:r>
              <w:t xml:space="preserve">- frameworks issue </w:t>
            </w:r>
          </w:p>
          <w:p w14:paraId="5367050C" w14:textId="4DC87F2D" w:rsidR="004D358A" w:rsidRDefault="004D358A" w:rsidP="00452CFE">
            <w:r>
              <w:t xml:space="preserve">Making a couple changes outside of test project (Person table not found), second constructor for </w:t>
            </w:r>
            <w:proofErr w:type="spellStart"/>
            <w:r>
              <w:t>DexContextthe</w:t>
            </w:r>
            <w:proofErr w:type="spellEnd"/>
            <w:r>
              <w:t xml:space="preserve"> test </w:t>
            </w:r>
          </w:p>
          <w:p w14:paraId="796C6756" w14:textId="4BFA6D48" w:rsidR="004D358A" w:rsidRDefault="004D358A" w:rsidP="00452CFE"/>
        </w:tc>
      </w:tr>
      <w:tr w:rsidR="008157B5" w14:paraId="4BF51091" w14:textId="77777777" w:rsidTr="00452CFE">
        <w:trPr>
          <w:cantSplit/>
          <w:trHeight w:val="575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014E2960" w14:textId="77777777" w:rsidR="008157B5" w:rsidRPr="00C07312" w:rsidRDefault="008157B5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030EA8B5" w14:textId="77777777" w:rsidR="008157B5" w:rsidRDefault="004D358A" w:rsidP="00452CFE">
            <w:r>
              <w:t>Restarted visual studio, allowed it to refresh</w:t>
            </w:r>
          </w:p>
          <w:p w14:paraId="2E9602C5" w14:textId="7D42CAD5" w:rsidR="004D358A" w:rsidRPr="00EE2021" w:rsidRDefault="004D358A" w:rsidP="00452CFE"/>
        </w:tc>
      </w:tr>
      <w:tr w:rsidR="008157B5" w14:paraId="389210FD" w14:textId="77777777" w:rsidTr="00452CFE">
        <w:trPr>
          <w:cantSplit/>
          <w:trHeight w:val="530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13895738" w14:textId="77777777" w:rsidR="008157B5" w:rsidRPr="00C07312" w:rsidRDefault="008157B5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lastRenderedPageBreak/>
              <w:t>Lessons Learned:</w:t>
            </w:r>
          </w:p>
        </w:tc>
        <w:tc>
          <w:tcPr>
            <w:tcW w:w="6565" w:type="dxa"/>
            <w:gridSpan w:val="3"/>
          </w:tcPr>
          <w:p w14:paraId="16E3B48C" w14:textId="77777777" w:rsidR="008157B5" w:rsidRPr="00EE2021" w:rsidRDefault="008157B5" w:rsidP="00452CFE">
            <w:r>
              <w:t>[text]</w:t>
            </w:r>
          </w:p>
        </w:tc>
      </w:tr>
      <w:tr w:rsidR="008157B5" w14:paraId="78DF23A0" w14:textId="77777777" w:rsidTr="00452CFE">
        <w:trPr>
          <w:cantSplit/>
          <w:trHeight w:val="43"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56A2813E" w14:textId="77777777" w:rsidR="008157B5" w:rsidRPr="00C07312" w:rsidRDefault="008157B5" w:rsidP="00452CFE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3344FE5E" w14:textId="77777777" w:rsidR="008157B5" w:rsidRDefault="008157B5" w:rsidP="00452CFE"/>
        </w:tc>
      </w:tr>
    </w:tbl>
    <w:p w14:paraId="2366BC45" w14:textId="77777777" w:rsidR="00964E29" w:rsidRDefault="00964E29" w:rsidP="00964E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991396" w14:paraId="29C079BD" w14:textId="77777777" w:rsidTr="00991396">
        <w:trPr>
          <w:cantSplit/>
          <w:trHeight w:val="557"/>
          <w:tblHeader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37516262" w14:textId="15C481BE" w:rsidR="00991396" w:rsidRPr="00AD5ACA" w:rsidRDefault="004D358A" w:rsidP="00452CFE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Making Rooms feature functionality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48380FBC" w14:textId="77777777" w:rsidR="00991396" w:rsidRPr="00AD5ACA" w:rsidRDefault="00991396" w:rsidP="00452CFE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[Priority]</w:t>
            </w:r>
          </w:p>
        </w:tc>
      </w:tr>
      <w:tr w:rsidR="00991396" w14:paraId="597DE5A8" w14:textId="77777777" w:rsidTr="00991396">
        <w:trPr>
          <w:cantSplit/>
          <w:tblHeader/>
          <w:jc w:val="center"/>
        </w:trPr>
        <w:tc>
          <w:tcPr>
            <w:tcW w:w="940" w:type="dxa"/>
            <w:shd w:val="clear" w:color="auto" w:fill="000000" w:themeFill="text1"/>
          </w:tcPr>
          <w:p w14:paraId="580B045A" w14:textId="77777777" w:rsidR="00991396" w:rsidRDefault="00991396" w:rsidP="00452CFE"/>
        </w:tc>
        <w:tc>
          <w:tcPr>
            <w:tcW w:w="3285" w:type="dxa"/>
            <w:gridSpan w:val="2"/>
          </w:tcPr>
          <w:p w14:paraId="39B2CF7B" w14:textId="77777777" w:rsidR="00991396" w:rsidRPr="00AD5ACA" w:rsidRDefault="00991396" w:rsidP="00452CFE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1BCE72E9" w14:textId="77777777" w:rsidR="00991396" w:rsidRDefault="00991396" w:rsidP="008157B5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5A1B0439" w14:textId="77777777" w:rsidR="00991396" w:rsidRPr="00C07312" w:rsidRDefault="00991396" w:rsidP="00452CFE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991396" w14:paraId="5AF3FB3D" w14:textId="77777777" w:rsidTr="00991396">
        <w:trPr>
          <w:cantSplit/>
          <w:trHeight w:val="404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4DE04DE6" w14:textId="77777777" w:rsidR="00991396" w:rsidRPr="00C07312" w:rsidRDefault="00991396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311951AA" w14:textId="13604109" w:rsidR="00991396" w:rsidRDefault="004D358A" w:rsidP="00452CFE">
            <w:r>
              <w:t>Kaleb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335EA9D2" w14:textId="77777777" w:rsidR="00991396" w:rsidRPr="00C07312" w:rsidRDefault="00991396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51A5A691" w14:textId="52A29333" w:rsidR="00991396" w:rsidRDefault="000D16F7" w:rsidP="00452CFE">
            <w:r>
              <w:t>4</w:t>
            </w:r>
            <w:r w:rsidR="00991396">
              <w:t>x Hours</w:t>
            </w:r>
          </w:p>
        </w:tc>
      </w:tr>
      <w:tr w:rsidR="00991396" w14:paraId="7907D854" w14:textId="77777777" w:rsidTr="00991396">
        <w:trPr>
          <w:cantSplit/>
          <w:trHeight w:val="458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5CFA48F2" w14:textId="77777777" w:rsidR="00991396" w:rsidRPr="00C07312" w:rsidRDefault="00991396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08CD5A70" w14:textId="77777777" w:rsidR="00991396" w:rsidRDefault="00991396" w:rsidP="00452CFE">
            <w:r>
              <w:t>[</w:t>
            </w:r>
            <w:r w:rsidRPr="001F4394">
              <w:t>Completed / In-progress / Postponed / Dropped ...</w:t>
            </w:r>
            <w:r>
              <w:t>]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49132B17" w14:textId="77777777" w:rsidR="00991396" w:rsidRPr="00C07312" w:rsidRDefault="00991396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7F68F83A" w14:textId="77777777" w:rsidR="00991396" w:rsidRDefault="00991396" w:rsidP="00452CFE">
            <w:r>
              <w:t>Xx Hours</w:t>
            </w:r>
          </w:p>
        </w:tc>
      </w:tr>
      <w:tr w:rsidR="00991396" w14:paraId="0C32B299" w14:textId="77777777" w:rsidTr="00991396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3D031A1C" w14:textId="77777777" w:rsidR="00991396" w:rsidRPr="00AD5ACA" w:rsidRDefault="00991396" w:rsidP="00452CFE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3B0D66EF" w14:textId="77777777" w:rsidR="00991396" w:rsidRPr="004734C0" w:rsidRDefault="00991396" w:rsidP="00452CFE">
            <w:r w:rsidRPr="004734C0">
              <w:t>(</w:t>
            </w:r>
            <w:r>
              <w:t>Optional</w:t>
            </w:r>
            <w:r w:rsidRPr="004734C0">
              <w:t>)</w:t>
            </w:r>
          </w:p>
        </w:tc>
      </w:tr>
      <w:tr w:rsidR="00991396" w14:paraId="108B8B36" w14:textId="77777777" w:rsidTr="00991396">
        <w:trPr>
          <w:cantSplit/>
          <w:trHeight w:val="458"/>
          <w:tblHeader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0FFA4DE9" w14:textId="77777777" w:rsidR="00991396" w:rsidRPr="00C07312" w:rsidRDefault="00991396" w:rsidP="00452CFE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991396" w14:paraId="09926457" w14:textId="77777777" w:rsidTr="00991396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5468467F" w14:textId="77777777" w:rsidR="00991396" w:rsidRPr="00C07312" w:rsidRDefault="00991396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3F655299" w14:textId="77777777" w:rsidR="00991396" w:rsidRPr="00C07312" w:rsidRDefault="00991396" w:rsidP="00452CFE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2D1E96F8" w14:textId="7E8EC7BE" w:rsidR="00991396" w:rsidRDefault="000D16F7" w:rsidP="00452CFE">
            <w:proofErr w:type="gramStart"/>
            <w:r>
              <w:t xml:space="preserve">If </w:t>
            </w:r>
            <w:proofErr w:type="spellStart"/>
            <w:r>
              <w:t>i</w:t>
            </w:r>
            <w:proofErr w:type="spellEnd"/>
            <w:proofErr w:type="gramEnd"/>
            <w:r>
              <w:t xml:space="preserve"> add one person at a time, it works, but </w:t>
            </w:r>
            <w:proofErr w:type="gramStart"/>
            <w:r>
              <w:t xml:space="preserve">if </w:t>
            </w:r>
            <w:proofErr w:type="spellStart"/>
            <w:r>
              <w:t>i</w:t>
            </w:r>
            <w:proofErr w:type="spellEnd"/>
            <w:proofErr w:type="gramEnd"/>
            <w:r>
              <w:t xml:space="preserve"> add multiple at a time, it looks like it works, but it </w:t>
            </w:r>
            <w:proofErr w:type="gramStart"/>
            <w:r>
              <w:t>trips</w:t>
            </w:r>
            <w:proofErr w:type="gramEnd"/>
            <w:r>
              <w:t xml:space="preserve"> an error</w:t>
            </w:r>
          </w:p>
        </w:tc>
      </w:tr>
      <w:tr w:rsidR="00991396" w14:paraId="30C9BD2D" w14:textId="77777777" w:rsidTr="00991396">
        <w:trPr>
          <w:cantSplit/>
          <w:trHeight w:val="575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50201294" w14:textId="77777777" w:rsidR="00991396" w:rsidRPr="00C07312" w:rsidRDefault="00991396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7975A1B6" w14:textId="77777777" w:rsidR="00991396" w:rsidRPr="00EE2021" w:rsidRDefault="00991396" w:rsidP="00452CFE">
            <w:r>
              <w:t>[text]</w:t>
            </w:r>
          </w:p>
        </w:tc>
      </w:tr>
      <w:tr w:rsidR="00991396" w14:paraId="1F20D578" w14:textId="77777777" w:rsidTr="00991396">
        <w:trPr>
          <w:cantSplit/>
          <w:trHeight w:val="530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466B3D24" w14:textId="77777777" w:rsidR="00991396" w:rsidRPr="00C07312" w:rsidRDefault="00991396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1B156718" w14:textId="77777777" w:rsidR="00991396" w:rsidRPr="00EE2021" w:rsidRDefault="00991396" w:rsidP="00452CFE">
            <w:r>
              <w:t>[text]</w:t>
            </w:r>
          </w:p>
        </w:tc>
      </w:tr>
      <w:tr w:rsidR="00991396" w14:paraId="0B94717F" w14:textId="77777777" w:rsidTr="00991396">
        <w:trPr>
          <w:cantSplit/>
          <w:trHeight w:val="43"/>
          <w:tblHeader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49AA1697" w14:textId="77777777" w:rsidR="00991396" w:rsidRPr="00C07312" w:rsidRDefault="00991396" w:rsidP="00452CFE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1D3168F6" w14:textId="77777777" w:rsidR="00991396" w:rsidRDefault="00991396" w:rsidP="00452CFE"/>
        </w:tc>
      </w:tr>
    </w:tbl>
    <w:p w14:paraId="58D2DD97" w14:textId="77777777" w:rsidR="00991396" w:rsidRDefault="00991396" w:rsidP="00964E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4D358A" w14:paraId="61937EEA" w14:textId="77777777" w:rsidTr="00452CFE">
        <w:trPr>
          <w:cantSplit/>
          <w:trHeight w:val="557"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1CC82825" w14:textId="5856C066" w:rsidR="004D358A" w:rsidRPr="00AD5ACA" w:rsidRDefault="004D358A" w:rsidP="00452CFE">
            <w:pPr>
              <w:outlineLvl w:val="2"/>
              <w:rPr>
                <w:b/>
                <w:bCs/>
                <w:color w:val="FFFFFF" w:themeColor="background1"/>
              </w:rPr>
            </w:pP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45B8E770" w14:textId="77777777" w:rsidR="004D358A" w:rsidRPr="00AD5ACA" w:rsidRDefault="004D358A" w:rsidP="00452CFE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[Priority]</w:t>
            </w:r>
          </w:p>
        </w:tc>
      </w:tr>
      <w:tr w:rsidR="004D358A" w14:paraId="3E4EFC29" w14:textId="77777777" w:rsidTr="00452CFE">
        <w:trPr>
          <w:cantSplit/>
          <w:jc w:val="center"/>
        </w:trPr>
        <w:tc>
          <w:tcPr>
            <w:tcW w:w="940" w:type="dxa"/>
            <w:shd w:val="clear" w:color="auto" w:fill="000000" w:themeFill="text1"/>
          </w:tcPr>
          <w:p w14:paraId="7278BEEE" w14:textId="77777777" w:rsidR="004D358A" w:rsidRDefault="004D358A" w:rsidP="00452CFE"/>
        </w:tc>
        <w:tc>
          <w:tcPr>
            <w:tcW w:w="3285" w:type="dxa"/>
            <w:gridSpan w:val="2"/>
          </w:tcPr>
          <w:p w14:paraId="1D41AE31" w14:textId="77777777" w:rsidR="004D358A" w:rsidRPr="00AD5ACA" w:rsidRDefault="004D358A" w:rsidP="00452CFE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7BC45FD8" w14:textId="77777777" w:rsidR="004D358A" w:rsidRDefault="004D358A" w:rsidP="00452CFE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379DDDB3" w14:textId="77777777" w:rsidR="004D358A" w:rsidRPr="00C07312" w:rsidRDefault="004D358A" w:rsidP="00452CFE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4D358A" w14:paraId="33BD1090" w14:textId="77777777" w:rsidTr="00452CFE">
        <w:trPr>
          <w:cantSplit/>
          <w:trHeight w:val="404"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772C8C74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03153D00" w14:textId="77777777" w:rsidR="004D358A" w:rsidRDefault="004D358A" w:rsidP="00452CFE">
            <w:r>
              <w:t>[Owner(s)]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60D1CA0B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6B40E5CE" w14:textId="77777777" w:rsidR="004D358A" w:rsidRDefault="004D358A" w:rsidP="00452CFE">
            <w:proofErr w:type="spellStart"/>
            <w:r>
              <w:t>Xx</w:t>
            </w:r>
            <w:proofErr w:type="spellEnd"/>
            <w:r>
              <w:t xml:space="preserve"> Hours</w:t>
            </w:r>
          </w:p>
        </w:tc>
      </w:tr>
      <w:tr w:rsidR="004D358A" w14:paraId="70917D20" w14:textId="77777777" w:rsidTr="00452CFE">
        <w:trPr>
          <w:cantSplit/>
          <w:trHeight w:val="458"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7731408C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37862BB4" w14:textId="77777777" w:rsidR="004D358A" w:rsidRDefault="004D358A" w:rsidP="00452CFE">
            <w:r>
              <w:t>[</w:t>
            </w:r>
            <w:r w:rsidRPr="001F4394">
              <w:t>Completed / In-progress / Postponed / Dropped ...</w:t>
            </w:r>
            <w:r>
              <w:t>]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31476126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1A66B098" w14:textId="77777777" w:rsidR="004D358A" w:rsidRDefault="004D358A" w:rsidP="00452CFE">
            <w:proofErr w:type="spellStart"/>
            <w:r>
              <w:t>Xx</w:t>
            </w:r>
            <w:proofErr w:type="spellEnd"/>
            <w:r>
              <w:t xml:space="preserve"> Hours</w:t>
            </w:r>
          </w:p>
        </w:tc>
      </w:tr>
      <w:tr w:rsidR="004D358A" w14:paraId="186A72F6" w14:textId="77777777" w:rsidTr="00452CFE">
        <w:trPr>
          <w:cantSplit/>
          <w:trHeight w:val="323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187A2086" w14:textId="77777777" w:rsidR="004D358A" w:rsidRPr="00AD5ACA" w:rsidRDefault="004D358A" w:rsidP="00452CFE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203E7DBD" w14:textId="77777777" w:rsidR="004D358A" w:rsidRPr="004734C0" w:rsidRDefault="004D358A" w:rsidP="00452CFE">
            <w:r w:rsidRPr="004734C0">
              <w:t>(</w:t>
            </w:r>
            <w:r>
              <w:t>Optional</w:t>
            </w:r>
            <w:r w:rsidRPr="004734C0">
              <w:t>)</w:t>
            </w:r>
          </w:p>
        </w:tc>
      </w:tr>
      <w:tr w:rsidR="004D358A" w14:paraId="2796BEC8" w14:textId="77777777" w:rsidTr="00452CFE">
        <w:trPr>
          <w:cantSplit/>
          <w:trHeight w:val="458"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46C8FCCA" w14:textId="77777777" w:rsidR="004D358A" w:rsidRPr="00C07312" w:rsidRDefault="004D358A" w:rsidP="00452CFE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4D358A" w14:paraId="2ED59A9E" w14:textId="77777777" w:rsidTr="00452CFE">
        <w:trPr>
          <w:cantSplit/>
          <w:trHeight w:val="323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5D21B9A0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71DB0717" w14:textId="77777777" w:rsidR="004D358A" w:rsidRPr="00C07312" w:rsidRDefault="004D358A" w:rsidP="00452CFE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7AABE0A2" w14:textId="77777777" w:rsidR="004D358A" w:rsidRDefault="004D358A" w:rsidP="00452CFE">
            <w:r>
              <w:t>[text]</w:t>
            </w:r>
          </w:p>
        </w:tc>
      </w:tr>
      <w:tr w:rsidR="004D358A" w14:paraId="4E30D71B" w14:textId="77777777" w:rsidTr="00452CFE">
        <w:trPr>
          <w:cantSplit/>
          <w:trHeight w:val="575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53996B4D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3FB642E3" w14:textId="77777777" w:rsidR="004D358A" w:rsidRPr="00EE2021" w:rsidRDefault="004D358A" w:rsidP="00452CFE">
            <w:r>
              <w:t>[text]</w:t>
            </w:r>
          </w:p>
        </w:tc>
      </w:tr>
      <w:tr w:rsidR="004D358A" w14:paraId="41A361E1" w14:textId="77777777" w:rsidTr="00452CFE">
        <w:trPr>
          <w:cantSplit/>
          <w:trHeight w:val="530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42B8FC14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4DAB59DD" w14:textId="77777777" w:rsidR="004D358A" w:rsidRPr="00EE2021" w:rsidRDefault="004D358A" w:rsidP="00452CFE">
            <w:r>
              <w:t>[text]</w:t>
            </w:r>
          </w:p>
        </w:tc>
      </w:tr>
      <w:tr w:rsidR="004D358A" w14:paraId="55918564" w14:textId="77777777" w:rsidTr="00452CFE">
        <w:trPr>
          <w:cantSplit/>
          <w:trHeight w:val="43"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33EED27A" w14:textId="77777777" w:rsidR="004D358A" w:rsidRPr="00C07312" w:rsidRDefault="004D358A" w:rsidP="00452CFE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6C0D4EB6" w14:textId="77777777" w:rsidR="004D358A" w:rsidRDefault="004D358A" w:rsidP="00452CFE"/>
        </w:tc>
      </w:tr>
    </w:tbl>
    <w:p w14:paraId="44476834" w14:textId="77777777" w:rsidR="004D358A" w:rsidRDefault="004D358A" w:rsidP="00964E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4D358A" w14:paraId="4636A1FB" w14:textId="77777777" w:rsidTr="00452CFE">
        <w:trPr>
          <w:cantSplit/>
          <w:trHeight w:val="557"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0E9C83E7" w14:textId="77777777" w:rsidR="004D358A" w:rsidRPr="00AD5ACA" w:rsidRDefault="004D358A" w:rsidP="00452CFE">
            <w:pPr>
              <w:outlineLvl w:val="2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[Task]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257CF7AE" w14:textId="77777777" w:rsidR="004D358A" w:rsidRPr="00AD5ACA" w:rsidRDefault="004D358A" w:rsidP="00452CFE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[Priority]</w:t>
            </w:r>
          </w:p>
        </w:tc>
      </w:tr>
      <w:tr w:rsidR="004D358A" w14:paraId="1ED9E9C5" w14:textId="77777777" w:rsidTr="00452CFE">
        <w:trPr>
          <w:cantSplit/>
          <w:jc w:val="center"/>
        </w:trPr>
        <w:tc>
          <w:tcPr>
            <w:tcW w:w="940" w:type="dxa"/>
            <w:shd w:val="clear" w:color="auto" w:fill="000000" w:themeFill="text1"/>
          </w:tcPr>
          <w:p w14:paraId="38F0F6DF" w14:textId="77777777" w:rsidR="004D358A" w:rsidRDefault="004D358A" w:rsidP="00452CFE"/>
        </w:tc>
        <w:tc>
          <w:tcPr>
            <w:tcW w:w="3285" w:type="dxa"/>
            <w:gridSpan w:val="2"/>
          </w:tcPr>
          <w:p w14:paraId="0F3B96F1" w14:textId="77777777" w:rsidR="004D358A" w:rsidRPr="00AD5ACA" w:rsidRDefault="004D358A" w:rsidP="00452CFE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7C1A4B6D" w14:textId="77777777" w:rsidR="004D358A" w:rsidRDefault="004D358A" w:rsidP="00452CFE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17CC976D" w14:textId="77777777" w:rsidR="004D358A" w:rsidRPr="00C07312" w:rsidRDefault="004D358A" w:rsidP="00452CFE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4D358A" w14:paraId="46D7EB7C" w14:textId="77777777" w:rsidTr="00452CFE">
        <w:trPr>
          <w:cantSplit/>
          <w:trHeight w:val="404"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28E9F4BF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325F167C" w14:textId="77777777" w:rsidR="004D358A" w:rsidRDefault="004D358A" w:rsidP="00452CFE">
            <w:r>
              <w:t>[Owner(s)]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04EE5763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469B1741" w14:textId="77777777" w:rsidR="004D358A" w:rsidRDefault="004D358A" w:rsidP="00452CFE">
            <w:proofErr w:type="spellStart"/>
            <w:r>
              <w:t>Xx</w:t>
            </w:r>
            <w:proofErr w:type="spellEnd"/>
            <w:r>
              <w:t xml:space="preserve"> Hours</w:t>
            </w:r>
          </w:p>
        </w:tc>
      </w:tr>
      <w:tr w:rsidR="004D358A" w14:paraId="7B092BF7" w14:textId="77777777" w:rsidTr="00452CFE">
        <w:trPr>
          <w:cantSplit/>
          <w:trHeight w:val="458"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6471C9D6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7C59161E" w14:textId="77777777" w:rsidR="004D358A" w:rsidRDefault="004D358A" w:rsidP="00452CFE">
            <w:r>
              <w:t>[</w:t>
            </w:r>
            <w:r w:rsidRPr="001F4394">
              <w:t>Completed / In-progress / Postponed / Dropped ...</w:t>
            </w:r>
            <w:r>
              <w:t>]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00B27503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593FAE28" w14:textId="77777777" w:rsidR="004D358A" w:rsidRDefault="004D358A" w:rsidP="00452CFE">
            <w:proofErr w:type="spellStart"/>
            <w:r>
              <w:t>Xx</w:t>
            </w:r>
            <w:proofErr w:type="spellEnd"/>
            <w:r>
              <w:t xml:space="preserve"> Hours</w:t>
            </w:r>
          </w:p>
        </w:tc>
      </w:tr>
      <w:tr w:rsidR="004D358A" w14:paraId="1BBC8490" w14:textId="77777777" w:rsidTr="00452CFE">
        <w:trPr>
          <w:cantSplit/>
          <w:trHeight w:val="323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29E89C91" w14:textId="77777777" w:rsidR="004D358A" w:rsidRPr="00AD5ACA" w:rsidRDefault="004D358A" w:rsidP="00452CFE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5BCB27A3" w14:textId="77777777" w:rsidR="004D358A" w:rsidRPr="004734C0" w:rsidRDefault="004D358A" w:rsidP="00452CFE">
            <w:r w:rsidRPr="004734C0">
              <w:t>(</w:t>
            </w:r>
            <w:r>
              <w:t>Optional</w:t>
            </w:r>
            <w:r w:rsidRPr="004734C0">
              <w:t>)</w:t>
            </w:r>
          </w:p>
        </w:tc>
      </w:tr>
      <w:tr w:rsidR="004D358A" w14:paraId="01609ADD" w14:textId="77777777" w:rsidTr="00452CFE">
        <w:trPr>
          <w:cantSplit/>
          <w:trHeight w:val="458"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2A3654D1" w14:textId="77777777" w:rsidR="004D358A" w:rsidRPr="00C07312" w:rsidRDefault="004D358A" w:rsidP="00452CFE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4D358A" w14:paraId="29EB9DD9" w14:textId="77777777" w:rsidTr="00452CFE">
        <w:trPr>
          <w:cantSplit/>
          <w:trHeight w:val="323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7221C7F4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1500DA46" w14:textId="77777777" w:rsidR="004D358A" w:rsidRPr="00C07312" w:rsidRDefault="004D358A" w:rsidP="00452CFE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5CC26D65" w14:textId="77777777" w:rsidR="004D358A" w:rsidRDefault="004D358A" w:rsidP="00452CFE">
            <w:r>
              <w:t>[text]</w:t>
            </w:r>
          </w:p>
        </w:tc>
      </w:tr>
      <w:tr w:rsidR="004D358A" w14:paraId="41C82DC4" w14:textId="77777777" w:rsidTr="00452CFE">
        <w:trPr>
          <w:cantSplit/>
          <w:trHeight w:val="575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4F1365B9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36324685" w14:textId="77777777" w:rsidR="004D358A" w:rsidRPr="00EE2021" w:rsidRDefault="004D358A" w:rsidP="00452CFE">
            <w:r>
              <w:t>[text]</w:t>
            </w:r>
          </w:p>
        </w:tc>
      </w:tr>
      <w:tr w:rsidR="004D358A" w14:paraId="1AFA73AD" w14:textId="77777777" w:rsidTr="00452CFE">
        <w:trPr>
          <w:cantSplit/>
          <w:trHeight w:val="530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37907CB0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3D0C4687" w14:textId="77777777" w:rsidR="004D358A" w:rsidRPr="00EE2021" w:rsidRDefault="004D358A" w:rsidP="00452CFE">
            <w:r>
              <w:t>[text]</w:t>
            </w:r>
          </w:p>
        </w:tc>
      </w:tr>
      <w:tr w:rsidR="004D358A" w14:paraId="6E14C0DA" w14:textId="77777777" w:rsidTr="00452CFE">
        <w:trPr>
          <w:cantSplit/>
          <w:trHeight w:val="43"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15346408" w14:textId="77777777" w:rsidR="004D358A" w:rsidRPr="00C07312" w:rsidRDefault="004D358A" w:rsidP="00452CFE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15EE3284" w14:textId="77777777" w:rsidR="004D358A" w:rsidRDefault="004D358A" w:rsidP="00452CFE"/>
        </w:tc>
      </w:tr>
    </w:tbl>
    <w:p w14:paraId="64656F88" w14:textId="77777777" w:rsidR="004D358A" w:rsidRDefault="004D358A" w:rsidP="00964E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4D358A" w14:paraId="3CA50FB0" w14:textId="77777777" w:rsidTr="00452CFE">
        <w:trPr>
          <w:cantSplit/>
          <w:trHeight w:val="557"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2B7E94C3" w14:textId="77777777" w:rsidR="004D358A" w:rsidRPr="00AD5ACA" w:rsidRDefault="004D358A" w:rsidP="00452CFE">
            <w:pPr>
              <w:outlineLvl w:val="2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[Task]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321DCF43" w14:textId="77777777" w:rsidR="004D358A" w:rsidRPr="00AD5ACA" w:rsidRDefault="004D358A" w:rsidP="00452CFE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[Priority]</w:t>
            </w:r>
          </w:p>
        </w:tc>
      </w:tr>
      <w:tr w:rsidR="004D358A" w14:paraId="668A1005" w14:textId="77777777" w:rsidTr="00452CFE">
        <w:trPr>
          <w:cantSplit/>
          <w:jc w:val="center"/>
        </w:trPr>
        <w:tc>
          <w:tcPr>
            <w:tcW w:w="940" w:type="dxa"/>
            <w:shd w:val="clear" w:color="auto" w:fill="000000" w:themeFill="text1"/>
          </w:tcPr>
          <w:p w14:paraId="23579E51" w14:textId="77777777" w:rsidR="004D358A" w:rsidRDefault="004D358A" w:rsidP="00452CFE"/>
        </w:tc>
        <w:tc>
          <w:tcPr>
            <w:tcW w:w="3285" w:type="dxa"/>
            <w:gridSpan w:val="2"/>
          </w:tcPr>
          <w:p w14:paraId="736158EC" w14:textId="77777777" w:rsidR="004D358A" w:rsidRPr="00AD5ACA" w:rsidRDefault="004D358A" w:rsidP="00452CFE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789D4B38" w14:textId="77777777" w:rsidR="004D358A" w:rsidRDefault="004D358A" w:rsidP="00452CFE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455B9C5A" w14:textId="77777777" w:rsidR="004D358A" w:rsidRPr="00C07312" w:rsidRDefault="004D358A" w:rsidP="00452CFE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4D358A" w14:paraId="0F01F513" w14:textId="77777777" w:rsidTr="00452CFE">
        <w:trPr>
          <w:cantSplit/>
          <w:trHeight w:val="404"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59957C29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56C923C2" w14:textId="77777777" w:rsidR="004D358A" w:rsidRDefault="004D358A" w:rsidP="00452CFE">
            <w:r>
              <w:t>[Owner(s)]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7D6DB4C5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74BCEDF6" w14:textId="77777777" w:rsidR="004D358A" w:rsidRDefault="004D358A" w:rsidP="00452CFE">
            <w:proofErr w:type="spellStart"/>
            <w:r>
              <w:t>Xx</w:t>
            </w:r>
            <w:proofErr w:type="spellEnd"/>
            <w:r>
              <w:t xml:space="preserve"> Hours</w:t>
            </w:r>
          </w:p>
        </w:tc>
      </w:tr>
      <w:tr w:rsidR="004D358A" w14:paraId="3B200F69" w14:textId="77777777" w:rsidTr="00452CFE">
        <w:trPr>
          <w:cantSplit/>
          <w:trHeight w:val="458"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5923935F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44D98990" w14:textId="77777777" w:rsidR="004D358A" w:rsidRDefault="004D358A" w:rsidP="00452CFE">
            <w:r>
              <w:t>[</w:t>
            </w:r>
            <w:r w:rsidRPr="001F4394">
              <w:t>Completed / In-progress / Postponed / Dropped ...</w:t>
            </w:r>
            <w:r>
              <w:t>]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687F4249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751ED6B7" w14:textId="77777777" w:rsidR="004D358A" w:rsidRDefault="004D358A" w:rsidP="00452CFE">
            <w:proofErr w:type="spellStart"/>
            <w:r>
              <w:t>Xx</w:t>
            </w:r>
            <w:proofErr w:type="spellEnd"/>
            <w:r>
              <w:t xml:space="preserve"> Hours</w:t>
            </w:r>
          </w:p>
        </w:tc>
      </w:tr>
      <w:tr w:rsidR="004D358A" w14:paraId="3F28291A" w14:textId="77777777" w:rsidTr="00452CFE">
        <w:trPr>
          <w:cantSplit/>
          <w:trHeight w:val="323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57FBFC65" w14:textId="77777777" w:rsidR="004D358A" w:rsidRPr="00AD5ACA" w:rsidRDefault="004D358A" w:rsidP="00452CFE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790E92F1" w14:textId="77777777" w:rsidR="004D358A" w:rsidRPr="004734C0" w:rsidRDefault="004D358A" w:rsidP="00452CFE">
            <w:r w:rsidRPr="004734C0">
              <w:t>(</w:t>
            </w:r>
            <w:r>
              <w:t>Optional</w:t>
            </w:r>
            <w:r w:rsidRPr="004734C0">
              <w:t>)</w:t>
            </w:r>
          </w:p>
        </w:tc>
      </w:tr>
      <w:tr w:rsidR="004D358A" w14:paraId="40AA9250" w14:textId="77777777" w:rsidTr="00452CFE">
        <w:trPr>
          <w:cantSplit/>
          <w:trHeight w:val="458"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02BDA689" w14:textId="77777777" w:rsidR="004D358A" w:rsidRPr="00C07312" w:rsidRDefault="004D358A" w:rsidP="00452CFE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4D358A" w14:paraId="189D7C37" w14:textId="77777777" w:rsidTr="00452CFE">
        <w:trPr>
          <w:cantSplit/>
          <w:trHeight w:val="323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6ABBD7E9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4356F61D" w14:textId="77777777" w:rsidR="004D358A" w:rsidRPr="00C07312" w:rsidRDefault="004D358A" w:rsidP="00452CFE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7A2C82A9" w14:textId="77777777" w:rsidR="004D358A" w:rsidRDefault="004D358A" w:rsidP="00452CFE">
            <w:r>
              <w:t>[text]</w:t>
            </w:r>
          </w:p>
        </w:tc>
      </w:tr>
      <w:tr w:rsidR="004D358A" w14:paraId="3A194296" w14:textId="77777777" w:rsidTr="00452CFE">
        <w:trPr>
          <w:cantSplit/>
          <w:trHeight w:val="575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6CB31654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2D6C983E" w14:textId="77777777" w:rsidR="004D358A" w:rsidRPr="00EE2021" w:rsidRDefault="004D358A" w:rsidP="00452CFE">
            <w:r>
              <w:t>[text]</w:t>
            </w:r>
          </w:p>
        </w:tc>
      </w:tr>
      <w:tr w:rsidR="004D358A" w14:paraId="56EFEBBD" w14:textId="77777777" w:rsidTr="00452CFE">
        <w:trPr>
          <w:cantSplit/>
          <w:trHeight w:val="530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761C59F1" w14:textId="77777777" w:rsidR="004D358A" w:rsidRPr="00C07312" w:rsidRDefault="004D358A" w:rsidP="00452CFE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38B37082" w14:textId="77777777" w:rsidR="004D358A" w:rsidRPr="00EE2021" w:rsidRDefault="004D358A" w:rsidP="00452CFE">
            <w:r>
              <w:t>[text]</w:t>
            </w:r>
          </w:p>
        </w:tc>
      </w:tr>
      <w:tr w:rsidR="004D358A" w14:paraId="2B13B866" w14:textId="77777777" w:rsidTr="00452CFE">
        <w:trPr>
          <w:cantSplit/>
          <w:trHeight w:val="43"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4D339A8F" w14:textId="77777777" w:rsidR="004D358A" w:rsidRPr="00C07312" w:rsidRDefault="004D358A" w:rsidP="00452CFE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4FBD452D" w14:textId="77777777" w:rsidR="004D358A" w:rsidRDefault="004D358A" w:rsidP="00452CFE"/>
        </w:tc>
      </w:tr>
    </w:tbl>
    <w:p w14:paraId="18450932" w14:textId="77777777" w:rsidR="004D358A" w:rsidRDefault="004D358A" w:rsidP="00964E29"/>
    <w:p w14:paraId="70C3478B" w14:textId="77777777" w:rsidR="004D358A" w:rsidRDefault="004D358A" w:rsidP="00964E29"/>
    <w:p w14:paraId="6B079410" w14:textId="77777777" w:rsidR="004D358A" w:rsidRDefault="004D358A" w:rsidP="00964E29"/>
    <w:p w14:paraId="2C8BDC7F" w14:textId="77777777" w:rsidR="00E91346" w:rsidRPr="001F4394" w:rsidRDefault="00335AEF" w:rsidP="00E91346">
      <w:pPr>
        <w:pStyle w:val="Heading2"/>
      </w:pPr>
      <w:r>
        <w:t xml:space="preserve">6. </w:t>
      </w:r>
      <w:r w:rsidR="00E91346" w:rsidRPr="001F4394">
        <w:t>Sprint review:</w:t>
      </w:r>
    </w:p>
    <w:p w14:paraId="0C96CA88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Was the sprint goal achieved? Yes/No: Provide details. </w:t>
      </w:r>
    </w:p>
    <w:p w14:paraId="0FE48772" w14:textId="34C7DFD9" w:rsidR="00E91346" w:rsidRPr="001F4394" w:rsidRDefault="00D9218D" w:rsidP="00E91346">
      <w:pPr>
        <w:pStyle w:val="ListParagraph"/>
        <w:numPr>
          <w:ilvl w:val="2"/>
          <w:numId w:val="4"/>
        </w:numPr>
      </w:pPr>
      <w:r>
        <w:t xml:space="preserve">Somewhat Yes. While we may not have achieved full CRRUD, we made substantial progress in that area. More importantly, we have achieved </w:t>
      </w:r>
      <w:r>
        <w:lastRenderedPageBreak/>
        <w:t>levels of automation that are immediate successes. One more week of this, and we will likely have a fully complete pipeline</w:t>
      </w:r>
    </w:p>
    <w:p w14:paraId="4D2CD131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Feedback from Customers/Stake holders/Product owner, etc. </w:t>
      </w:r>
    </w:p>
    <w:p w14:paraId="4B622828" w14:textId="45ED15DC" w:rsidR="00E91346" w:rsidRPr="001F4394" w:rsidRDefault="00D9218D" w:rsidP="00E91346">
      <w:pPr>
        <w:pStyle w:val="ListParagraph"/>
        <w:numPr>
          <w:ilvl w:val="2"/>
          <w:numId w:val="4"/>
        </w:numPr>
      </w:pPr>
      <w:r>
        <w:t>N/A</w:t>
      </w:r>
    </w:p>
    <w:p w14:paraId="0FAB5AD4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Focus for next sprint</w:t>
      </w:r>
    </w:p>
    <w:p w14:paraId="3BC837C1" w14:textId="41DF921F" w:rsidR="00E91346" w:rsidRPr="001F4394" w:rsidRDefault="00D9218D" w:rsidP="00E91346">
      <w:pPr>
        <w:pStyle w:val="ListParagraph"/>
        <w:numPr>
          <w:ilvl w:val="2"/>
          <w:numId w:val="4"/>
        </w:numPr>
      </w:pPr>
      <w:r>
        <w:t>Finishing up automation and beginning polishing</w:t>
      </w:r>
    </w:p>
    <w:p w14:paraId="0B0FBE8F" w14:textId="77777777" w:rsidR="00E91346" w:rsidRPr="001F4394" w:rsidRDefault="00335AEF" w:rsidP="00E91346">
      <w:pPr>
        <w:pStyle w:val="Heading2"/>
      </w:pPr>
      <w:r>
        <w:t xml:space="preserve">7. </w:t>
      </w:r>
      <w:r w:rsidR="00E91346" w:rsidRPr="001F4394">
        <w:t>Sprint retrospective:</w:t>
      </w:r>
    </w:p>
    <w:p w14:paraId="760E2673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Changes to the Scrum process, if any, that the team likes to make to the following sprints.</w:t>
      </w:r>
    </w:p>
    <w:p w14:paraId="17E5F3F4" w14:textId="0A1B091D" w:rsidR="00E91346" w:rsidRPr="001F4394" w:rsidRDefault="00D9218D" w:rsidP="00335AEF">
      <w:pPr>
        <w:pStyle w:val="ListParagraph"/>
        <w:numPr>
          <w:ilvl w:val="2"/>
          <w:numId w:val="4"/>
        </w:numPr>
      </w:pPr>
      <w:r>
        <w:t>N/A</w:t>
      </w:r>
    </w:p>
    <w:p w14:paraId="6BCC99F3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Other planned adjustments. </w:t>
      </w:r>
    </w:p>
    <w:p w14:paraId="233AF5F7" w14:textId="146D820A" w:rsidR="00E91346" w:rsidRPr="001F4394" w:rsidRDefault="00D9218D" w:rsidP="00E91346">
      <w:pPr>
        <w:pStyle w:val="ListParagraph"/>
        <w:numPr>
          <w:ilvl w:val="2"/>
          <w:numId w:val="4"/>
        </w:numPr>
      </w:pPr>
      <w:r>
        <w:t>GitHub Issues to Trello sync</w:t>
      </w:r>
    </w:p>
    <w:p w14:paraId="27FAD3C8" w14:textId="77777777" w:rsidR="00E91346" w:rsidRPr="001F4394" w:rsidRDefault="00335AEF" w:rsidP="00E91346">
      <w:pPr>
        <w:pStyle w:val="Heading2"/>
      </w:pPr>
      <w:r>
        <w:t xml:space="preserve">8. </w:t>
      </w:r>
      <w:r w:rsidR="00E91346" w:rsidRPr="001F4394">
        <w:t>Additional information, as appropriate.</w:t>
      </w:r>
    </w:p>
    <w:p w14:paraId="5C9B6B55" w14:textId="77777777" w:rsidR="00E91346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Daily Scrum meetings summary</w:t>
      </w:r>
    </w:p>
    <w:p w14:paraId="51718740" w14:textId="0A5E281E" w:rsidR="00E91346" w:rsidRDefault="00080EF2" w:rsidP="00E91346">
      <w:pPr>
        <w:pStyle w:val="ListParagraph"/>
        <w:numPr>
          <w:ilvl w:val="2"/>
          <w:numId w:val="4"/>
        </w:numPr>
      </w:pPr>
      <w:r>
        <w:t>[</w:t>
      </w:r>
      <w:r w:rsidR="00EF294D">
        <w:t>04</w:t>
      </w:r>
      <w:r>
        <w:t>.</w:t>
      </w:r>
      <w:proofErr w:type="gramStart"/>
      <w:r w:rsidR="00EF294D">
        <w:t>07</w:t>
      </w:r>
      <w:r>
        <w:t>.</w:t>
      </w:r>
      <w:r w:rsidR="00EF294D">
        <w:t>TU</w:t>
      </w:r>
      <w:proofErr w:type="gramEnd"/>
      <w:r>
        <w:t>]</w:t>
      </w:r>
      <w:r w:rsidR="00E91346">
        <w:t>:</w:t>
      </w:r>
      <w:r w:rsidR="00EF294D">
        <w:t xml:space="preserve"> (</w:t>
      </w:r>
    </w:p>
    <w:p w14:paraId="0B5E8742" w14:textId="77777777" w:rsidR="00E91346" w:rsidRDefault="00E91346" w:rsidP="00E91346">
      <w:pPr>
        <w:pStyle w:val="ListParagraph"/>
        <w:numPr>
          <w:ilvl w:val="0"/>
          <w:numId w:val="3"/>
        </w:numPr>
      </w:pPr>
      <w:r>
        <w:t>Jacob</w:t>
      </w:r>
    </w:p>
    <w:p w14:paraId="44779CC2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has been done over the last sprint period</w:t>
      </w:r>
      <w:r w:rsidRPr="00857573">
        <w:t>?</w:t>
      </w:r>
    </w:p>
    <w:p w14:paraId="193761CF" w14:textId="77777777" w:rsidR="00CA5016" w:rsidRPr="00CA5016" w:rsidRDefault="00CA5016" w:rsidP="00CA5016">
      <w:pPr>
        <w:pStyle w:val="ListParagraph"/>
        <w:numPr>
          <w:ilvl w:val="2"/>
          <w:numId w:val="3"/>
        </w:numPr>
      </w:pPr>
      <w:r w:rsidRPr="00CA5016">
        <w:t xml:space="preserve">Worked on Unit Testing and completed the </w:t>
      </w:r>
      <w:proofErr w:type="spellStart"/>
      <w:r w:rsidRPr="00CA5016">
        <w:t>ReadPerson</w:t>
      </w:r>
      <w:proofErr w:type="spellEnd"/>
      <w:r w:rsidRPr="00CA5016">
        <w:t xml:space="preserve"> tests</w:t>
      </w:r>
    </w:p>
    <w:p w14:paraId="7CB012E5" w14:textId="77777777" w:rsidR="00CA5016" w:rsidRPr="00CA5016" w:rsidRDefault="00CA5016" w:rsidP="00CA5016">
      <w:pPr>
        <w:pStyle w:val="ListParagraph"/>
        <w:numPr>
          <w:ilvl w:val="2"/>
          <w:numId w:val="3"/>
        </w:numPr>
      </w:pPr>
      <w:r w:rsidRPr="00CA5016">
        <w:t xml:space="preserve">Found a resource explaining how to automate </w:t>
      </w:r>
      <w:proofErr w:type="spellStart"/>
      <w:r w:rsidRPr="00CA5016">
        <w:t>xUnit</w:t>
      </w:r>
      <w:proofErr w:type="spellEnd"/>
      <w:r w:rsidRPr="00CA5016">
        <w:t xml:space="preserve"> tests using GitHub Actions</w:t>
      </w:r>
    </w:p>
    <w:p w14:paraId="09D1CD16" w14:textId="77777777" w:rsidR="00CA5016" w:rsidRPr="00CA5016" w:rsidRDefault="00CA5016" w:rsidP="00CA5016">
      <w:pPr>
        <w:pStyle w:val="ListParagraph"/>
        <w:numPr>
          <w:ilvl w:val="1"/>
          <w:numId w:val="3"/>
        </w:numPr>
      </w:pPr>
      <w:r w:rsidRPr="00CA5016">
        <w:t xml:space="preserve">Challenges: </w:t>
      </w:r>
    </w:p>
    <w:p w14:paraId="50B57C10" w14:textId="415AB0BA" w:rsidR="00CA5016" w:rsidRPr="00CA5016" w:rsidRDefault="00CA5016" w:rsidP="00CA5016">
      <w:pPr>
        <w:pStyle w:val="ListParagraph"/>
        <w:numPr>
          <w:ilvl w:val="2"/>
          <w:numId w:val="3"/>
        </w:numPr>
      </w:pPr>
      <w:r w:rsidRPr="00CA5016">
        <w:t>Some changes needed to be made throughout the project to accommodate the tests</w:t>
      </w:r>
    </w:p>
    <w:p w14:paraId="5D655F0E" w14:textId="77777777" w:rsidR="00CA5016" w:rsidRPr="00CA5016" w:rsidRDefault="00CA5016" w:rsidP="00CA5016">
      <w:pPr>
        <w:pStyle w:val="ListParagraph"/>
        <w:numPr>
          <w:ilvl w:val="2"/>
          <w:numId w:val="3"/>
        </w:numPr>
      </w:pPr>
      <w:r w:rsidRPr="00CA5016">
        <w:t>None of these should break anything, but if something crops up, let me know</w:t>
      </w:r>
    </w:p>
    <w:p w14:paraId="14FC95D9" w14:textId="77777777" w:rsidR="00CA5016" w:rsidRPr="00CA5016" w:rsidRDefault="00CA5016" w:rsidP="00CA5016">
      <w:pPr>
        <w:pStyle w:val="ListParagraph"/>
        <w:numPr>
          <w:ilvl w:val="2"/>
          <w:numId w:val="3"/>
        </w:numPr>
      </w:pPr>
      <w:r w:rsidRPr="00CA5016">
        <w:t>App would encounter a runtime error that I didn't know how to fix</w:t>
      </w:r>
    </w:p>
    <w:p w14:paraId="390D5FAD" w14:textId="77777777" w:rsidR="00CA5016" w:rsidRPr="00CA5016" w:rsidRDefault="00CA5016" w:rsidP="00CA5016">
      <w:pPr>
        <w:pStyle w:val="ListParagraph"/>
        <w:numPr>
          <w:ilvl w:val="3"/>
          <w:numId w:val="3"/>
        </w:numPr>
      </w:pPr>
      <w:r w:rsidRPr="00CA5016">
        <w:t xml:space="preserve">Was later fixed by </w:t>
      </w:r>
      <w:proofErr w:type="spellStart"/>
      <w:r w:rsidRPr="00CA5016">
        <w:t>teammember</w:t>
      </w:r>
      <w:proofErr w:type="spellEnd"/>
      <w:r w:rsidRPr="00CA5016">
        <w:t xml:space="preserve"> (thanks by the way)</w:t>
      </w:r>
    </w:p>
    <w:p w14:paraId="511C5261" w14:textId="77777777" w:rsidR="00CA5016" w:rsidRPr="00CA5016" w:rsidRDefault="00CA5016" w:rsidP="00CA5016">
      <w:pPr>
        <w:pStyle w:val="ListParagraph"/>
        <w:numPr>
          <w:ilvl w:val="1"/>
          <w:numId w:val="3"/>
        </w:numPr>
      </w:pPr>
      <w:r w:rsidRPr="00CA5016">
        <w:t xml:space="preserve">Intentions for current period (Tuesday): </w:t>
      </w:r>
    </w:p>
    <w:p w14:paraId="30A5CCC8" w14:textId="77777777" w:rsidR="00CA5016" w:rsidRDefault="00CA5016" w:rsidP="00CA5016">
      <w:pPr>
        <w:pStyle w:val="ListParagraph"/>
        <w:numPr>
          <w:ilvl w:val="2"/>
          <w:numId w:val="3"/>
        </w:numPr>
      </w:pPr>
      <w:r w:rsidRPr="00CA5016">
        <w:t>Run through the app to ensure that changes made outside of test project didn't break anything</w:t>
      </w:r>
    </w:p>
    <w:p w14:paraId="5B9DF9B4" w14:textId="63ADD59E" w:rsidR="00E91346" w:rsidRDefault="00E91346" w:rsidP="00CA5016">
      <w:pPr>
        <w:pStyle w:val="ListParagraph"/>
        <w:numPr>
          <w:ilvl w:val="0"/>
          <w:numId w:val="3"/>
        </w:numPr>
      </w:pPr>
      <w:r>
        <w:t>Ronan</w:t>
      </w:r>
    </w:p>
    <w:p w14:paraId="568160CE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lastRenderedPageBreak/>
        <w:t>What has been done over the last sprint period</w:t>
      </w:r>
      <w:r w:rsidRPr="00857573">
        <w:t>?</w:t>
      </w:r>
    </w:p>
    <w:p w14:paraId="3C6BA6B0" w14:textId="2EFD2023" w:rsidR="00080EF2" w:rsidRDefault="007B41C1" w:rsidP="00080EF2">
      <w:pPr>
        <w:pStyle w:val="ListParagraph"/>
        <w:numPr>
          <w:ilvl w:val="2"/>
          <w:numId w:val="3"/>
        </w:numPr>
      </w:pPr>
      <w:r>
        <w:t>Scrum master responsibilities</w:t>
      </w:r>
    </w:p>
    <w:p w14:paraId="08E67E57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Any Challenges/Problems</w:t>
      </w:r>
      <w:r>
        <w:t>?</w:t>
      </w:r>
    </w:p>
    <w:p w14:paraId="0D897F43" w14:textId="2B90C7F6" w:rsidR="00080EF2" w:rsidRDefault="007B41C1" w:rsidP="00080EF2">
      <w:pPr>
        <w:pStyle w:val="ListParagraph"/>
        <w:numPr>
          <w:ilvl w:val="2"/>
          <w:numId w:val="3"/>
        </w:numPr>
      </w:pPr>
      <w:r>
        <w:t>N/A</w:t>
      </w:r>
    </w:p>
    <w:p w14:paraId="6EE3F4E5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3A36E0F0" w14:textId="7E622224" w:rsidR="00080EF2" w:rsidRDefault="007B41C1" w:rsidP="00080EF2">
      <w:pPr>
        <w:pStyle w:val="ListParagraph"/>
        <w:numPr>
          <w:ilvl w:val="2"/>
          <w:numId w:val="3"/>
        </w:numPr>
      </w:pPr>
      <w:proofErr w:type="gramStart"/>
      <w:r>
        <w:t>Expanding on</w:t>
      </w:r>
      <w:proofErr w:type="gramEnd"/>
      <w:r>
        <w:t xml:space="preserve"> visual touches to bridge our data and our visuals</w:t>
      </w:r>
    </w:p>
    <w:p w14:paraId="666038D1" w14:textId="77777777" w:rsidR="00E91346" w:rsidRDefault="00E91346" w:rsidP="00E91346">
      <w:pPr>
        <w:pStyle w:val="ListParagraph"/>
        <w:numPr>
          <w:ilvl w:val="0"/>
          <w:numId w:val="3"/>
        </w:numPr>
      </w:pPr>
      <w:r>
        <w:t>Kaleb</w:t>
      </w:r>
    </w:p>
    <w:p w14:paraId="14709DC5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has been done over the last sprint period</w:t>
      </w:r>
      <w:r w:rsidRPr="00857573">
        <w:t>?</w:t>
      </w:r>
    </w:p>
    <w:p w14:paraId="3F613B00" w14:textId="769DA50A" w:rsidR="00080EF2" w:rsidRDefault="005B0A0A" w:rsidP="00080EF2">
      <w:pPr>
        <w:pStyle w:val="ListParagraph"/>
        <w:numPr>
          <w:ilvl w:val="2"/>
          <w:numId w:val="3"/>
        </w:numPr>
      </w:pPr>
      <w:r>
        <w:t>Implementing a basic Rooms interface as a page view</w:t>
      </w:r>
    </w:p>
    <w:p w14:paraId="10213DD4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 xml:space="preserve"> Any Challenges/Problems</w:t>
      </w:r>
      <w:r>
        <w:t>?</w:t>
      </w:r>
    </w:p>
    <w:p w14:paraId="664DA4C9" w14:textId="1A1DE621" w:rsidR="00080EF2" w:rsidRDefault="005B0A0A" w:rsidP="00080EF2">
      <w:pPr>
        <w:pStyle w:val="ListParagraph"/>
        <w:numPr>
          <w:ilvl w:val="2"/>
          <w:numId w:val="3"/>
        </w:numPr>
      </w:pPr>
      <w:r>
        <w:t>N/A</w:t>
      </w:r>
    </w:p>
    <w:p w14:paraId="4BB7AAC1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601E91FE" w14:textId="38FD5053" w:rsidR="00080EF2" w:rsidRDefault="00E91346" w:rsidP="00080EF2">
      <w:pPr>
        <w:pStyle w:val="ListParagraph"/>
        <w:numPr>
          <w:ilvl w:val="2"/>
          <w:numId w:val="3"/>
        </w:numPr>
      </w:pPr>
      <w:r>
        <w:t xml:space="preserve"> </w:t>
      </w:r>
      <w:r w:rsidR="005B0A0A">
        <w:t>Implementing adding People to Rooms through the Rooms view</w:t>
      </w:r>
    </w:p>
    <w:p w14:paraId="2312F75E" w14:textId="260306C3" w:rsidR="00C55DEA" w:rsidRDefault="00C55DEA" w:rsidP="00C55DEA">
      <w:pPr>
        <w:pStyle w:val="ListParagraph"/>
        <w:numPr>
          <w:ilvl w:val="0"/>
          <w:numId w:val="3"/>
        </w:numPr>
      </w:pPr>
      <w:r>
        <w:t>Quinn</w:t>
      </w:r>
    </w:p>
    <w:p w14:paraId="762DE0CE" w14:textId="77777777" w:rsidR="00CA5016" w:rsidRDefault="008C3CF0" w:rsidP="00CA5016">
      <w:pPr>
        <w:pStyle w:val="ListParagraph"/>
        <w:numPr>
          <w:ilvl w:val="1"/>
          <w:numId w:val="3"/>
        </w:numPr>
      </w:pPr>
      <w:r>
        <w:t xml:space="preserve"> </w:t>
      </w:r>
      <w:r w:rsidR="00CA5016" w:rsidRPr="00AD3723">
        <w:rPr>
          <w:i/>
          <w:iCs/>
        </w:rPr>
        <w:t>What has been done over the last sprint period</w:t>
      </w:r>
      <w:r w:rsidR="00CA5016" w:rsidRPr="00857573">
        <w:t>?</w:t>
      </w:r>
    </w:p>
    <w:p w14:paraId="5916446F" w14:textId="4519FBC4" w:rsidR="00CA5016" w:rsidRDefault="00EF294D" w:rsidP="00CA5016">
      <w:pPr>
        <w:pStyle w:val="ListParagraph"/>
        <w:numPr>
          <w:ilvl w:val="2"/>
          <w:numId w:val="3"/>
        </w:numPr>
      </w:pPr>
      <w:r>
        <w:t>GitHub Actions</w:t>
      </w:r>
    </w:p>
    <w:p w14:paraId="747329F0" w14:textId="1927A127" w:rsidR="00EF294D" w:rsidRDefault="00EF294D" w:rsidP="00CA5016">
      <w:pPr>
        <w:pStyle w:val="ListParagraph"/>
        <w:numPr>
          <w:ilvl w:val="2"/>
          <w:numId w:val="3"/>
        </w:numPr>
      </w:pPr>
      <w:r>
        <w:t>Initial CI/CD Pipeline</w:t>
      </w:r>
    </w:p>
    <w:p w14:paraId="559D8FA9" w14:textId="19C4A918" w:rsidR="00EF294D" w:rsidRDefault="00EF294D" w:rsidP="00CA5016">
      <w:pPr>
        <w:pStyle w:val="ListParagraph"/>
        <w:numPr>
          <w:ilvl w:val="2"/>
          <w:numId w:val="3"/>
        </w:numPr>
      </w:pPr>
      <w:r>
        <w:t>Versioning Schema</w:t>
      </w:r>
    </w:p>
    <w:p w14:paraId="5FCE8D51" w14:textId="35F35FFC" w:rsidR="00EF294D" w:rsidRDefault="00EF294D" w:rsidP="00CA5016">
      <w:pPr>
        <w:pStyle w:val="ListParagraph"/>
        <w:numPr>
          <w:ilvl w:val="2"/>
          <w:numId w:val="3"/>
        </w:numPr>
      </w:pPr>
      <w:r>
        <w:t>Workflow changes</w:t>
      </w:r>
    </w:p>
    <w:p w14:paraId="39E71A6D" w14:textId="5C4E0E76" w:rsidR="00EF294D" w:rsidRPr="00CA5016" w:rsidRDefault="00EF294D" w:rsidP="00CA5016">
      <w:pPr>
        <w:pStyle w:val="ListParagraph"/>
        <w:numPr>
          <w:ilvl w:val="2"/>
          <w:numId w:val="3"/>
        </w:numPr>
      </w:pPr>
      <w:r>
        <w:t>Adjusted Windows build to eliminate workflow bottleneck for some developers</w:t>
      </w:r>
    </w:p>
    <w:p w14:paraId="464C2B11" w14:textId="77777777" w:rsidR="00CA5016" w:rsidRDefault="00CA5016" w:rsidP="00CA501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 xml:space="preserve"> Any Challenges/Problems</w:t>
      </w:r>
      <w:r>
        <w:t>?</w:t>
      </w:r>
    </w:p>
    <w:p w14:paraId="731D15B9" w14:textId="1BAC0A52" w:rsidR="00CA5016" w:rsidRDefault="00EF294D" w:rsidP="00CA5016">
      <w:pPr>
        <w:pStyle w:val="ListParagraph"/>
        <w:numPr>
          <w:ilvl w:val="2"/>
          <w:numId w:val="3"/>
        </w:numPr>
      </w:pPr>
      <w:r>
        <w:t xml:space="preserve">Standard </w:t>
      </w:r>
      <w:proofErr w:type="spellStart"/>
      <w:r>
        <w:t>SemVar</w:t>
      </w:r>
      <w:proofErr w:type="spellEnd"/>
      <w:r>
        <w:t xml:space="preserve"> is mostly applicable to code bases that include a public API. </w:t>
      </w:r>
    </w:p>
    <w:p w14:paraId="0DF0BF2C" w14:textId="332C828C" w:rsidR="00EF294D" w:rsidRDefault="00EF294D" w:rsidP="00CA5016">
      <w:pPr>
        <w:pStyle w:val="ListParagraph"/>
        <w:numPr>
          <w:ilvl w:val="2"/>
          <w:numId w:val="3"/>
        </w:numPr>
      </w:pPr>
      <w:r>
        <w:t xml:space="preserve">Home screen images and button images would not </w:t>
      </w:r>
      <w:proofErr w:type="gramStart"/>
      <w:r>
        <w:t>render</w:t>
      </w:r>
      <w:proofErr w:type="gramEnd"/>
      <w:r>
        <w:t xml:space="preserve"> in Windows release environments</w:t>
      </w:r>
    </w:p>
    <w:p w14:paraId="001B65A4" w14:textId="6B4670AF" w:rsidR="00EF294D" w:rsidRDefault="00EF294D" w:rsidP="00EF294D">
      <w:pPr>
        <w:pStyle w:val="ListParagraph"/>
        <w:numPr>
          <w:ilvl w:val="3"/>
          <w:numId w:val="3"/>
        </w:numPr>
      </w:pPr>
      <w:r>
        <w:t>This was solved by adding a text label element that would have an opacity of 1.0 on Windows, and 0.0 on Android</w:t>
      </w:r>
    </w:p>
    <w:p w14:paraId="3DD73F49" w14:textId="77777777" w:rsidR="00CA5016" w:rsidRDefault="00CA5016" w:rsidP="00CA501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3E10B448" w14:textId="3151BA74" w:rsidR="00EF294D" w:rsidRDefault="00EF294D" w:rsidP="00EF294D">
      <w:pPr>
        <w:pStyle w:val="ListParagraph"/>
        <w:numPr>
          <w:ilvl w:val="2"/>
          <w:numId w:val="3"/>
        </w:numPr>
      </w:pPr>
      <w:r>
        <w:t>Share what I have learned with team, as well as thought processes behind changes</w:t>
      </w:r>
    </w:p>
    <w:p w14:paraId="05A3AEB6" w14:textId="0B9978DE" w:rsidR="00CA5016" w:rsidRDefault="00CA5016" w:rsidP="00CA5016">
      <w:pPr>
        <w:pStyle w:val="ListParagraph"/>
        <w:numPr>
          <w:ilvl w:val="2"/>
          <w:numId w:val="3"/>
        </w:numPr>
      </w:pPr>
      <w:r>
        <w:t xml:space="preserve"> </w:t>
      </w:r>
      <w:r w:rsidR="00EF294D">
        <w:t>Assist team members with Build errors</w:t>
      </w:r>
    </w:p>
    <w:p w14:paraId="457B9E3B" w14:textId="79F6A79F" w:rsidR="00EF294D" w:rsidRDefault="00EF294D" w:rsidP="00EF294D">
      <w:pPr>
        <w:pStyle w:val="ListParagraph"/>
        <w:numPr>
          <w:ilvl w:val="0"/>
          <w:numId w:val="3"/>
        </w:numPr>
      </w:pPr>
      <w:r>
        <w:t>Dominic</w:t>
      </w:r>
    </w:p>
    <w:p w14:paraId="3A5F7393" w14:textId="77777777" w:rsidR="00EF294D" w:rsidRDefault="00EF294D" w:rsidP="00EF294D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lastRenderedPageBreak/>
        <w:t>What has been done over the last sprint period</w:t>
      </w:r>
      <w:r w:rsidRPr="00857573">
        <w:t>?</w:t>
      </w:r>
    </w:p>
    <w:p w14:paraId="27947A5F" w14:textId="74F00DF5" w:rsidR="00EF294D" w:rsidRPr="00CA5016" w:rsidRDefault="00EF294D" w:rsidP="00EF294D">
      <w:pPr>
        <w:pStyle w:val="ListParagraph"/>
        <w:numPr>
          <w:ilvl w:val="2"/>
          <w:numId w:val="3"/>
        </w:numPr>
      </w:pPr>
      <w:r>
        <w:t>Person Update and Person Delete methods</w:t>
      </w:r>
    </w:p>
    <w:p w14:paraId="062757CC" w14:textId="77777777" w:rsidR="00EF294D" w:rsidRDefault="00EF294D" w:rsidP="00EF294D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 xml:space="preserve"> Any Challenges/Problems</w:t>
      </w:r>
      <w:r>
        <w:t>?</w:t>
      </w:r>
    </w:p>
    <w:p w14:paraId="17E35B41" w14:textId="6BA90C7D" w:rsidR="00EF294D" w:rsidRDefault="007B41C1" w:rsidP="00EF294D">
      <w:pPr>
        <w:pStyle w:val="ListParagraph"/>
        <w:numPr>
          <w:ilvl w:val="2"/>
          <w:numId w:val="3"/>
        </w:numPr>
      </w:pPr>
      <w:r>
        <w:t>Laptop cannot build and deploy properly in Android Emulator. Windows Environment would build, but nothing would be rendered on the screen, so I cannot select buttons.</w:t>
      </w:r>
    </w:p>
    <w:p w14:paraId="1FC5588D" w14:textId="77777777" w:rsidR="00EF294D" w:rsidRDefault="00EF294D" w:rsidP="00EF294D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7DF935F5" w14:textId="424FAAE5" w:rsidR="008C3CF0" w:rsidRDefault="007B41C1" w:rsidP="008C3CF0">
      <w:pPr>
        <w:pStyle w:val="ListParagraph"/>
        <w:numPr>
          <w:ilvl w:val="2"/>
          <w:numId w:val="3"/>
        </w:numPr>
      </w:pPr>
      <w:r>
        <w:t>Get assistance from a team member to test my code changes to see whether my methods work</w:t>
      </w:r>
    </w:p>
    <w:p w14:paraId="17B4344B" w14:textId="77777777" w:rsidR="000E5915" w:rsidRDefault="000E5915" w:rsidP="000E5915">
      <w:pPr>
        <w:pStyle w:val="ListParagraph"/>
        <w:ind w:left="3960"/>
      </w:pPr>
    </w:p>
    <w:p w14:paraId="72952635" w14:textId="458FA203" w:rsidR="008C3CF0" w:rsidRDefault="008C3CF0" w:rsidP="008C3CF0">
      <w:pPr>
        <w:pStyle w:val="ListParagraph"/>
        <w:numPr>
          <w:ilvl w:val="2"/>
          <w:numId w:val="4"/>
        </w:numPr>
      </w:pPr>
      <w:r>
        <w:t>[</w:t>
      </w:r>
      <w:r w:rsidR="000E5915">
        <w:t>04</w:t>
      </w:r>
      <w:r>
        <w:t>.</w:t>
      </w:r>
      <w:r w:rsidR="000E5915">
        <w:t>09</w:t>
      </w:r>
      <w:r>
        <w:t>.</w:t>
      </w:r>
      <w:r w:rsidR="000E5915">
        <w:t>TR</w:t>
      </w:r>
      <w:r>
        <w:t>]:</w:t>
      </w:r>
    </w:p>
    <w:p w14:paraId="5EE7B830" w14:textId="77777777" w:rsidR="008C3CF0" w:rsidRDefault="008C3CF0" w:rsidP="008C3CF0">
      <w:pPr>
        <w:pStyle w:val="ListParagraph"/>
        <w:numPr>
          <w:ilvl w:val="0"/>
          <w:numId w:val="3"/>
        </w:numPr>
      </w:pPr>
      <w:r>
        <w:t>Jacob</w:t>
      </w:r>
    </w:p>
    <w:p w14:paraId="7A9200CC" w14:textId="77777777" w:rsidR="008C3CF0" w:rsidRDefault="008C3CF0" w:rsidP="008C3CF0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has been done over the last sprint period</w:t>
      </w:r>
      <w:r w:rsidRPr="00857573">
        <w:t>?</w:t>
      </w:r>
    </w:p>
    <w:p w14:paraId="4E357983" w14:textId="0A476564" w:rsidR="008C3CF0" w:rsidRDefault="00A7098E" w:rsidP="008C3CF0">
      <w:pPr>
        <w:pStyle w:val="ListParagraph"/>
        <w:numPr>
          <w:ilvl w:val="2"/>
          <w:numId w:val="3"/>
        </w:numPr>
      </w:pPr>
      <w:proofErr w:type="spellStart"/>
      <w:r>
        <w:t>xUnit</w:t>
      </w:r>
      <w:proofErr w:type="spellEnd"/>
      <w:r>
        <w:t xml:space="preserve"> Tests for Create and Read </w:t>
      </w:r>
      <w:proofErr w:type="gramStart"/>
      <w:r>
        <w:t>person</w:t>
      </w:r>
      <w:proofErr w:type="gramEnd"/>
    </w:p>
    <w:p w14:paraId="7483638A" w14:textId="77777777" w:rsidR="008C3CF0" w:rsidRDefault="008C3CF0" w:rsidP="008C3CF0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Any Challenges/Problems</w:t>
      </w:r>
      <w:r>
        <w:t>?</w:t>
      </w:r>
    </w:p>
    <w:p w14:paraId="6F8E93E0" w14:textId="311033CD" w:rsidR="008C3CF0" w:rsidRDefault="00A7098E" w:rsidP="008C3CF0">
      <w:pPr>
        <w:pStyle w:val="ListParagraph"/>
        <w:numPr>
          <w:ilvl w:val="2"/>
          <w:numId w:val="3"/>
        </w:numPr>
      </w:pPr>
      <w:r>
        <w:t>Tests for Net10-Android cannot run without a service like Appium, which may be outside of the scope of this service</w:t>
      </w:r>
    </w:p>
    <w:p w14:paraId="4BCBE432" w14:textId="77777777" w:rsidR="008C3CF0" w:rsidRDefault="008C3CF0" w:rsidP="008C3CF0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67FE3AB0" w14:textId="6342B5AC" w:rsidR="008C3CF0" w:rsidRDefault="00A7098E" w:rsidP="008C3CF0">
      <w:pPr>
        <w:pStyle w:val="ListParagraph"/>
        <w:numPr>
          <w:ilvl w:val="2"/>
          <w:numId w:val="3"/>
        </w:numPr>
      </w:pPr>
      <w:r>
        <w:t xml:space="preserve">Research more into integrating </w:t>
      </w:r>
      <w:proofErr w:type="spellStart"/>
      <w:r>
        <w:t>xUnit</w:t>
      </w:r>
      <w:proofErr w:type="spellEnd"/>
      <w:r>
        <w:t xml:space="preserve"> tests into CI/CD pipeline</w:t>
      </w:r>
    </w:p>
    <w:p w14:paraId="1F1E5AB1" w14:textId="77777777" w:rsidR="008C3CF0" w:rsidRDefault="008C3CF0" w:rsidP="008C3CF0">
      <w:pPr>
        <w:pStyle w:val="ListParagraph"/>
        <w:numPr>
          <w:ilvl w:val="0"/>
          <w:numId w:val="3"/>
        </w:numPr>
      </w:pPr>
      <w:r>
        <w:t>Ronan</w:t>
      </w:r>
    </w:p>
    <w:p w14:paraId="6A89E93A" w14:textId="77777777" w:rsidR="008C3CF0" w:rsidRDefault="008C3CF0" w:rsidP="008C3CF0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has been done over the last sprint period</w:t>
      </w:r>
      <w:r w:rsidRPr="00857573">
        <w:t>?</w:t>
      </w:r>
    </w:p>
    <w:p w14:paraId="47C5475D" w14:textId="4F3BF0A4" w:rsidR="008C3CF0" w:rsidRDefault="00A7098E" w:rsidP="008C3CF0">
      <w:pPr>
        <w:pStyle w:val="ListParagraph"/>
        <w:numPr>
          <w:ilvl w:val="2"/>
          <w:numId w:val="3"/>
        </w:numPr>
      </w:pPr>
      <w:r>
        <w:t>Beginning of implementing representation of “is Favorite” property into the UI</w:t>
      </w:r>
    </w:p>
    <w:p w14:paraId="764F86D6" w14:textId="77777777" w:rsidR="008C3CF0" w:rsidRDefault="008C3CF0" w:rsidP="008C3CF0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Any Challenges/Problems</w:t>
      </w:r>
      <w:r>
        <w:t>?</w:t>
      </w:r>
    </w:p>
    <w:p w14:paraId="63F4A797" w14:textId="4FAF4DCF" w:rsidR="008C3CF0" w:rsidRDefault="00F66A64" w:rsidP="008C3CF0">
      <w:pPr>
        <w:pStyle w:val="ListParagraph"/>
        <w:numPr>
          <w:ilvl w:val="2"/>
          <w:numId w:val="3"/>
        </w:numPr>
      </w:pPr>
      <w:r>
        <w:t>The same Image rendering issues as before</w:t>
      </w:r>
    </w:p>
    <w:p w14:paraId="3BCE42C4" w14:textId="77777777" w:rsidR="008C3CF0" w:rsidRDefault="008C3CF0" w:rsidP="008C3CF0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72E43D28" w14:textId="74681B43" w:rsidR="008C3CF0" w:rsidRDefault="00F66A64" w:rsidP="008C3CF0">
      <w:pPr>
        <w:pStyle w:val="ListParagraph"/>
        <w:numPr>
          <w:ilvl w:val="2"/>
          <w:numId w:val="3"/>
        </w:numPr>
      </w:pPr>
      <w:proofErr w:type="spellStart"/>
      <w:r>
        <w:t>Bugfixing</w:t>
      </w:r>
      <w:proofErr w:type="spellEnd"/>
      <w:r>
        <w:t xml:space="preserve"> and continuing to implement “favorites” feature into the UI</w:t>
      </w:r>
    </w:p>
    <w:p w14:paraId="390B0D36" w14:textId="77777777" w:rsidR="008C3CF0" w:rsidRDefault="008C3CF0" w:rsidP="008C3CF0">
      <w:pPr>
        <w:pStyle w:val="ListParagraph"/>
        <w:numPr>
          <w:ilvl w:val="0"/>
          <w:numId w:val="3"/>
        </w:numPr>
      </w:pPr>
      <w:r>
        <w:t>Kaleb</w:t>
      </w:r>
    </w:p>
    <w:p w14:paraId="780696D2" w14:textId="77777777" w:rsidR="008C3CF0" w:rsidRDefault="008C3CF0" w:rsidP="008C3CF0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has been done over the last sprint period</w:t>
      </w:r>
      <w:r w:rsidRPr="00857573">
        <w:t>?</w:t>
      </w:r>
    </w:p>
    <w:p w14:paraId="2FD4FE0F" w14:textId="6A430A2B" w:rsidR="008C3CF0" w:rsidRDefault="00F66A64" w:rsidP="008C3CF0">
      <w:pPr>
        <w:pStyle w:val="ListParagraph"/>
        <w:numPr>
          <w:ilvl w:val="2"/>
          <w:numId w:val="3"/>
        </w:numPr>
      </w:pPr>
      <w:r>
        <w:t xml:space="preserve">Added actual functionality, such as </w:t>
      </w:r>
      <w:proofErr w:type="gramStart"/>
      <w:r>
        <w:t>read</w:t>
      </w:r>
      <w:proofErr w:type="gramEnd"/>
      <w:r>
        <w:t xml:space="preserve"> and adding people to rooms, within the Rooms view</w:t>
      </w:r>
    </w:p>
    <w:p w14:paraId="19236463" w14:textId="77777777" w:rsidR="008C3CF0" w:rsidRDefault="008C3CF0" w:rsidP="008C3CF0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 xml:space="preserve"> Any Challenges/Problems</w:t>
      </w:r>
      <w:r>
        <w:t>?</w:t>
      </w:r>
    </w:p>
    <w:p w14:paraId="7DCEE2C2" w14:textId="7500134D" w:rsidR="008C3CF0" w:rsidRDefault="00F66A64" w:rsidP="008C3CF0">
      <w:pPr>
        <w:pStyle w:val="ListParagraph"/>
        <w:numPr>
          <w:ilvl w:val="2"/>
          <w:numId w:val="3"/>
        </w:numPr>
      </w:pPr>
      <w:r>
        <w:lastRenderedPageBreak/>
        <w:t>Mostly in non-functional requirements, such as a 3 second lag spike, which may be noticeable to users</w:t>
      </w:r>
    </w:p>
    <w:p w14:paraId="04DE208B" w14:textId="77777777" w:rsidR="008C3CF0" w:rsidRDefault="008C3CF0" w:rsidP="008C3CF0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589335E8" w14:textId="58BF3E71" w:rsidR="008C3CF0" w:rsidRDefault="008C3CF0" w:rsidP="008C3CF0">
      <w:pPr>
        <w:pStyle w:val="ListParagraph"/>
        <w:numPr>
          <w:ilvl w:val="2"/>
          <w:numId w:val="3"/>
        </w:numPr>
      </w:pPr>
      <w:r>
        <w:t xml:space="preserve"> </w:t>
      </w:r>
      <w:r w:rsidR="00F66A64">
        <w:t>Figuring out what can be done to lower the lag spike</w:t>
      </w:r>
    </w:p>
    <w:p w14:paraId="2287F514" w14:textId="53BA5CB6" w:rsidR="008C3CF0" w:rsidRDefault="008C3CF0" w:rsidP="008C3CF0">
      <w:pPr>
        <w:pStyle w:val="ListParagraph"/>
        <w:numPr>
          <w:ilvl w:val="0"/>
          <w:numId w:val="3"/>
        </w:numPr>
      </w:pPr>
      <w:r>
        <w:t>Quinn</w:t>
      </w:r>
    </w:p>
    <w:p w14:paraId="3045FE0F" w14:textId="77777777" w:rsidR="00C52191" w:rsidRDefault="00C52191" w:rsidP="00C52191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has been done over the last sprint period</w:t>
      </w:r>
      <w:r w:rsidRPr="00857573">
        <w:t>?</w:t>
      </w:r>
    </w:p>
    <w:p w14:paraId="083044FE" w14:textId="5942DC80" w:rsidR="00C52191" w:rsidRDefault="00F66A64" w:rsidP="00C52191">
      <w:pPr>
        <w:pStyle w:val="ListParagraph"/>
        <w:numPr>
          <w:ilvl w:val="2"/>
          <w:numId w:val="3"/>
        </w:numPr>
      </w:pPr>
      <w:r>
        <w:t xml:space="preserve">Assisted Jacob in </w:t>
      </w:r>
      <w:proofErr w:type="spellStart"/>
      <w:r>
        <w:t>bugfixing</w:t>
      </w:r>
      <w:proofErr w:type="spellEnd"/>
      <w:r>
        <w:t xml:space="preserve"> for his branch</w:t>
      </w:r>
    </w:p>
    <w:p w14:paraId="63D1EC42" w14:textId="0A193080" w:rsidR="00F66A64" w:rsidRDefault="00F66A64" w:rsidP="00F66A64">
      <w:pPr>
        <w:pStyle w:val="ListParagraph"/>
        <w:numPr>
          <w:ilvl w:val="2"/>
          <w:numId w:val="3"/>
        </w:numPr>
      </w:pPr>
      <w:r>
        <w:t>Got Dominic up to speed with the changes, such as the elimination of the windows bottleneck, and the CI/CD pipeline</w:t>
      </w:r>
    </w:p>
    <w:p w14:paraId="3ED378F3" w14:textId="77777777" w:rsidR="00C52191" w:rsidRDefault="00C52191" w:rsidP="00C52191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 xml:space="preserve"> Any Challenges/Problems</w:t>
      </w:r>
      <w:r>
        <w:t>?</w:t>
      </w:r>
    </w:p>
    <w:p w14:paraId="51D3D05A" w14:textId="5981E7DF" w:rsidR="00C52191" w:rsidRDefault="00F66A64" w:rsidP="00C52191">
      <w:pPr>
        <w:pStyle w:val="ListParagraph"/>
        <w:numPr>
          <w:ilvl w:val="2"/>
          <w:numId w:val="3"/>
        </w:numPr>
      </w:pPr>
      <w:r>
        <w:t>Catching everyone up with demonstrations led to less time to work on scrum documentation</w:t>
      </w:r>
    </w:p>
    <w:p w14:paraId="45ECF0E0" w14:textId="77777777" w:rsidR="00C52191" w:rsidRDefault="00C52191" w:rsidP="00C52191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2DE19599" w14:textId="000E2D70" w:rsidR="00C52191" w:rsidRDefault="00C52191" w:rsidP="00C52191">
      <w:pPr>
        <w:pStyle w:val="ListParagraph"/>
        <w:numPr>
          <w:ilvl w:val="2"/>
          <w:numId w:val="3"/>
        </w:numPr>
      </w:pPr>
      <w:r>
        <w:t xml:space="preserve"> </w:t>
      </w:r>
      <w:r w:rsidR="00F66A64">
        <w:t>Wrapping up scrum activities</w:t>
      </w:r>
    </w:p>
    <w:p w14:paraId="63863FAF" w14:textId="34FA1B50" w:rsidR="00C52191" w:rsidRDefault="00C52191" w:rsidP="00C52191">
      <w:pPr>
        <w:pStyle w:val="ListParagraph"/>
        <w:numPr>
          <w:ilvl w:val="0"/>
          <w:numId w:val="3"/>
        </w:numPr>
      </w:pPr>
      <w:r>
        <w:t>Dominic</w:t>
      </w:r>
    </w:p>
    <w:p w14:paraId="397617CB" w14:textId="77777777" w:rsidR="00C52191" w:rsidRDefault="00C52191" w:rsidP="00C52191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has been done over the last sprint period</w:t>
      </w:r>
      <w:r w:rsidRPr="00857573">
        <w:t>?</w:t>
      </w:r>
    </w:p>
    <w:p w14:paraId="027BA6F5" w14:textId="7818375C" w:rsidR="00C52191" w:rsidRDefault="00F66A64" w:rsidP="00C52191">
      <w:pPr>
        <w:pStyle w:val="ListParagraph"/>
        <w:numPr>
          <w:ilvl w:val="2"/>
          <w:numId w:val="3"/>
        </w:numPr>
      </w:pPr>
      <w:r>
        <w:t>N/a</w:t>
      </w:r>
    </w:p>
    <w:p w14:paraId="5CC0C12B" w14:textId="77777777" w:rsidR="00C52191" w:rsidRDefault="00C52191" w:rsidP="00C52191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 xml:space="preserve"> Any Challenges/Problems</w:t>
      </w:r>
      <w:r>
        <w:t>?</w:t>
      </w:r>
    </w:p>
    <w:p w14:paraId="69BF895B" w14:textId="4B889062" w:rsidR="00C52191" w:rsidRDefault="00F66A64" w:rsidP="00C52191">
      <w:pPr>
        <w:pStyle w:val="ListParagraph"/>
        <w:numPr>
          <w:ilvl w:val="2"/>
          <w:numId w:val="3"/>
        </w:numPr>
      </w:pPr>
      <w:r>
        <w:t xml:space="preserve">Windows build prevented </w:t>
      </w:r>
      <w:r w:rsidR="00D9218D">
        <w:t>the test builds from working until Thursday</w:t>
      </w:r>
    </w:p>
    <w:p w14:paraId="740546C4" w14:textId="77777777" w:rsidR="00C52191" w:rsidRDefault="00C52191" w:rsidP="00C52191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0978BDD3" w14:textId="0E05F24A" w:rsidR="00C52191" w:rsidRDefault="00C52191" w:rsidP="00C52191">
      <w:pPr>
        <w:pStyle w:val="ListParagraph"/>
        <w:numPr>
          <w:ilvl w:val="2"/>
          <w:numId w:val="3"/>
        </w:numPr>
      </w:pPr>
      <w:r>
        <w:t xml:space="preserve"> </w:t>
      </w:r>
      <w:r w:rsidR="00D9218D">
        <w:t>Implementing Person Update and Delete</w:t>
      </w:r>
    </w:p>
    <w:p w14:paraId="2A70839E" w14:textId="77777777" w:rsidR="00C52191" w:rsidRDefault="00C52191" w:rsidP="00A7098E">
      <w:pPr>
        <w:pStyle w:val="ListParagraph"/>
        <w:ind w:left="3240"/>
      </w:pPr>
    </w:p>
    <w:p w14:paraId="42A4C185" w14:textId="77777777" w:rsidR="00C55DEA" w:rsidRDefault="00C55DEA" w:rsidP="008C3CF0"/>
    <w:p w14:paraId="0FD39BFC" w14:textId="77777777" w:rsidR="00E91346" w:rsidRPr="00E91346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E91346">
        <w:rPr>
          <w:rStyle w:val="IntenseEmphasis"/>
        </w:rPr>
        <w:t>Progress made and contributions of each member</w:t>
      </w:r>
    </w:p>
    <w:p w14:paraId="4413DCCD" w14:textId="67288004" w:rsidR="00E91346" w:rsidRDefault="00D9218D" w:rsidP="00E91346">
      <w:pPr>
        <w:pStyle w:val="ListParagraph"/>
        <w:numPr>
          <w:ilvl w:val="2"/>
          <w:numId w:val="4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Jacob – Automating Unit testing</w:t>
      </w:r>
    </w:p>
    <w:p w14:paraId="7D91004F" w14:textId="0505E7BD" w:rsidR="00D9218D" w:rsidRDefault="00D9218D" w:rsidP="00E91346">
      <w:pPr>
        <w:pStyle w:val="ListParagraph"/>
        <w:numPr>
          <w:ilvl w:val="2"/>
          <w:numId w:val="4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Kaleb – Rooms UI and UI-implementation of Room CRRUD</w:t>
      </w:r>
    </w:p>
    <w:p w14:paraId="33F9B52F" w14:textId="4627C45B" w:rsidR="00D9218D" w:rsidRDefault="00D9218D" w:rsidP="00E91346">
      <w:pPr>
        <w:pStyle w:val="ListParagraph"/>
        <w:numPr>
          <w:ilvl w:val="2"/>
          <w:numId w:val="4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Ronan – Expanding on Visuals</w:t>
      </w:r>
    </w:p>
    <w:p w14:paraId="0CB3754B" w14:textId="695D5B83" w:rsidR="00D9218D" w:rsidRPr="00E91346" w:rsidRDefault="00D9218D" w:rsidP="00E91346">
      <w:pPr>
        <w:pStyle w:val="ListParagraph"/>
        <w:numPr>
          <w:ilvl w:val="2"/>
          <w:numId w:val="4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Dominic – Person Update and Delete methods</w:t>
      </w:r>
    </w:p>
    <w:p w14:paraId="490A7E89" w14:textId="77777777" w:rsidR="00E91346" w:rsidRDefault="00335AEF" w:rsidP="00E91346">
      <w:pPr>
        <w:pStyle w:val="Heading2"/>
      </w:pPr>
      <w:r>
        <w:rPr>
          <w:rFonts w:ascii="Segoe UI Emoji" w:hAnsi="Segoe UI Emoji" w:cs="Segoe UI Emoji"/>
        </w:rPr>
        <w:t>⭐</w:t>
      </w:r>
      <w:r w:rsidR="00E91346">
        <w:t>Deliverables</w:t>
      </w:r>
    </w:p>
    <w:p w14:paraId="32A53459" w14:textId="77777777" w:rsidR="00E91346" w:rsidRPr="001F4394" w:rsidRDefault="00E91346" w:rsidP="00335AEF">
      <w:pPr>
        <w:pStyle w:val="ListParagraph"/>
        <w:numPr>
          <w:ilvl w:val="0"/>
          <w:numId w:val="13"/>
        </w:numPr>
        <w:spacing w:line="240" w:lineRule="auto"/>
      </w:pPr>
      <w:r w:rsidRPr="001F4394">
        <w:t>Exported copy of your Scrum board (Trello / Planner / Github / ...) in excel format. </w:t>
      </w:r>
    </w:p>
    <w:p w14:paraId="06D6075D" w14:textId="77777777" w:rsidR="001F4394" w:rsidRDefault="00E91346" w:rsidP="00335AEF">
      <w:pPr>
        <w:pStyle w:val="ListParagraph"/>
        <w:numPr>
          <w:ilvl w:val="0"/>
          <w:numId w:val="13"/>
        </w:numPr>
        <w:spacing w:line="240" w:lineRule="auto"/>
      </w:pPr>
      <w:r w:rsidRPr="001F4394">
        <w:t xml:space="preserve">Report length: 2-3 pages single spaced </w:t>
      </w:r>
      <w:proofErr w:type="gramStart"/>
      <w:r w:rsidRPr="001F4394">
        <w:t>10-12 point</w:t>
      </w:r>
      <w:proofErr w:type="gramEnd"/>
      <w:r w:rsidRPr="001F4394">
        <w:t xml:space="preserve"> font. </w:t>
      </w:r>
    </w:p>
    <w:p w14:paraId="5BE523C5" w14:textId="77777777" w:rsidR="001F4394" w:rsidRDefault="001F4394" w:rsidP="001F4394">
      <w:pPr>
        <w:pStyle w:val="ListParagraph"/>
      </w:pPr>
    </w:p>
    <w:p w14:paraId="009A241F" w14:textId="77777777" w:rsidR="00E13C81" w:rsidRDefault="00E13C81" w:rsidP="00AD3723">
      <w:pPr>
        <w:pStyle w:val="ListParagraph"/>
        <w:ind w:left="1440"/>
      </w:pPr>
    </w:p>
    <w:sectPr w:rsidR="00E13C81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05AA0" w14:textId="77777777" w:rsidR="00D6482E" w:rsidRDefault="00D6482E" w:rsidP="00015ABF">
      <w:pPr>
        <w:spacing w:after="0" w:line="240" w:lineRule="auto"/>
      </w:pPr>
      <w:r>
        <w:separator/>
      </w:r>
    </w:p>
  </w:endnote>
  <w:endnote w:type="continuationSeparator" w:id="0">
    <w:p w14:paraId="533E7A6E" w14:textId="77777777" w:rsidR="00D6482E" w:rsidRDefault="00D6482E" w:rsidP="00015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2664155"/>
      <w:docPartObj>
        <w:docPartGallery w:val="Page Numbers (Bottom of Page)"/>
        <w:docPartUnique/>
      </w:docPartObj>
    </w:sdtPr>
    <w:sdtEndPr/>
    <w:sdtContent>
      <w:p w14:paraId="2CEAC70C" w14:textId="77777777" w:rsidR="00867C48" w:rsidRDefault="00867C4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996DD91" wp14:editId="37798BC3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84493724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3E1B370" w14:textId="77777777" w:rsidR="00867C48" w:rsidRDefault="00867C4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996DD91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23E1B370" w14:textId="77777777" w:rsidR="00867C48" w:rsidRDefault="00867C4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BBECBD5" wp14:editId="312462B3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19162976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35646E9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52C1E" w14:textId="77777777" w:rsidR="00D6482E" w:rsidRDefault="00D6482E" w:rsidP="00015ABF">
      <w:pPr>
        <w:spacing w:after="0" w:line="240" w:lineRule="auto"/>
      </w:pPr>
      <w:r>
        <w:separator/>
      </w:r>
    </w:p>
  </w:footnote>
  <w:footnote w:type="continuationSeparator" w:id="0">
    <w:p w14:paraId="5D2FC75E" w14:textId="77777777" w:rsidR="00D6482E" w:rsidRDefault="00D6482E" w:rsidP="00015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Ind w:w="-725" w:type="dxa"/>
      <w:tblLook w:val="04A0" w:firstRow="1" w:lastRow="0" w:firstColumn="1" w:lastColumn="0" w:noHBand="0" w:noVBand="1"/>
    </w:tblPr>
    <w:tblGrid>
      <w:gridCol w:w="3875"/>
      <w:gridCol w:w="3060"/>
      <w:gridCol w:w="3865"/>
    </w:tblGrid>
    <w:tr w:rsidR="004A514E" w14:paraId="31FB4B9E" w14:textId="77777777" w:rsidTr="001F4394">
      <w:tc>
        <w:tcPr>
          <w:tcW w:w="387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F33A59E" w14:textId="77777777" w:rsidR="004A514E" w:rsidRDefault="004A514E" w:rsidP="004A514E">
          <w:pPr>
            <w:pStyle w:val="Header"/>
          </w:pPr>
          <w:r>
            <w:t>Current Scrum Master:</w:t>
          </w: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B659BFB" w14:textId="7577316B" w:rsidR="004A514E" w:rsidRDefault="004A514E" w:rsidP="004A514E">
          <w:pPr>
            <w:pStyle w:val="Header"/>
            <w:jc w:val="center"/>
          </w:pPr>
          <w:r w:rsidRPr="004A514E">
            <w:rPr>
              <w:b/>
              <w:bCs/>
              <w:u w:val="single"/>
            </w:rPr>
            <w:t xml:space="preserve">Sprint </w:t>
          </w:r>
          <w:r w:rsidR="00991396">
            <w:rPr>
              <w:b/>
              <w:bCs/>
              <w:u w:val="single"/>
            </w:rPr>
            <w:t>[</w:t>
          </w:r>
          <w:r w:rsidR="00D9218D">
            <w:rPr>
              <w:b/>
              <w:bCs/>
              <w:u w:val="single"/>
            </w:rPr>
            <w:t>12</w:t>
          </w:r>
          <w:r w:rsidR="00991396">
            <w:rPr>
              <w:b/>
              <w:bCs/>
              <w:u w:val="single"/>
            </w:rPr>
            <w:t>]</w:t>
          </w:r>
          <w:r w:rsidRPr="004A514E">
            <w:rPr>
              <w:b/>
              <w:bCs/>
              <w:u w:val="single"/>
            </w:rPr>
            <w:t xml:space="preserve"> | </w:t>
          </w:r>
          <w:r w:rsidRPr="00867C48">
            <w:rPr>
              <w:b/>
              <w:bCs/>
              <w:u w:val="single"/>
            </w:rPr>
            <w:t>Scrum Report</w:t>
          </w:r>
        </w:p>
      </w:tc>
      <w:tc>
        <w:tcPr>
          <w:tcW w:w="386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41DB024" w14:textId="77777777" w:rsidR="004A514E" w:rsidRDefault="004A514E" w:rsidP="004A514E">
          <w:pPr>
            <w:pStyle w:val="Header"/>
            <w:jc w:val="right"/>
          </w:pPr>
          <w:r>
            <w:t>Current Product Owner:</w:t>
          </w:r>
        </w:p>
      </w:tc>
    </w:tr>
    <w:tr w:rsidR="004A514E" w14:paraId="4A610049" w14:textId="77777777" w:rsidTr="001F4394">
      <w:trPr>
        <w:trHeight w:val="310"/>
      </w:trPr>
      <w:tc>
        <w:tcPr>
          <w:tcW w:w="3875" w:type="dxa"/>
          <w:tcBorders>
            <w:top w:val="nil"/>
            <w:left w:val="nil"/>
            <w:right w:val="nil"/>
          </w:tcBorders>
          <w:vAlign w:val="center"/>
        </w:tcPr>
        <w:p w14:paraId="1090ADAA" w14:textId="101619C5" w:rsidR="004A514E" w:rsidRDefault="00D9218D" w:rsidP="004A514E">
          <w:pPr>
            <w:pStyle w:val="Header"/>
          </w:pPr>
          <w:r>
            <w:t>Quinn</w:t>
          </w:r>
        </w:p>
      </w:tc>
      <w:tc>
        <w:tcPr>
          <w:tcW w:w="3060" w:type="dxa"/>
          <w:tcBorders>
            <w:top w:val="nil"/>
            <w:left w:val="nil"/>
            <w:right w:val="nil"/>
          </w:tcBorders>
          <w:vAlign w:val="center"/>
        </w:tcPr>
        <w:p w14:paraId="19630E41" w14:textId="4B92FE47" w:rsidR="004A514E" w:rsidRDefault="00D9218D" w:rsidP="004A514E">
          <w:pPr>
            <w:pStyle w:val="Header"/>
            <w:jc w:val="center"/>
          </w:pPr>
          <w:r>
            <w:t>Friday</w:t>
          </w:r>
          <w:r w:rsidR="004A514E">
            <w:t>,</w:t>
          </w:r>
          <w:r w:rsidR="00CA711D">
            <w:t xml:space="preserve"> </w:t>
          </w:r>
          <w:r>
            <w:t>April</w:t>
          </w:r>
          <w:r w:rsidR="004A514E">
            <w:t xml:space="preserve"> </w:t>
          </w:r>
          <w:r>
            <w:t>10</w:t>
          </w:r>
          <w:r w:rsidR="004A514E">
            <w:t>, 20</w:t>
          </w:r>
          <w:r>
            <w:t>26</w:t>
          </w:r>
        </w:p>
      </w:tc>
      <w:tc>
        <w:tcPr>
          <w:tcW w:w="3865" w:type="dxa"/>
          <w:tcBorders>
            <w:top w:val="nil"/>
            <w:left w:val="nil"/>
            <w:right w:val="nil"/>
          </w:tcBorders>
          <w:vAlign w:val="center"/>
        </w:tcPr>
        <w:p w14:paraId="08268FA2" w14:textId="31ACE039" w:rsidR="004A514E" w:rsidRDefault="00D9218D" w:rsidP="004A514E">
          <w:pPr>
            <w:pStyle w:val="Header"/>
            <w:jc w:val="right"/>
          </w:pPr>
          <w:r>
            <w:t>Kaleb</w:t>
          </w:r>
        </w:p>
      </w:tc>
    </w:tr>
    <w:tr w:rsidR="004A514E" w14:paraId="7C688E29" w14:textId="77777777" w:rsidTr="004A514E">
      <w:trPr>
        <w:trHeight w:val="373"/>
      </w:trPr>
      <w:tc>
        <w:tcPr>
          <w:tcW w:w="10800" w:type="dxa"/>
          <w:gridSpan w:val="3"/>
          <w:vAlign w:val="center"/>
        </w:tcPr>
        <w:p w14:paraId="0654C079" w14:textId="41C070C9" w:rsidR="004A514E" w:rsidRDefault="004A514E" w:rsidP="004A514E">
          <w:pPr>
            <w:pStyle w:val="Header"/>
            <w:jc w:val="center"/>
          </w:pPr>
          <w:r w:rsidRPr="004A514E">
            <w:t>Current Sprint Period:</w:t>
          </w:r>
          <w:r w:rsidR="001F4394">
            <w:t xml:space="preserve"> </w:t>
          </w:r>
          <w:r w:rsidRPr="004A514E">
            <w:t>[</w:t>
          </w:r>
          <w:r w:rsidR="00D9218D">
            <w:t>04</w:t>
          </w:r>
          <w:r w:rsidR="00CA711D" w:rsidRPr="004A514E">
            <w:t>.</w:t>
          </w:r>
          <w:r w:rsidR="00D9218D">
            <w:t>06</w:t>
          </w:r>
          <w:r w:rsidR="00CA711D" w:rsidRPr="004A514E">
            <w:t>.</w:t>
          </w:r>
          <w:r w:rsidR="00D9218D">
            <w:t>MO</w:t>
          </w:r>
          <w:r w:rsidR="00CA711D" w:rsidRPr="004A514E">
            <w:t xml:space="preserve"> </w:t>
          </w:r>
          <w:r w:rsidRPr="004A514E">
            <w:t xml:space="preserve">– </w:t>
          </w:r>
          <w:r w:rsidR="00D9218D">
            <w:t>04</w:t>
          </w:r>
          <w:r w:rsidR="00CA711D" w:rsidRPr="004A514E">
            <w:t>.</w:t>
          </w:r>
          <w:r w:rsidR="00D9218D">
            <w:t>10</w:t>
          </w:r>
          <w:r w:rsidR="00CA711D" w:rsidRPr="004A514E">
            <w:t>.</w:t>
          </w:r>
          <w:r w:rsidR="00D9218D">
            <w:t>FR</w:t>
          </w:r>
          <w:r w:rsidRPr="004A514E">
            <w:t>]</w:t>
          </w:r>
        </w:p>
      </w:tc>
    </w:tr>
  </w:tbl>
  <w:p w14:paraId="5222C18A" w14:textId="77777777" w:rsidR="00867C48" w:rsidRDefault="00867C48" w:rsidP="001F439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64E7"/>
    <w:multiLevelType w:val="multilevel"/>
    <w:tmpl w:val="69B0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00ACB"/>
    <w:multiLevelType w:val="hybridMultilevel"/>
    <w:tmpl w:val="5D0C0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854B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E8C5AD5"/>
    <w:multiLevelType w:val="multilevel"/>
    <w:tmpl w:val="8A8EFED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F0559FC"/>
    <w:multiLevelType w:val="multilevel"/>
    <w:tmpl w:val="D89A38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%5)"/>
      <w:lvlJc w:val="left"/>
      <w:pPr>
        <w:ind w:left="2160" w:hanging="360"/>
      </w:p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5" w15:restartNumberingAfterBreak="0">
    <w:nsid w:val="430D1DA3"/>
    <w:multiLevelType w:val="multilevel"/>
    <w:tmpl w:val="E302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564A9D"/>
    <w:multiLevelType w:val="multilevel"/>
    <w:tmpl w:val="E334066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%5)"/>
      <w:lvlJc w:val="left"/>
      <w:pPr>
        <w:ind w:left="2160" w:hanging="360"/>
      </w:p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7" w15:restartNumberingAfterBreak="0">
    <w:nsid w:val="49EA5611"/>
    <w:multiLevelType w:val="hybridMultilevel"/>
    <w:tmpl w:val="4EF68B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34A053E"/>
    <w:multiLevelType w:val="multilevel"/>
    <w:tmpl w:val="965E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7B6997"/>
    <w:multiLevelType w:val="hybridMultilevel"/>
    <w:tmpl w:val="1B1C4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B0F47"/>
    <w:multiLevelType w:val="multilevel"/>
    <w:tmpl w:val="8A8EFED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7D94ADE"/>
    <w:multiLevelType w:val="multilevel"/>
    <w:tmpl w:val="69B0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D97DAB"/>
    <w:multiLevelType w:val="multilevel"/>
    <w:tmpl w:val="D28C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8460FB"/>
    <w:multiLevelType w:val="multilevel"/>
    <w:tmpl w:val="856E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7C7A98"/>
    <w:multiLevelType w:val="multilevel"/>
    <w:tmpl w:val="4798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B444EF"/>
    <w:multiLevelType w:val="multilevel"/>
    <w:tmpl w:val="E302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0F4776"/>
    <w:multiLevelType w:val="multilevel"/>
    <w:tmpl w:val="3EE2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F35EF4"/>
    <w:multiLevelType w:val="hybridMultilevel"/>
    <w:tmpl w:val="7608AC2C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950867469">
    <w:abstractNumId w:val="1"/>
  </w:num>
  <w:num w:numId="2" w16cid:durableId="715736323">
    <w:abstractNumId w:val="9"/>
  </w:num>
  <w:num w:numId="3" w16cid:durableId="920993518">
    <w:abstractNumId w:val="17"/>
  </w:num>
  <w:num w:numId="4" w16cid:durableId="255141236">
    <w:abstractNumId w:val="15"/>
  </w:num>
  <w:num w:numId="5" w16cid:durableId="1072124879">
    <w:abstractNumId w:val="11"/>
  </w:num>
  <w:num w:numId="6" w16cid:durableId="1800146680">
    <w:abstractNumId w:val="14"/>
  </w:num>
  <w:num w:numId="7" w16cid:durableId="952594329">
    <w:abstractNumId w:val="16"/>
  </w:num>
  <w:num w:numId="8" w16cid:durableId="1415202714">
    <w:abstractNumId w:val="2"/>
  </w:num>
  <w:num w:numId="9" w16cid:durableId="1006245509">
    <w:abstractNumId w:val="10"/>
  </w:num>
  <w:num w:numId="10" w16cid:durableId="1543593707">
    <w:abstractNumId w:val="3"/>
  </w:num>
  <w:num w:numId="11" w16cid:durableId="1434014394">
    <w:abstractNumId w:val="4"/>
  </w:num>
  <w:num w:numId="12" w16cid:durableId="873612725">
    <w:abstractNumId w:val="6"/>
  </w:num>
  <w:num w:numId="13" w16cid:durableId="1073625439">
    <w:abstractNumId w:val="0"/>
  </w:num>
  <w:num w:numId="14" w16cid:durableId="1361972182">
    <w:abstractNumId w:val="7"/>
  </w:num>
  <w:num w:numId="15" w16cid:durableId="1458111472">
    <w:abstractNumId w:val="5"/>
  </w:num>
  <w:num w:numId="16" w16cid:durableId="1962102233">
    <w:abstractNumId w:val="12"/>
  </w:num>
  <w:num w:numId="17" w16cid:durableId="1719819692">
    <w:abstractNumId w:val="8"/>
  </w:num>
  <w:num w:numId="18" w16cid:durableId="12211331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51"/>
    <w:rsid w:val="00015ABF"/>
    <w:rsid w:val="0004526A"/>
    <w:rsid w:val="00080EF2"/>
    <w:rsid w:val="000D16F7"/>
    <w:rsid w:val="000E5915"/>
    <w:rsid w:val="000E6940"/>
    <w:rsid w:val="00124346"/>
    <w:rsid w:val="001808AA"/>
    <w:rsid w:val="00193F31"/>
    <w:rsid w:val="001F4394"/>
    <w:rsid w:val="00241511"/>
    <w:rsid w:val="00297CFF"/>
    <w:rsid w:val="002F1E0E"/>
    <w:rsid w:val="00335AEF"/>
    <w:rsid w:val="00337776"/>
    <w:rsid w:val="003F4A39"/>
    <w:rsid w:val="00452CFE"/>
    <w:rsid w:val="004734C0"/>
    <w:rsid w:val="00494E76"/>
    <w:rsid w:val="004A514E"/>
    <w:rsid w:val="004B0C70"/>
    <w:rsid w:val="004D358A"/>
    <w:rsid w:val="0051423E"/>
    <w:rsid w:val="00567551"/>
    <w:rsid w:val="00584959"/>
    <w:rsid w:val="005B0A0A"/>
    <w:rsid w:val="005E74E4"/>
    <w:rsid w:val="006C2231"/>
    <w:rsid w:val="00782CB3"/>
    <w:rsid w:val="00785A18"/>
    <w:rsid w:val="007B41C1"/>
    <w:rsid w:val="007D33D3"/>
    <w:rsid w:val="008157B5"/>
    <w:rsid w:val="00857573"/>
    <w:rsid w:val="00867C48"/>
    <w:rsid w:val="00873845"/>
    <w:rsid w:val="008C3CF0"/>
    <w:rsid w:val="00964E29"/>
    <w:rsid w:val="00991396"/>
    <w:rsid w:val="009C341F"/>
    <w:rsid w:val="009F6787"/>
    <w:rsid w:val="00A7098E"/>
    <w:rsid w:val="00A82E5D"/>
    <w:rsid w:val="00A8498B"/>
    <w:rsid w:val="00AD3723"/>
    <w:rsid w:val="00AD5ACA"/>
    <w:rsid w:val="00AD7E0D"/>
    <w:rsid w:val="00B90CAF"/>
    <w:rsid w:val="00BA0698"/>
    <w:rsid w:val="00BB3062"/>
    <w:rsid w:val="00BC3282"/>
    <w:rsid w:val="00BF5CE2"/>
    <w:rsid w:val="00C07312"/>
    <w:rsid w:val="00C52191"/>
    <w:rsid w:val="00C55DEA"/>
    <w:rsid w:val="00CA5016"/>
    <w:rsid w:val="00CA711D"/>
    <w:rsid w:val="00D6482E"/>
    <w:rsid w:val="00D81903"/>
    <w:rsid w:val="00D86F26"/>
    <w:rsid w:val="00D9218D"/>
    <w:rsid w:val="00DC256A"/>
    <w:rsid w:val="00E13C81"/>
    <w:rsid w:val="00E64630"/>
    <w:rsid w:val="00E91346"/>
    <w:rsid w:val="00EF294D"/>
    <w:rsid w:val="00EF420D"/>
    <w:rsid w:val="00F66A64"/>
    <w:rsid w:val="00FD0902"/>
    <w:rsid w:val="00FF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FDAA6"/>
  <w15:chartTrackingRefBased/>
  <w15:docId w15:val="{773C3DEC-F6F1-4D27-B33A-AD3E64786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58A"/>
  </w:style>
  <w:style w:type="paragraph" w:styleId="Heading1">
    <w:name w:val="heading 1"/>
    <w:basedOn w:val="Normal"/>
    <w:next w:val="Normal"/>
    <w:link w:val="Heading1Char"/>
    <w:uiPriority w:val="9"/>
    <w:qFormat/>
    <w:rsid w:val="00015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5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A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5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ABF"/>
  </w:style>
  <w:style w:type="paragraph" w:styleId="Footer">
    <w:name w:val="footer"/>
    <w:basedOn w:val="Normal"/>
    <w:link w:val="FooterChar"/>
    <w:uiPriority w:val="99"/>
    <w:unhideWhenUsed/>
    <w:rsid w:val="00015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ABF"/>
  </w:style>
  <w:style w:type="table" w:styleId="TableGrid">
    <w:name w:val="Table Grid"/>
    <w:basedOn w:val="TableNormal"/>
    <w:uiPriority w:val="39"/>
    <w:rsid w:val="004A5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82CB3"/>
    <w:pPr>
      <w:spacing w:after="0" w:line="240" w:lineRule="auto"/>
    </w:pPr>
  </w:style>
  <w:style w:type="table" w:styleId="GridTable3">
    <w:name w:val="Grid Table 3"/>
    <w:basedOn w:val="TableNormal"/>
    <w:uiPriority w:val="48"/>
    <w:rsid w:val="000E694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5">
    <w:name w:val="Plain Table 5"/>
    <w:basedOn w:val="TableNormal"/>
    <w:uiPriority w:val="45"/>
    <w:rsid w:val="000E694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E694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condaryUsers\NetNavi\SD_Documents\SD_ClassFiles\SD5__Spring2026\SE2__CSCI4350-001\_Workspace\CSCI4350%20-%20Sprint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83b83a-d17e-43e2-be71-917b8aa7e44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52E994AAA4B46AF795A1E162E7C36" ma:contentTypeVersion="17" ma:contentTypeDescription="Create a new document." ma:contentTypeScope="" ma:versionID="63776ffe70fc426acda803bfa9254149">
  <xsd:schema xmlns:xsd="http://www.w3.org/2001/XMLSchema" xmlns:xs="http://www.w3.org/2001/XMLSchema" xmlns:p="http://schemas.microsoft.com/office/2006/metadata/properties" xmlns:ns3="3083b83a-d17e-43e2-be71-917b8aa7e440" xmlns:ns4="9f0456b8-013c-426f-9d56-d753d4be547c" targetNamespace="http://schemas.microsoft.com/office/2006/metadata/properties" ma:root="true" ma:fieldsID="ec5b8d19405dbba21592149787204669" ns3:_="" ns4:_="">
    <xsd:import namespace="3083b83a-d17e-43e2-be71-917b8aa7e440"/>
    <xsd:import namespace="9f0456b8-013c-426f-9d56-d753d4be547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3b83a-d17e-43e2-be71-917b8aa7e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0456b8-013c-426f-9d56-d753d4be547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07ACA7-575D-47D9-8731-B3EE6EBD56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DE5462-23E6-4195-8473-66C8ADC2DA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6C7AD6-415C-410E-B185-624DF26DAAF9}">
  <ds:schemaRefs>
    <ds:schemaRef ds:uri="http://schemas.microsoft.com/office/2006/metadata/properties"/>
    <ds:schemaRef ds:uri="http://schemas.microsoft.com/office/infopath/2007/PartnerControls"/>
    <ds:schemaRef ds:uri="3083b83a-d17e-43e2-be71-917b8aa7e440"/>
  </ds:schemaRefs>
</ds:datastoreItem>
</file>

<file path=customXml/itemProps4.xml><?xml version="1.0" encoding="utf-8"?>
<ds:datastoreItem xmlns:ds="http://schemas.openxmlformats.org/officeDocument/2006/customXml" ds:itemID="{ECDB51C4-51D6-4864-BA24-71983882A2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3b83a-d17e-43e2-be71-917b8aa7e440"/>
    <ds:schemaRef ds:uri="9f0456b8-013c-426f-9d56-d753d4be54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CSCI4350 - Sprint Report Template.dotx</Template>
  <TotalTime>1</TotalTime>
  <Pages>8</Pages>
  <Words>1116</Words>
  <Characters>6365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Daniels</dc:creator>
  <cp:keywords/>
  <dc:description/>
  <cp:lastModifiedBy>Quinn Daniels</cp:lastModifiedBy>
  <cp:revision>2</cp:revision>
  <dcterms:created xsi:type="dcterms:W3CDTF">2026-04-16T14:23:00Z</dcterms:created>
  <dcterms:modified xsi:type="dcterms:W3CDTF">2026-04-16T14:23:00Z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0x01010019052E994AAA4B46AF795A1E162E7C36</vt:lpwstr>
  </property>
</Properties>
</file>